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18F3A10A" w:rsidR="00372C77" w:rsidRPr="00734F94" w:rsidRDefault="00E00F98" w:rsidP="00E00F98">
      <w:pPr>
        <w:jc w:val="center"/>
        <w:rPr>
          <w:b/>
          <w:bCs/>
          <w:lang w:val="en-US"/>
        </w:rPr>
      </w:pPr>
      <w:r w:rsidRPr="00734F94">
        <w:rPr>
          <w:b/>
          <w:bCs/>
        </w:rPr>
        <w:t>Приложение</w:t>
      </w:r>
      <w:r w:rsidRPr="00734F94">
        <w:rPr>
          <w:b/>
          <w:bCs/>
          <w:lang w:val="en-US"/>
        </w:rPr>
        <w:t xml:space="preserve"> </w:t>
      </w:r>
      <w:r w:rsidR="0027747C">
        <w:rPr>
          <w:b/>
          <w:bCs/>
        </w:rPr>
        <w:t>Д</w:t>
      </w:r>
    </w:p>
    <w:p w14:paraId="4852831E" w14:textId="16BEED19" w:rsidR="00E00F98" w:rsidRPr="00734F94" w:rsidRDefault="00E00F98" w:rsidP="00E00F98">
      <w:pPr>
        <w:jc w:val="center"/>
        <w:rPr>
          <w:lang w:val="en-US"/>
        </w:rPr>
      </w:pPr>
      <w:r w:rsidRPr="00734F94">
        <w:t>Листинг</w:t>
      </w:r>
      <w:r w:rsidRPr="00734F94">
        <w:rPr>
          <w:lang w:val="en-US"/>
        </w:rPr>
        <w:t xml:space="preserve"> </w:t>
      </w:r>
      <w:r w:rsidRPr="00734F94">
        <w:t>программы</w:t>
      </w:r>
    </w:p>
    <w:p w14:paraId="359A93BA" w14:textId="77777777" w:rsidR="00E00F98" w:rsidRPr="007B4EF0" w:rsidRDefault="00E00F98">
      <w:pPr>
        <w:rPr>
          <w:sz w:val="16"/>
          <w:szCs w:val="16"/>
          <w:lang w:val="en-US"/>
        </w:rPr>
      </w:pPr>
      <w:r w:rsidRPr="007B4EF0">
        <w:rPr>
          <w:sz w:val="16"/>
          <w:szCs w:val="16"/>
          <w:lang w:val="en-US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147E7A5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lastRenderedPageBreak/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ButtonScript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327DBD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B2942C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Метод загружает сцену "4lvl"</w:t>
      </w:r>
    </w:p>
    <w:p w14:paraId="38F2F8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C26A45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17AA1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"4lvl"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переход на сцену 4lvl</w:t>
      </w:r>
    </w:p>
    <w:p w14:paraId="6890937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A5277FB" w14:textId="0D7527A7" w:rsidR="007B4EF0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26A6E58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DoorInteract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6BBF347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214CB8B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"Настройки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1755EA5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"5lvl"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сцена для перехода</w:t>
      </w:r>
    </w:p>
    <w:p w14:paraId="560CD4F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клавиша взаимодействия</w:t>
      </w:r>
    </w:p>
    <w:p w14:paraId="3CF741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73D15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D6CA36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C6BE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27AB0E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7E208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нажал E у двери. Загружаем сцену: 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6577993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83E253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4327162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B8721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OnTriggerEnter2D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A1ED61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C092A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other.CompareTag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"Player"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069FC0F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9BAA80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8CE299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подошёл к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1EF73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Здесь можно включить UI-подсказку "Нажмите E"</w:t>
      </w:r>
    </w:p>
    <w:p w14:paraId="46FE3BD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24A788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34621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OnTriggerExit2D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471B9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9EAB8F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other.CompareTag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"Player"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3CC5C78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A842EB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C0187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отошёл от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1BC570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Здесь можно скрыть UI-подсказку</w:t>
      </w:r>
    </w:p>
    <w:p w14:paraId="2164260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A12A2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7E33E9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25D17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MenuButtons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0868FA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E52BDC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Вызывается кнопкой "Главное меню"</w:t>
      </w:r>
    </w:p>
    <w:p w14:paraId="074874C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GoToMainMenu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1B4FA8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6FC70D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SampleScene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загружает первую сцену из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Build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Settings</w:t>
      </w:r>
      <w:proofErr w:type="spellEnd"/>
    </w:p>
    <w:p w14:paraId="6D812FA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FE8BA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Вызывается кнопкой "Выход"</w:t>
      </w:r>
    </w:p>
    <w:p w14:paraId="244165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QuitGame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BEC6B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D6A7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"Выход из игры..."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0D77F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.Quit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A81AB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Чтобы работало и в редакторе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Unity</w:t>
      </w:r>
      <w:proofErr w:type="spellEnd"/>
    </w:p>
    <w:p w14:paraId="7BA079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UNITY_EDITOR</w:t>
      </w:r>
    </w:p>
    <w:p w14:paraId="5652AB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UnityEditor.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EditorApplication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.isPlaying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C8DB54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#endif</w:t>
      </w:r>
    </w:p>
    <w:p w14:paraId="236FE3B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08C2E4A" w14:textId="1680DB66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0A01B0A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7DE1E62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E46716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F7A63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Start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before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the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first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frame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update</w:t>
      </w:r>
      <w:proofErr w:type="spellEnd"/>
    </w:p>
    <w:p w14:paraId="2538A3A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8EA20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8E992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3A2D08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BE13EE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Update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once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per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frame</w:t>
      </w:r>
      <w:proofErr w:type="spellEnd"/>
    </w:p>
    <w:p w14:paraId="0B363EE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B18768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887CA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.Tab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323CB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F53C74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menuCanvas.activeSelf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C0FAEE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0B5A6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46ACCE" w14:textId="5BAF5F3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1ACC56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MenuManager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1C1CF9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E8FEC2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263152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E2EED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964D41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0E1089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OpenSetting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412B7B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D1E7F7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60C8A2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A1C4A5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734A34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OpenStatistics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9696B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C40C17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B4B97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E0E407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3BB6F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OpenAbout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8B0731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3AFB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5C33A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D99C7B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E71369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BackToMenu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847C4E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5A86E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menuPanel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FF6E8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E50846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1F387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6A1586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6C8E4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ExitGame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403F1F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666EA6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"Выход из игры..."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53B18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717ACF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В редакторе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Unity</w:t>
      </w:r>
      <w:proofErr w:type="spellEnd"/>
    </w:p>
    <w:p w14:paraId="0253DA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UNITY_EDITOR</w:t>
      </w:r>
    </w:p>
    <w:p w14:paraId="65ED49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UnityEditor.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EditorApplication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.isPlaying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B25B48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"Режим редактирования остановлен"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08CAF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#else</w:t>
      </w:r>
    </w:p>
    <w:p w14:paraId="4022D07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// В собранной версии игры</w:t>
      </w:r>
    </w:p>
    <w:p w14:paraId="12A559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Application.Quit</w:t>
      </w:r>
      <w:proofErr w:type="spellEnd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();</w:t>
      </w:r>
    </w:p>
    <w:p w14:paraId="6C71DF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Debug.Log</w:t>
      </w:r>
      <w:proofErr w:type="spellEnd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("Игра завершена");</w:t>
      </w:r>
    </w:p>
    <w:p w14:paraId="678F017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#endif</w:t>
      </w:r>
    </w:p>
    <w:p w14:paraId="7438942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F8075C9" w14:textId="3997F55B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5471BA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MenuMusic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23FC1B4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9B01FB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MenuMusic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4BD283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37BC88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BCD5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568F3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64F1A6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3B5972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87549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68152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A51F7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57DE99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A76DB8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DontDestroyOnLoad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CCFF7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14751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Проверяем текущую сцену</w:t>
      </w:r>
    </w:p>
    <w:p w14:paraId="77FE1B51" w14:textId="31D4066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452579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Подписываемся на событие смены сцены</w:t>
      </w:r>
    </w:p>
    <w:p w14:paraId="05F6AE3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38671E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BFD100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LoadSceneMode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65DD26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85ED5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923F1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B1492F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F573EC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110872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(scene.name !=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SampleScene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музыка только в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SampleScene</w:t>
      </w:r>
      <w:proofErr w:type="spellEnd"/>
    </w:p>
    <w:p w14:paraId="421EA13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C1C7D7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C065C6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B13C6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3CD7CF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3F53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17E3A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-=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28CDF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B6BEBAC" w14:textId="21569620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638928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1FD6264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758832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56ED887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</w:t>
      </w:r>
    </w:p>
    <w:p w14:paraId="7198F60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6318A4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Rigidbody2D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50BCA8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0.1f;</w:t>
      </w:r>
    </w:p>
    <w:p w14:paraId="0066972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F02FFB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118687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06B9EE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Image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BBD4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fullHeart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FCCFD7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emptyHeart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56EA6D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103679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footstepSpeed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</w:t>
      </w:r>
    </w:p>
    <w:p w14:paraId="3EECBCB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B11200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B05D0E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92C288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Rigidbody2D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1E1A96A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</w:t>
      </w:r>
    </w:p>
    <w:p w14:paraId="7D11A06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E3556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F40B1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FE9D79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69002DF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46F152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.zero; </w:t>
      </w:r>
    </w:p>
    <w:p w14:paraId="32F006F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3D479F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FBCCC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8F78C4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.Instance.GetMovementVector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BCD710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EB94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FixedUpdate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CBE4B0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B5125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0872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628994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E8C45B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65AE43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i++) </w:t>
      </w:r>
    </w:p>
    <w:p w14:paraId="07F27D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7CB64E3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 i &lt;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.RoundToInt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8E2C8C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F3C5FD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fullHeart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A3693B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ACD21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0A99852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3E9565B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emptyHeart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46CA4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6FD2A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4965410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4C7CB5C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enabled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757A1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27D16F3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28A534F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64EE2F0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enabled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8F72C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A32A4C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1)</w:t>
      </w:r>
    </w:p>
    <w:p w14:paraId="43E7CBB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E7E32FF" w14:textId="2E066EDE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.GetActiveScene().buildIndex);</w:t>
      </w:r>
    </w:p>
    <w:p w14:paraId="3A7737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0BA2FD0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6D227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</w:p>
    <w:p w14:paraId="47507B8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HandleMovement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5A03BB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D509A9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HandleMovement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84673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1BAC91E" w14:textId="446395F1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5C27C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13BD7A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0FCD57E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53B1BC7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497032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05FFF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4DCC3FC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FB8840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GameInput.Instance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skipping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movement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54ACB66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0DDCB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rb.MovePosition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.fixedDeltaTime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3244295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BF295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452678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.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skipping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movement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85B2B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99AAE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66F807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rb.MovePosition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.fixedDeltaTime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167086B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.Abs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||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.Abs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inputVector.y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75ECE9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CB692D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</w:p>
    <w:p w14:paraId="232CDFA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B8D12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2F728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5EEAED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59633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1E490D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 </w:t>
      </w:r>
    </w:p>
    <w:p w14:paraId="7390F9B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BC82BF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94C22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28C1A12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750741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6F6919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C3C278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AC5E9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5A22D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4FA60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4500E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E4B229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Camera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.main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.zero;</w:t>
      </w:r>
    </w:p>
    <w:p w14:paraId="537B063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Camera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.main.WorldToScreenPoint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1AA8CD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6EA605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FBBA8F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</w:t>
      </w:r>
    </w:p>
    <w:p w14:paraId="0D4F36D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F6FD9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486C5C6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InvokeRepeating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nameof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), 0f,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footstepSpeed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0020E8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97518B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</w:t>
      </w:r>
    </w:p>
    <w:p w14:paraId="6C430F0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3A5991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62EEF29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CancelInvoke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nameof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)); </w:t>
      </w:r>
    </w:p>
    <w:p w14:paraId="03DCEED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DC33DC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25609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2F8741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08BCA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switch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DE7CA1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0418A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"4lvl"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7D67A9BE" w14:textId="3B7C092E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FootstepsCity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CE7E8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7DA768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"level1"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53012CFF" w14:textId="5D0B8F9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6F280F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EE0B11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default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3CF62282" w14:textId="1F903C6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FootstepsDefault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996B1C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52E6C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0F9724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CA236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1D0FC88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018CC3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031108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36B2C9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4F3753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AE5B3D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930797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3B1E0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A0995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CBB18D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0B4C90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71FCF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A5C7A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DontDestroyOnLoad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B97F2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F505F0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playerInputActions.Enable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95A51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4E50A3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GetMovementVector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1C588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21736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playerInputActions.Player.Move.ReadValue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85562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EA3584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7C28A8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GetMousePosition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48A8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8422D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mousePos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Mouse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.current.position.ReadValue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339A78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mousePos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5DC2DC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AD4CE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B01F3B0" w14:textId="432B7C43" w:rsidR="007E6224" w:rsidRPr="007E6224" w:rsidRDefault="0027747C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PlayerCollector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="007E6224"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4EE72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AAFDC6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Collect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7A766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C1F012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скрыть мусор после сбора</w:t>
      </w:r>
    </w:p>
    <w:p w14:paraId="2C7C81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Если нужно удалять совсем: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);</w:t>
      </w:r>
    </w:p>
    <w:p w14:paraId="3F7DEB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C48E457" w14:textId="5CD06E7C" w:rsidR="0027747C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36CBC8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0D89D94C" w14:textId="2008EB94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клавиша для сбора</w:t>
      </w:r>
    </w:p>
    <w:p w14:paraId="7C61DFF2" w14:textId="3739CA1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собрано</w:t>
      </w:r>
    </w:p>
    <w:p w14:paraId="51D92E9D" w14:textId="177EC934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10;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цель</w:t>
      </w:r>
    </w:p>
    <w:p w14:paraId="261F07D8" w14:textId="77777777" w:rsid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UI-текст (перетащите из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Canvas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</w:t>
      </w:r>
    </w:p>
    <w:p w14:paraId="7E3A9CE1" w14:textId="0395D528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мусор рядом с игроком</w:t>
      </w:r>
    </w:p>
    <w:p w14:paraId="2D815D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E7E7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9AF630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87646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67C3F3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791B5E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BFB92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1D40FA5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0D0F7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nearTrash.Collect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спрятать мусор</w:t>
      </w:r>
    </w:p>
    <w:p w14:paraId="4BA696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++;</w:t>
      </w:r>
    </w:p>
    <w:p w14:paraId="50EEEF7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0FA2DC7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{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FindObjectOfType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TaskManager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OnTrashCollected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 }</w:t>
      </w:r>
    </w:p>
    <w:p w14:paraId="52C383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18CB7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63E822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OnTriggerEnter2D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713197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C485C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384E03A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F00DD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B50C77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FCB82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OnTriggerExit2D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D570DB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FB65DA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1233BBA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5B252A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51A975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E4CE75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75371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261E3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$"Собрать мусор: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из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C626A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6A0F7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A63156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interface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IInteractable</w:t>
      </w:r>
      <w:proofErr w:type="spellEnd"/>
    </w:p>
    <w:p w14:paraId="56381D2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1C439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//взаимодействие</w:t>
      </w:r>
    </w:p>
    <w:p w14:paraId="1FE315F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//объект интерактивен или нет</w:t>
      </w:r>
    </w:p>
    <w:p w14:paraId="426CCC2A" w14:textId="65CDE3EA" w:rsidR="0027747C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229A1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PlantGrowth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235948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6C8EF4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DF83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"Стадии роста"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68CEADA6" w14:textId="3EC551B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1) горка земли</w:t>
      </w:r>
    </w:p>
    <w:p w14:paraId="5BE8A307" w14:textId="43ED14C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soilWithSeed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2) земля + семечка</w:t>
      </w:r>
    </w:p>
    <w:p w14:paraId="06C328B3" w14:textId="343D94E6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3) росток</w:t>
      </w:r>
    </w:p>
    <w:p w14:paraId="07FD16C0" w14:textId="67881A0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4) саженец</w:t>
      </w:r>
    </w:p>
    <w:p w14:paraId="28BAAD2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"Тайминги"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1C90C26D" w14:textId="71E91FD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seedDelay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появления семечки</w:t>
      </w:r>
    </w:p>
    <w:p w14:paraId="787F979A" w14:textId="177886E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до ростка</w:t>
      </w:r>
    </w:p>
    <w:p w14:paraId="51E7DE23" w14:textId="05DB29B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до саженца</w:t>
      </w:r>
    </w:p>
    <w:p w14:paraId="1A317951" w14:textId="43DB8833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707DD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3DAEF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11FDF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3EE00FD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стартовый спрайт — горка земли</w:t>
      </w:r>
    </w:p>
    <w:p w14:paraId="34CCE1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262A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StartPlanting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23D870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D70ED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046EF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C5BDE8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B75724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StartCoroutine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GrowRoutine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3AF053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B7A626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System.Collections.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IEnumerator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GrowRoutine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11D46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26BB3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seedDelay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7E862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soilWithSeed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C239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63539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2D91C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E2153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F9DA3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DA7C75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8B1279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3F48145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4697B9E" w14:textId="01FA305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}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Singleton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Instance</w:t>
      </w:r>
      <w:proofErr w:type="spellEnd"/>
    </w:p>
    <w:p w14:paraId="0CFA6B5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DF5E3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D2BED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Image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portraitImage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952047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Transform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A832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choiceButtonPrefab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FC2E3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1CB8F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95F0C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E6FDB4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43B02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Make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sure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only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instance</w:t>
      </w:r>
      <w:proofErr w:type="spellEnd"/>
    </w:p>
    <w:p w14:paraId="66CA00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01B59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43E82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D16799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Toggle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UI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visibility</w:t>
      </w:r>
      <w:proofErr w:type="spellEnd"/>
    </w:p>
    <w:p w14:paraId="424420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AA65FD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6937903" w14:textId="33085D4A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SetNPCInfo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2963A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85825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8A551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portraitImage.sprite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92A78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0BDABC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772F7E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09D75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3B51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4B43E4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1C53A3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6578B2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Transform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child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child.gameObject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78226F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AE0F3F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CreateChoiceButton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UnityEngine.Events.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UnityAction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onClick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2FC2F5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FB1B41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Instantiate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choiceButtonPrefab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F569DC3" w14:textId="62EFBB12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choiceButton.GetComponentInChildren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8EF1FA7" w14:textId="5804F40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choiceButton.GetComponent&lt;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Button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&gt;().onClick.AddListener(onClick);</w:t>
      </w:r>
    </w:p>
    <w:p w14:paraId="789E0D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266AAB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BBF400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090AE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CF484D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B98A05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6F5DE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Close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153004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83E0F1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{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activeNpc.EndDialogue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3FD6A04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27CFAE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56024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46C28B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461BCF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49BC93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021877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IInteractable</w:t>
      </w:r>
      <w:proofErr w:type="spellEnd"/>
    </w:p>
    <w:p w14:paraId="7FB738C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309E1F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//данные диалога</w:t>
      </w:r>
    </w:p>
    <w:p w14:paraId="1D2EB00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22BFB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на какой строке находимся</w:t>
      </w:r>
    </w:p>
    <w:p w14:paraId="072200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//ввод текста, активен ли диалог</w:t>
      </w:r>
    </w:p>
    <w:p w14:paraId="6681D9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9FF6C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6F919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D4FE4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CFAED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   }</w:t>
      </w:r>
    </w:p>
    <w:p w14:paraId="0186B67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813393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485E29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F52C5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F46701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C463FC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E08811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||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PauseController.IsGamePause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&amp;&amp; !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))</w:t>
      </w:r>
    </w:p>
    <w:p w14:paraId="274D2F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7154AC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6E23C3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02DAD6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361251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0D824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F0280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DFAD9B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3B802C5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F32933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245D3D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BDC771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D74D6F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6688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F2EC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6DFE1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0;</w:t>
      </w:r>
    </w:p>
    <w:p w14:paraId="4D8CF696" w14:textId="21E87D8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dialogueUI.SetNPCInfo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3DCC2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710BD4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4C43A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6F39BF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18EA2E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80B63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805AB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C96173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50600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skip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typing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animation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the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full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</w:p>
    <w:p w14:paraId="7259DF0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CCE544D" w14:textId="6F25662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dialogueUI.SetDialogueText(dialogueData.dialogueLines[dialogueIndex]);</w:t>
      </w:r>
    </w:p>
    <w:p w14:paraId="12850D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7401F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//Check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Choices</w:t>
      </w:r>
      <w:proofErr w:type="spellEnd"/>
    </w:p>
    <w:p w14:paraId="5205D3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D90EC6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dialogueData.endDialogueLines.Length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dialogueData.endDialogueLines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2BCA3CE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89046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1EFBC7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51DAC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8E77A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56DE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6A0DB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dialogueChoice.dialogueIndex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418B6B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73268B2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B46C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B4FE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696D3F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DB35E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(++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dialogueData.dialogueLines.Length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153E9F5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E74745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another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type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next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</w:p>
    <w:p w14:paraId="74A051B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56B11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79B79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6281C9A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821615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39FE20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47AF12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C4BF4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IEnumerator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TypeLine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8FFDF6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2A01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58D52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7123F0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char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letter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220812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ACB21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DC4D10E" w14:textId="08CD07D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dialogueUI.dialogueText.text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letter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294DCC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3E69E33" w14:textId="3CB38286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.PlayVoice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dialogueData.voicePitch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14FF7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dialogueData.typingSpeed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3D89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3399F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61B77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16C9F7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D1EDA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3B3CC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C21CE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8DB337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C513D0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B735E7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3FAF7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E0742D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$"[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at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index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: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79C7EA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i++)</w:t>
      </w:r>
    </w:p>
    <w:p w14:paraId="29B3EE9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6D4DE7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choice.nextDialogueIndexes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[i];</w:t>
      </w:r>
    </w:p>
    <w:p w14:paraId="5F682DC3" w14:textId="4DA33555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dialogueUI.CreateChoiceButton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[i], () =&gt;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ChooseOption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3AB06F4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DA9BD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</w:p>
    <w:p w14:paraId="13DE69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0979B7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ChooseOption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33F89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BD4F3A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39420F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4C2632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0628F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$"Игрок выбрал вариант: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C4ACC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Engineer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2)</w:t>
      </w:r>
    </w:p>
    <w:p w14:paraId="1C26235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E27A0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Resources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QuestStreetLamp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14114F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8CE0C4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3BA5471" w14:textId="3FFA461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.Instance.StartQuest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E4639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"Квест 'Замени лампы' запущен!"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71AF9D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6A207B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Resources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QuestVendingMachine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10FC3A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4D126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76B422A9" w14:textId="7F606600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.Instance.StartQuest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7A29D6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"Квест 'Выключи автоматы' запущен!"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47DB44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57956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AFAC58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99BBD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6C6926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AEAFC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3E252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StartCoroutine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TypeLine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EB8510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700988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8CC6C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dialogueChoice.dialogueIndex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56477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4A3C0C8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7CBA60F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152641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77A8522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F648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C941FB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99191C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092B1D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6BDA5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49540F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A21E64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18C8DD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82AF6C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3492F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.StopVoice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99E8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19103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192070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NpcIA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6A23E1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D11172F" w14:textId="02CB41C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//настройки для брожения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//начальное состояние объекта</w:t>
      </w:r>
    </w:p>
    <w:p w14:paraId="23B33C7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//максимальное расстояние, на которое может ходить объект</w:t>
      </w:r>
    </w:p>
    <w:p w14:paraId="2E238B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//минимальное расстояние, на которое может ходить объект</w:t>
      </w:r>
    </w:p>
    <w:p w14:paraId="20C3E1D8" w14:textId="6065C260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roamingTimerMax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//время, в течении которого объект будет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передвигаться,т.е.если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он за 2 сек не достигает необходимой точки, он находит новую и движется уже к ней</w:t>
      </w:r>
    </w:p>
    <w:p w14:paraId="65E9F2F0" w14:textId="1DF3E233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//объект-агент, чтоб можно было использовать его</w:t>
      </w:r>
      <w:r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 логику</w:t>
      </w:r>
    </w:p>
    <w:p w14:paraId="5B19DEF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//текущие состояние объекта</w:t>
      </w:r>
    </w:p>
    <w:p w14:paraId="0A8C8F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//текущие время, которое объект пробродил</w:t>
      </w:r>
    </w:p>
    <w:p w14:paraId="4D5C1B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1A6BC1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//начальное положение объекта</w:t>
      </w:r>
    </w:p>
    <w:p w14:paraId="3F06B19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A7E91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A67334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//состояния, в которых может прибывать объект(перечисление)</w:t>
      </w:r>
    </w:p>
    <w:p w14:paraId="342788C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enum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машина состояний</w:t>
      </w:r>
    </w:p>
    <w:p w14:paraId="6BB828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2F2713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Idle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//состояние по умолчанию, объект ничего не делает</w:t>
      </w:r>
    </w:p>
    <w:p w14:paraId="79ED888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</w:p>
    <w:p w14:paraId="289B2B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5D87CB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D35F0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955149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037E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1EA9E3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//инициализация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navMeshAgent</w:t>
      </w:r>
      <w:proofErr w:type="spellEnd"/>
    </w:p>
    <w:p w14:paraId="60C4D7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A8C782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9EA7F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&gt;(); </w:t>
      </w:r>
    </w:p>
    <w:p w14:paraId="3438C3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00B349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//свойства движения объекта(2)</w:t>
      </w:r>
    </w:p>
    <w:p w14:paraId="791D331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navMeshAgent.updateRotation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//отключаем вращение, когда объект движется</w:t>
      </w:r>
    </w:p>
    <w:p w14:paraId="703D74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navMeshAgent.updateUpAxis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//ориентация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не влияет на ориентация объекта</w:t>
      </w:r>
    </w:p>
    <w:p w14:paraId="43527AB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GetComponentInChildren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E3A4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D1F87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F17A8F5" w14:textId="5552F99D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//проверяем в каком состоянии находится объект</w:t>
      </w:r>
    </w:p>
    <w:p w14:paraId="29B9B7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4B2B3E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6AC224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npcDialogue.IsDialogueActive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74AC89B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A2CE0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navMeshAgent.isStopped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469EAB4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501C939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7357AD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5B91AC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</w:p>
    <w:p w14:paraId="2945BD9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386BCD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navMeshAgent.isStopped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3F22B78D" w14:textId="68DC93FF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//по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умолчению</w:t>
      </w:r>
      <w:proofErr w:type="spellEnd"/>
    </w:p>
    <w:p w14:paraId="31E8654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switch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B8232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CD667E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.Idle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185DDC7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//ничего не происходит</w:t>
      </w:r>
    </w:p>
    <w:p w14:paraId="63E0AF1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DAA76C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: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//состояние брожения</w:t>
      </w:r>
    </w:p>
    <w:p w14:paraId="4F9B6D3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-=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//уменьшаем время брожения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Time.deltaTime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- время, которое проходит между фреймами)</w:t>
      </w:r>
    </w:p>
    <w:p w14:paraId="18B97D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0)</w:t>
      </w:r>
    </w:p>
    <w:p w14:paraId="1F2171C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61168FF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//поиск новой точки для брожения</w:t>
      </w:r>
    </w:p>
    <w:p w14:paraId="399F06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roamingTimerMax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//назначаем новое время для достижения новой точки</w:t>
      </w:r>
    </w:p>
    <w:p w14:paraId="24B6EC9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189F69F3" w14:textId="71269179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navMeshAgent.velocity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6B043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28D5D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0A0A7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52313D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BE492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809094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GetRoamingPosition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DB6A84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navMeshAgent.isOnNavMesh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362E62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5423C30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navMeshAgent.SetDestination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7AFDB6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24056D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</w:p>
    <w:p w14:paraId="294F798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68F4F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"Agent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not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on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NavMesh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194608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EC7A0E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F48892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//поиск новой точки для брожения</w:t>
      </w:r>
    </w:p>
    <w:p w14:paraId="1CC37FB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GetRoamingPosition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307F07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A1D72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Utils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.GetRandomDir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*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Random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5C7FB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3F587F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1C46E0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CreateAssetMenu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fileName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NewNpcDialogue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57BEA3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ScriptableObject</w:t>
      </w:r>
      <w:proofErr w:type="spellEnd"/>
    </w:p>
    <w:p w14:paraId="478F15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7438D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общее имя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нпс</w:t>
      </w:r>
      <w:proofErr w:type="spellEnd"/>
    </w:p>
    <w:p w14:paraId="5595341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общедоступный спрайт для портрета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нпс</w:t>
      </w:r>
      <w:proofErr w:type="spellEnd"/>
    </w:p>
    <w:p w14:paraId="57FB1CC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//массив строк диалогов</w:t>
      </w:r>
    </w:p>
    <w:p w14:paraId="578B1B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autoProgressLines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//автоматически переходит к следующему сообщению в диалоге</w:t>
      </w:r>
    </w:p>
    <w:p w14:paraId="0EA0C80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//отмечает когда заканчивается диалог</w:t>
      </w:r>
    </w:p>
    <w:p w14:paraId="4927933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autoProgressDelay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1.5f;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автоперехода в диалоге(1.5 секунды)</w:t>
      </w:r>
    </w:p>
    <w:p w14:paraId="0E4735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0.05f;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//скорость набора текста</w:t>
      </w:r>
    </w:p>
    <w:p w14:paraId="5CCC8F3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AudioClip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//аудиоклип голоса</w:t>
      </w:r>
    </w:p>
    <w:p w14:paraId="2E9F25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voicePitch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//высота голоса</w:t>
      </w:r>
    </w:p>
    <w:p w14:paraId="2A687E2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05BD830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259697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B3072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CAFB64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System.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Serializable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</w:t>
      </w:r>
    </w:p>
    <w:p w14:paraId="1BF16D6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</w:p>
    <w:p w14:paraId="17FFFD6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2A986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where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appear</w:t>
      </w:r>
      <w:proofErr w:type="spellEnd"/>
    </w:p>
    <w:p w14:paraId="4CAA0D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Player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response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options</w:t>
      </w:r>
      <w:proofErr w:type="spellEnd"/>
    </w:p>
    <w:p w14:paraId="32D5252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nextDialogueIndexes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Where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leads</w:t>
      </w:r>
      <w:proofErr w:type="spellEnd"/>
    </w:p>
    <w:p w14:paraId="14755896" w14:textId="35FECC0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C0FD02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45B064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B0FF6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E728F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F94E7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IS_ROAMING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IsRoaming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64400F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9E53C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A4812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29E829C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A986B1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4517E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velocity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sourcePosition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57ADE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переключаем анимацию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Idle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Roaming</w:t>
      </w:r>
      <w:proofErr w:type="spellEnd"/>
    </w:p>
    <w:p w14:paraId="65B6FF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animator.SetBool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(IS_ROAMING,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velocity.magnitude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0.1f); </w:t>
      </w:r>
    </w:p>
    <w:p w14:paraId="3865C5D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ChangeFacingDirection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sourcePosition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364905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0155E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//функция для поворота объекта в ту сторону, в которую он идет</w:t>
      </w:r>
    </w:p>
    <w:p w14:paraId="32488C8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ChangeFacingDirection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soursePosition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442FCB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5767B33" w14:textId="1E876A6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soursePosition.x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//если наша позиция находится правее(больше),чем позиция, в которую нам надо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двигаться,нам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необходимо развернуть объект</w:t>
      </w:r>
    </w:p>
    <w:p w14:paraId="6D6125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42EE2E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Quaternion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.Euler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(0, -180, 0);</w:t>
      </w:r>
    </w:p>
    <w:p w14:paraId="466CF7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D4D2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743AED5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3AF61D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Quaternion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.Euler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(0, 0, 0);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//разворачиваем обратно</w:t>
      </w:r>
    </w:p>
    <w:p w14:paraId="4A4A5D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20097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678FA5C" w14:textId="4C08CF7F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GlobalHelper</w:t>
      </w:r>
      <w:proofErr w:type="spellEnd"/>
    </w:p>
    <w:p w14:paraId="7A29804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252AEA0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GenerateUniqueID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obj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A5FE37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BA6CB9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$"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{obj.scene.name}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_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{obj.transform.position.x}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_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{obj.transform.position.y}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8DD148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69737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104A88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AC253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6C101D6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}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144322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044342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3922C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9B239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55511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8113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81F99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LevelState</w:t>
      </w:r>
      <w:proofErr w:type="spellEnd"/>
    </w:p>
    <w:p w14:paraId="7F60F06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4F2F74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QuestsCompleted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8046B0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FactoryAccessUnlocked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4DC9A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</w:t>
      </w:r>
      <w:proofErr w:type="spellEnd"/>
    </w:p>
    <w:p w14:paraId="6E103A5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F9C3C6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0) == 1;</w:t>
      </w:r>
    </w:p>
    <w:p w14:paraId="27C733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? 1 : 0);</w:t>
      </w:r>
    </w:p>
    <w:p w14:paraId="201A68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D41A7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FactoryAccessUnlocked</w:t>
      </w:r>
      <w:proofErr w:type="spellEnd"/>
    </w:p>
    <w:p w14:paraId="4AB69AD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A5E5CB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0) == 1;</w:t>
      </w:r>
    </w:p>
    <w:p w14:paraId="71174D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? 1 : 0);</w:t>
      </w:r>
    </w:p>
    <w:p w14:paraId="25FB13E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F6A05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Save()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.Save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16366C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sectPr w:rsidR="007E6224" w:rsidRPr="007E6224" w:rsidSect="00E00F98">
      <w:type w:val="continuous"/>
      <w:pgSz w:w="11906" w:h="16838" w:code="9"/>
      <w:pgMar w:top="993" w:right="566" w:bottom="1843" w:left="1418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BF6BD" w14:textId="77777777" w:rsidR="00AA5C55" w:rsidRDefault="00AA5C55" w:rsidP="00D973E7">
      <w:pPr>
        <w:spacing w:after="0" w:line="240" w:lineRule="auto"/>
      </w:pPr>
      <w:r>
        <w:separator/>
      </w:r>
    </w:p>
  </w:endnote>
  <w:endnote w:type="continuationSeparator" w:id="0">
    <w:p w14:paraId="730B9A69" w14:textId="77777777" w:rsidR="00AA5C55" w:rsidRDefault="00AA5C55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8DCCD" w14:textId="77777777" w:rsidR="00AA5C55" w:rsidRDefault="00AA5C55" w:rsidP="00D973E7">
      <w:pPr>
        <w:spacing w:after="0" w:line="240" w:lineRule="auto"/>
      </w:pPr>
      <w:r>
        <w:separator/>
      </w:r>
    </w:p>
  </w:footnote>
  <w:footnote w:type="continuationSeparator" w:id="0">
    <w:p w14:paraId="299693C2" w14:textId="77777777" w:rsidR="00AA5C55" w:rsidRDefault="00AA5C55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0</TotalTime>
  <Pages>8</Pages>
  <Words>3582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2</cp:revision>
  <cp:lastPrinted>2025-06-25T21:30:00Z</cp:lastPrinted>
  <dcterms:created xsi:type="dcterms:W3CDTF">2026-01-10T01:14:00Z</dcterms:created>
  <dcterms:modified xsi:type="dcterms:W3CDTF">2026-01-10T01:14:00Z</dcterms:modified>
</cp:coreProperties>
</file>