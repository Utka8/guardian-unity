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756B6653" w:rsidR="00372C77" w:rsidRPr="0079690F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79690F">
        <w:rPr>
          <w:b/>
          <w:bCs/>
        </w:rPr>
        <w:t xml:space="preserve"> </w:t>
      </w:r>
      <w:r w:rsidR="007C0F6F">
        <w:rPr>
          <w:b/>
          <w:bCs/>
        </w:rPr>
        <w:t>А</w:t>
      </w:r>
    </w:p>
    <w:p w14:paraId="734A2B39" w14:textId="1CD260D8" w:rsidR="0079690F" w:rsidRDefault="0079690F" w:rsidP="0079690F">
      <w:pPr>
        <w:jc w:val="center"/>
        <w:rPr>
          <w:sz w:val="16"/>
          <w:szCs w:val="16"/>
        </w:rPr>
      </w:pPr>
      <w:r>
        <w:rPr>
          <w:rFonts w:eastAsia="Times New Roman"/>
          <w:bCs/>
        </w:rPr>
        <w:t>Д</w:t>
      </w:r>
      <w:r w:rsidRPr="00BD6114">
        <w:rPr>
          <w:rFonts w:eastAsia="Times New Roman"/>
          <w:bCs/>
        </w:rPr>
        <w:t>иаграмма вариантов использования</w:t>
      </w:r>
    </w:p>
    <w:p w14:paraId="359A93BA" w14:textId="5D4320B2" w:rsidR="00E00F98" w:rsidRPr="0079690F" w:rsidRDefault="00E00F98">
      <w:pPr>
        <w:rPr>
          <w:sz w:val="16"/>
          <w:szCs w:val="16"/>
        </w:rPr>
      </w:pPr>
      <w:r w:rsidRPr="0079690F">
        <w:rPr>
          <w:sz w:val="16"/>
          <w:szCs w:val="16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77DD87BB" w14:textId="305A8F75" w:rsidR="0079690F" w:rsidRPr="0079690F" w:rsidRDefault="00062B44" w:rsidP="0079690F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color w:val="000000"/>
          <w:highlight w:val="white"/>
        </w:rPr>
      </w:pPr>
      <w:bookmarkStart w:id="0" w:name="_Hlk218912075"/>
      <w:r w:rsidRPr="0025535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D6EBFB4" wp14:editId="76006BDB">
            <wp:simplePos x="0" y="0"/>
            <wp:positionH relativeFrom="margin">
              <wp:posOffset>982134</wp:posOffset>
            </wp:positionH>
            <wp:positionV relativeFrom="paragraph">
              <wp:posOffset>212</wp:posOffset>
            </wp:positionV>
            <wp:extent cx="4312920" cy="3347720"/>
            <wp:effectExtent l="0" t="0" r="0" b="5080"/>
            <wp:wrapTopAndBottom/>
            <wp:docPr id="300752862" name="Рисунок 1" descr="Изображение выглядит как рисунок, зарисовка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52862" name="Рисунок 1" descr="Изображение выглядит как рисунок, зарисовка, текст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34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690F" w:rsidRPr="0079690F">
        <w:rPr>
          <w:color w:val="000000"/>
          <w:highlight w:val="white"/>
        </w:rPr>
        <w:t xml:space="preserve">Рисунок А.1 – </w:t>
      </w:r>
      <w:r w:rsidR="004805AA">
        <w:rPr>
          <w:color w:val="000000"/>
          <w:highlight w:val="white"/>
        </w:rPr>
        <w:t>Диаграмма вариантов использования</w:t>
      </w:r>
      <w:bookmarkEnd w:id="0"/>
    </w:p>
    <w:sectPr w:rsidR="0079690F" w:rsidRPr="0079690F" w:rsidSect="0079690F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79C62" w14:textId="77777777" w:rsidR="00E06B4A" w:rsidRDefault="00E06B4A" w:rsidP="00D973E7">
      <w:pPr>
        <w:spacing w:after="0" w:line="240" w:lineRule="auto"/>
      </w:pPr>
      <w:r>
        <w:separator/>
      </w:r>
    </w:p>
  </w:endnote>
  <w:endnote w:type="continuationSeparator" w:id="0">
    <w:p w14:paraId="5F716C96" w14:textId="77777777" w:rsidR="00E06B4A" w:rsidRDefault="00E06B4A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2FD06" w14:textId="77777777" w:rsidR="00E06B4A" w:rsidRDefault="00E06B4A" w:rsidP="00D973E7">
      <w:pPr>
        <w:spacing w:after="0" w:line="240" w:lineRule="auto"/>
      </w:pPr>
      <w:r>
        <w:separator/>
      </w:r>
    </w:p>
  </w:footnote>
  <w:footnote w:type="continuationSeparator" w:id="0">
    <w:p w14:paraId="33E857DB" w14:textId="77777777" w:rsidR="00E06B4A" w:rsidRDefault="00E06B4A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021"/>
    <w:rsid w:val="00050D11"/>
    <w:rsid w:val="00055B16"/>
    <w:rsid w:val="00062B44"/>
    <w:rsid w:val="0007469A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2003B4"/>
    <w:rsid w:val="00201DB3"/>
    <w:rsid w:val="002032FB"/>
    <w:rsid w:val="00204C97"/>
    <w:rsid w:val="00212172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7747C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05A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70401"/>
    <w:rsid w:val="005742FA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5041D"/>
    <w:rsid w:val="00755EE5"/>
    <w:rsid w:val="007616A1"/>
    <w:rsid w:val="00762A19"/>
    <w:rsid w:val="00775313"/>
    <w:rsid w:val="007958DA"/>
    <w:rsid w:val="0079690F"/>
    <w:rsid w:val="007A2487"/>
    <w:rsid w:val="007B41FD"/>
    <w:rsid w:val="007B4EF0"/>
    <w:rsid w:val="007B6A56"/>
    <w:rsid w:val="007C0706"/>
    <w:rsid w:val="007C0F6F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0F44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C2968"/>
    <w:rsid w:val="009C5AE4"/>
    <w:rsid w:val="009D1C4B"/>
    <w:rsid w:val="009D4C04"/>
    <w:rsid w:val="009D7FF7"/>
    <w:rsid w:val="009E5AFA"/>
    <w:rsid w:val="009E78BB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067E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0F63"/>
    <w:rsid w:val="00DD2BD1"/>
    <w:rsid w:val="00DF669C"/>
    <w:rsid w:val="00DF7EE6"/>
    <w:rsid w:val="00E00F98"/>
    <w:rsid w:val="00E06B4A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4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8</cp:revision>
  <cp:lastPrinted>2025-06-25T21:30:00Z</cp:lastPrinted>
  <dcterms:created xsi:type="dcterms:W3CDTF">2026-01-10T01:14:00Z</dcterms:created>
  <dcterms:modified xsi:type="dcterms:W3CDTF">2026-01-12T05:24:00Z</dcterms:modified>
</cp:coreProperties>
</file>