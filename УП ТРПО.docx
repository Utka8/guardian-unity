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9498"/>
        <w:gridCol w:w="992"/>
      </w:tblGrid>
      <w:tr w:rsidR="00A27AB9" w:rsidRPr="00BD6114" w14:paraId="3421678C" w14:textId="77777777" w:rsidTr="00FF6DE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313719DA" w14:textId="5E298CED" w:rsidR="00A27AB9" w:rsidRPr="00A27AB9" w:rsidRDefault="00A27AB9" w:rsidP="00FF6DEF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8"/>
              </w:rPr>
            </w:pPr>
            <w:r w:rsidRPr="00A27AB9">
              <w:rPr>
                <w:sz w:val="28"/>
                <w:szCs w:val="28"/>
              </w:rPr>
              <w:t>Приложение Б</w:t>
            </w:r>
            <w:r w:rsidR="005F15DB">
              <w:rPr>
                <w:sz w:val="28"/>
                <w:szCs w:val="28"/>
              </w:rPr>
              <w:t xml:space="preserve"> Диаграмма </w:t>
            </w:r>
            <w:proofErr w:type="spellStart"/>
            <w:r w:rsidR="005F15DB">
              <w:rPr>
                <w:sz w:val="28"/>
                <w:szCs w:val="28"/>
              </w:rPr>
              <w:t>Ганта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9E793E4" w14:textId="77777777" w:rsidR="00A27AB9" w:rsidRPr="00BD6114" w:rsidRDefault="00A27AB9" w:rsidP="00FF6DE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A27AB9" w:rsidRPr="00BD6114" w14:paraId="037DB2CB" w14:textId="77777777" w:rsidTr="00FF6DE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008E37E9" w14:textId="0BE9EFE0" w:rsidR="00A27AB9" w:rsidRPr="00A27AB9" w:rsidRDefault="00A27AB9" w:rsidP="00FF6DEF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8"/>
              </w:rPr>
            </w:pPr>
            <w:r w:rsidRPr="00A27AB9">
              <w:rPr>
                <w:sz w:val="28"/>
                <w:szCs w:val="28"/>
              </w:rPr>
              <w:t>Приложение В</w:t>
            </w:r>
            <w:r w:rsidR="005F15DB">
              <w:rPr>
                <w:sz w:val="28"/>
                <w:szCs w:val="28"/>
              </w:rPr>
              <w:t xml:space="preserve">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B039526" w14:textId="77777777" w:rsidR="00A27AB9" w:rsidRPr="00BD6114" w:rsidRDefault="00A27AB9" w:rsidP="00FF6DE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A27AB9" w:rsidRPr="00BD6114" w14:paraId="71955080" w14:textId="77777777" w:rsidTr="00FF6DE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0840C8A0" w14:textId="277752B0" w:rsidR="00A27AB9" w:rsidRPr="00A27AB9" w:rsidRDefault="00A27AB9" w:rsidP="00FF6DEF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8"/>
              </w:rPr>
            </w:pPr>
            <w:r w:rsidRPr="00A27AB9">
              <w:rPr>
                <w:sz w:val="28"/>
                <w:szCs w:val="28"/>
              </w:rPr>
              <w:t xml:space="preserve">Приложение </w:t>
            </w:r>
            <w:r w:rsidRPr="005F15DB">
              <w:rPr>
                <w:sz w:val="28"/>
                <w:szCs w:val="28"/>
              </w:rPr>
              <w:t>Г</w:t>
            </w:r>
            <w:r w:rsidR="005F15DB" w:rsidRPr="005F15DB">
              <w:rPr>
                <w:sz w:val="28"/>
                <w:szCs w:val="28"/>
              </w:rPr>
              <w:t xml:space="preserve"> </w:t>
            </w:r>
            <w:r w:rsidR="005F15DB" w:rsidRPr="005F15DB">
              <w:rPr>
                <w:bCs/>
                <w:sz w:val="28"/>
                <w:szCs w:val="28"/>
              </w:rPr>
              <w:t>UX-прототипы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85D626A" w14:textId="77777777" w:rsidR="00A27AB9" w:rsidRPr="00BD6114" w:rsidRDefault="00A27AB9" w:rsidP="00FF6DEF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A27AB9" w:rsidRPr="00BD6114" w14:paraId="44227C27" w14:textId="77777777" w:rsidTr="00FF6DEF"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</w:tcPr>
          <w:p w14:paraId="08E7813A" w14:textId="783DDF62" w:rsidR="00A27AB9" w:rsidRPr="00A27AB9" w:rsidRDefault="00A27AB9" w:rsidP="00FF6DEF">
            <w:pPr>
              <w:tabs>
                <w:tab w:val="left" w:pos="9782"/>
              </w:tabs>
              <w:autoSpaceDE w:val="0"/>
              <w:autoSpaceDN w:val="0"/>
              <w:adjustRightInd w:val="0"/>
              <w:ind w:left="426" w:right="-250" w:hanging="426"/>
              <w:rPr>
                <w:sz w:val="28"/>
                <w:szCs w:val="28"/>
              </w:rPr>
            </w:pPr>
            <w:r w:rsidRPr="00A27AB9">
              <w:rPr>
                <w:sz w:val="28"/>
                <w:szCs w:val="28"/>
              </w:rPr>
              <w:t>Приложение Д</w:t>
            </w:r>
            <w:r w:rsidR="005F15DB">
              <w:rPr>
                <w:sz w:val="28"/>
                <w:szCs w:val="28"/>
              </w:rPr>
              <w:t xml:space="preserve"> Листинг программного продукта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45536C2" w14:textId="77777777" w:rsidR="00A27AB9" w:rsidRPr="00BD6114" w:rsidRDefault="00A27AB9" w:rsidP="00FF6DEF">
            <w:pPr>
              <w:tabs>
                <w:tab w:val="left" w:pos="9498"/>
              </w:tabs>
              <w:autoSpaceDE w:val="0"/>
              <w:autoSpaceDN w:val="0"/>
              <w:adjustRightInd w:val="0"/>
              <w:ind w:left="-250" w:right="283" w:hanging="279"/>
              <w:jc w:val="center"/>
              <w:rPr>
                <w:szCs w:val="24"/>
              </w:rPr>
            </w:pPr>
          </w:p>
        </w:tc>
      </w:tr>
    </w:tbl>
    <w:p w14:paraId="00D33115" w14:textId="01891B00" w:rsidR="00A27AB9" w:rsidRDefault="00A27AB9" w:rsidP="00A27AB9">
      <w:pPr>
        <w:tabs>
          <w:tab w:val="left" w:pos="5300"/>
        </w:tabs>
        <w:ind w:firstLine="4395"/>
        <w:rPr>
          <w:b/>
          <w:bCs/>
        </w:rPr>
      </w:pPr>
    </w:p>
    <w:p w14:paraId="41018E40" w14:textId="73BB05D0" w:rsidR="00A27AB9" w:rsidRDefault="00A27AB9" w:rsidP="00A27AB9">
      <w:pPr>
        <w:rPr>
          <w:b/>
          <w:bCs/>
        </w:rPr>
      </w:pPr>
      <w:r>
        <w:rPr>
          <w:b/>
          <w:bCs/>
        </w:rPr>
        <w:br w:type="page"/>
      </w:r>
    </w:p>
    <w:p w14:paraId="46A08326" w14:textId="1D527EB2" w:rsidR="005B122F" w:rsidRPr="00B105B1" w:rsidRDefault="005B122F" w:rsidP="00E4046F">
      <w:pPr>
        <w:ind w:firstLine="4395"/>
        <w:rPr>
          <w:b/>
          <w:bCs/>
        </w:rPr>
      </w:pPr>
      <w:r w:rsidRPr="005B122F">
        <w:rPr>
          <w:b/>
          <w:bCs/>
        </w:rPr>
        <w:lastRenderedPageBreak/>
        <w:t>Введение</w:t>
      </w:r>
    </w:p>
    <w:p w14:paraId="5C9C247B" w14:textId="77777777" w:rsidR="00AC2F8B" w:rsidRPr="00B105B1" w:rsidRDefault="00AC2F8B" w:rsidP="00B105B1"/>
    <w:p w14:paraId="61570A3D" w14:textId="327EA377" w:rsidR="00AC2F8B" w:rsidRPr="00B105B1" w:rsidRDefault="008A089C">
      <w:r w:rsidRPr="008A089C">
        <w:t>На</w:t>
      </w:r>
      <w:r w:rsidR="00C8501F">
        <w:t xml:space="preserve"> </w:t>
      </w:r>
      <w:r w:rsidRPr="008A089C">
        <w:t>учебной</w:t>
      </w:r>
      <w:r w:rsidR="00C8501F">
        <w:t xml:space="preserve"> </w:t>
      </w:r>
      <w:r w:rsidRPr="008A089C">
        <w:t>практике</w:t>
      </w:r>
      <w:r w:rsidR="00C8501F">
        <w:t xml:space="preserve"> </w:t>
      </w:r>
      <w:r w:rsidRPr="008A089C">
        <w:t>была</w:t>
      </w:r>
      <w:r w:rsidR="00C8501F">
        <w:t xml:space="preserve"> </w:t>
      </w:r>
      <w:r w:rsidRPr="008A089C">
        <w:t>поставлена</w:t>
      </w:r>
      <w:r w:rsidR="00C8501F">
        <w:t xml:space="preserve"> </w:t>
      </w:r>
      <w:r w:rsidRPr="008A089C">
        <w:t>задача</w:t>
      </w:r>
      <w:r w:rsidR="00C8501F">
        <w:t xml:space="preserve"> </w:t>
      </w:r>
      <w:r w:rsidRPr="008A089C">
        <w:t>разработать</w:t>
      </w:r>
      <w:r w:rsidR="00C8501F">
        <w:t xml:space="preserve"> </w:t>
      </w:r>
      <w:r w:rsidRPr="008A089C">
        <w:t>2D</w:t>
      </w:r>
      <w:r w:rsidR="00C8501F">
        <w:t xml:space="preserve"> </w:t>
      </w:r>
      <w:r w:rsidRPr="008A089C">
        <w:t>пиксельную</w:t>
      </w:r>
      <w:r w:rsidR="00C8501F">
        <w:t xml:space="preserve"> </w:t>
      </w:r>
      <w:r w:rsidRPr="008A089C">
        <w:t>игру</w:t>
      </w:r>
      <w:r w:rsidR="00C8501F">
        <w:t xml:space="preserve"> </w:t>
      </w:r>
      <w:r w:rsidRPr="008A089C">
        <w:t>«Хранитель</w:t>
      </w:r>
      <w:r w:rsidR="00C8501F">
        <w:t xml:space="preserve"> </w:t>
      </w:r>
      <w:r w:rsidRPr="008A089C">
        <w:t>Земли».</w:t>
      </w:r>
      <w:r w:rsidR="00C8501F">
        <w:t xml:space="preserve"> </w:t>
      </w:r>
    </w:p>
    <w:p w14:paraId="3DF01FB5" w14:textId="78147EFC" w:rsidR="008A089C" w:rsidRPr="00B105B1" w:rsidRDefault="008A089C">
      <w:r w:rsidRPr="008A089C">
        <w:t>Цель</w:t>
      </w:r>
      <w:r w:rsidR="00C8501F">
        <w:t xml:space="preserve"> </w:t>
      </w:r>
      <w:r w:rsidRPr="008A089C">
        <w:t>проекта</w:t>
      </w:r>
      <w:r w:rsidR="00C8501F">
        <w:t xml:space="preserve"> </w:t>
      </w:r>
      <w:r w:rsidRPr="008A089C">
        <w:t>заключается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создании</w:t>
      </w:r>
      <w:r w:rsidR="00C8501F">
        <w:t xml:space="preserve"> </w:t>
      </w:r>
      <w:r w:rsidRPr="008A089C">
        <w:t>игрового</w:t>
      </w:r>
      <w:r w:rsidR="00C8501F">
        <w:t xml:space="preserve"> </w:t>
      </w:r>
      <w:r w:rsidRPr="008A089C">
        <w:t>продукта,</w:t>
      </w:r>
      <w:r w:rsidR="00C8501F">
        <w:t xml:space="preserve"> </w:t>
      </w:r>
      <w:r w:rsidRPr="008A089C">
        <w:t>который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увлекательной</w:t>
      </w:r>
      <w:r w:rsidR="00C8501F">
        <w:t xml:space="preserve"> </w:t>
      </w:r>
      <w:r w:rsidRPr="008A089C">
        <w:t>форме</w:t>
      </w:r>
      <w:r w:rsidR="00C8501F">
        <w:t xml:space="preserve"> </w:t>
      </w:r>
      <w:r w:rsidRPr="008A089C">
        <w:t>знакомит</w:t>
      </w:r>
      <w:r w:rsidR="00C8501F">
        <w:t xml:space="preserve"> </w:t>
      </w:r>
      <w:r w:rsidRPr="008A089C">
        <w:t>детей</w:t>
      </w:r>
      <w:r w:rsidR="00C8501F">
        <w:t xml:space="preserve"> </w:t>
      </w:r>
      <w:r w:rsidRPr="008A089C">
        <w:t>младшего</w:t>
      </w:r>
      <w:r w:rsidR="00C8501F">
        <w:t xml:space="preserve"> </w:t>
      </w:r>
      <w:r w:rsidRPr="008A089C">
        <w:t>школьного</w:t>
      </w:r>
      <w:r w:rsidR="00C8501F">
        <w:t xml:space="preserve"> </w:t>
      </w:r>
      <w:r w:rsidRPr="008A089C">
        <w:t>возраста</w:t>
      </w:r>
      <w:r w:rsidR="00C8501F">
        <w:t xml:space="preserve"> </w:t>
      </w:r>
      <w:r w:rsidRPr="008A089C">
        <w:t>с</w:t>
      </w:r>
      <w:r w:rsidR="00C8501F">
        <w:t xml:space="preserve"> </w:t>
      </w:r>
      <w:r w:rsidRPr="008A089C">
        <w:t>проблемами</w:t>
      </w:r>
      <w:r w:rsidR="00C8501F">
        <w:t xml:space="preserve"> </w:t>
      </w:r>
      <w:r w:rsidRPr="008A089C">
        <w:t>загрязнения</w:t>
      </w:r>
      <w:r w:rsidR="00C8501F">
        <w:t xml:space="preserve"> </w:t>
      </w:r>
      <w:r w:rsidRPr="008A089C">
        <w:t>окружающей</w:t>
      </w:r>
      <w:r w:rsidR="00C8501F">
        <w:t xml:space="preserve"> </w:t>
      </w:r>
      <w:r w:rsidRPr="008A089C">
        <w:t>среды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демонстрирует</w:t>
      </w:r>
      <w:r w:rsidR="00C8501F">
        <w:t xml:space="preserve"> </w:t>
      </w:r>
      <w:r w:rsidRPr="008A089C">
        <w:t>возможные</w:t>
      </w:r>
      <w:r w:rsidR="00C8501F">
        <w:t xml:space="preserve"> </w:t>
      </w:r>
      <w:r w:rsidRPr="008A089C">
        <w:t>пути</w:t>
      </w:r>
      <w:r w:rsidR="00C8501F">
        <w:t xml:space="preserve"> </w:t>
      </w:r>
      <w:r w:rsidRPr="008A089C">
        <w:t>их</w:t>
      </w:r>
      <w:r w:rsidR="00C8501F">
        <w:t xml:space="preserve"> </w:t>
      </w:r>
      <w:r w:rsidRPr="008A089C">
        <w:t>решения.</w:t>
      </w:r>
      <w:r w:rsidR="00C8501F">
        <w:t xml:space="preserve"> </w:t>
      </w:r>
      <w:r w:rsidRPr="008A089C">
        <w:t>Игра</w:t>
      </w:r>
      <w:r w:rsidR="00C8501F">
        <w:t xml:space="preserve"> </w:t>
      </w:r>
      <w:r w:rsidRPr="008A089C">
        <w:t>сочетает</w:t>
      </w:r>
      <w:r w:rsidR="00C8501F">
        <w:t xml:space="preserve"> </w:t>
      </w:r>
      <w:r w:rsidRPr="008A089C">
        <w:t>развлекательный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обучающий</w:t>
      </w:r>
      <w:r w:rsidR="00C8501F">
        <w:t xml:space="preserve"> </w:t>
      </w:r>
      <w:r w:rsidRPr="008A089C">
        <w:t>аспекты,</w:t>
      </w:r>
      <w:r w:rsidR="00C8501F">
        <w:t xml:space="preserve"> </w:t>
      </w:r>
      <w:r w:rsidRPr="008A089C">
        <w:t>что</w:t>
      </w:r>
      <w:r w:rsidR="00C8501F">
        <w:t xml:space="preserve"> </w:t>
      </w:r>
      <w:r w:rsidRPr="008A089C">
        <w:t>делает</w:t>
      </w:r>
      <w:r w:rsidR="00C8501F">
        <w:t xml:space="preserve"> </w:t>
      </w:r>
      <w:r w:rsidRPr="008A089C">
        <w:t>её</w:t>
      </w:r>
      <w:r w:rsidR="00C8501F">
        <w:t xml:space="preserve"> </w:t>
      </w:r>
      <w:r w:rsidRPr="008A089C">
        <w:t>актуальной</w:t>
      </w:r>
      <w:r w:rsidR="00C8501F">
        <w:t xml:space="preserve"> </w:t>
      </w:r>
      <w:r w:rsidRPr="008A089C">
        <w:t>для</w:t>
      </w:r>
      <w:r w:rsidR="00C8501F">
        <w:t xml:space="preserve"> </w:t>
      </w:r>
      <w:r w:rsidRPr="008A089C">
        <w:t>применения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образовательных</w:t>
      </w:r>
      <w:r w:rsidR="00C8501F">
        <w:t xml:space="preserve"> </w:t>
      </w:r>
      <w:r w:rsidRPr="008A089C">
        <w:t>учреждениях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рамках</w:t>
      </w:r>
      <w:r w:rsidR="00C8501F">
        <w:t xml:space="preserve"> </w:t>
      </w:r>
      <w:r w:rsidRPr="008A089C">
        <w:t>экологических</w:t>
      </w:r>
      <w:r w:rsidR="00C8501F">
        <w:t xml:space="preserve"> </w:t>
      </w:r>
      <w:r w:rsidRPr="008A089C">
        <w:t>мероприятий.</w:t>
      </w:r>
    </w:p>
    <w:p w14:paraId="07937C4C" w14:textId="40C55DF0" w:rsidR="008A089C" w:rsidRPr="00B105B1" w:rsidRDefault="008A089C">
      <w:r w:rsidRPr="008A089C">
        <w:t>Игровой</w:t>
      </w:r>
      <w:r w:rsidR="00C8501F">
        <w:t xml:space="preserve"> </w:t>
      </w:r>
      <w:r w:rsidRPr="008A089C">
        <w:t>процесс</w:t>
      </w:r>
      <w:r w:rsidR="00C8501F">
        <w:t xml:space="preserve"> </w:t>
      </w:r>
      <w:r w:rsidRPr="008A089C">
        <w:t>предусматривает</w:t>
      </w:r>
      <w:r w:rsidR="00C8501F">
        <w:t xml:space="preserve"> </w:t>
      </w:r>
      <w:r w:rsidRPr="008A089C">
        <w:t>выполнение</w:t>
      </w:r>
      <w:r w:rsidR="00C8501F">
        <w:t xml:space="preserve"> </w:t>
      </w:r>
      <w:r w:rsidRPr="008A089C">
        <w:t>заданий</w:t>
      </w:r>
      <w:r w:rsidR="00C8501F">
        <w:t xml:space="preserve"> </w:t>
      </w:r>
      <w:r w:rsidRPr="008A089C">
        <w:t>по</w:t>
      </w:r>
      <w:r w:rsidR="00C8501F">
        <w:t xml:space="preserve"> </w:t>
      </w:r>
      <w:r w:rsidRPr="008A089C">
        <w:t>очистке</w:t>
      </w:r>
      <w:r w:rsidR="00C8501F">
        <w:t xml:space="preserve"> </w:t>
      </w:r>
      <w:r w:rsidRPr="008A089C">
        <w:t>территорий,</w:t>
      </w:r>
      <w:r w:rsidR="00C8501F">
        <w:t xml:space="preserve"> </w:t>
      </w:r>
      <w:r w:rsidRPr="008A089C">
        <w:t>посадке</w:t>
      </w:r>
      <w:r w:rsidR="00C8501F">
        <w:t xml:space="preserve"> </w:t>
      </w:r>
      <w:r w:rsidRPr="008A089C">
        <w:t>деревьев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экономии</w:t>
      </w:r>
      <w:r w:rsidR="00C8501F">
        <w:t xml:space="preserve"> </w:t>
      </w:r>
      <w:r w:rsidRPr="008A089C">
        <w:t>электроэнергии.</w:t>
      </w:r>
      <w:r w:rsidR="00C8501F">
        <w:t xml:space="preserve"> </w:t>
      </w:r>
      <w:r w:rsidRPr="008A089C">
        <w:t>Пользователь</w:t>
      </w:r>
      <w:r w:rsidR="00C8501F">
        <w:t xml:space="preserve"> </w:t>
      </w:r>
      <w:r w:rsidRPr="008A089C">
        <w:t>получает</w:t>
      </w:r>
      <w:r w:rsidR="00C8501F">
        <w:t xml:space="preserve"> </w:t>
      </w:r>
      <w:r w:rsidRPr="008A089C">
        <w:t>обратную</w:t>
      </w:r>
      <w:r w:rsidR="00C8501F">
        <w:t xml:space="preserve"> </w:t>
      </w:r>
      <w:r w:rsidRPr="008A089C">
        <w:t>связь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виде</w:t>
      </w:r>
      <w:r w:rsidR="00C8501F">
        <w:t xml:space="preserve"> </w:t>
      </w:r>
      <w:r w:rsidRPr="008A089C">
        <w:t>визуальных</w:t>
      </w:r>
      <w:r w:rsidR="00C8501F">
        <w:t xml:space="preserve"> </w:t>
      </w:r>
      <w:r w:rsidRPr="008A089C">
        <w:t>индикаторов</w:t>
      </w:r>
      <w:r w:rsidR="00C8501F">
        <w:t xml:space="preserve"> </w:t>
      </w:r>
      <w:r w:rsidRPr="008A089C">
        <w:t>прогресса,</w:t>
      </w:r>
      <w:r w:rsidR="00C8501F">
        <w:t xml:space="preserve"> </w:t>
      </w:r>
      <w:r w:rsidRPr="008A089C">
        <w:t>что</w:t>
      </w:r>
      <w:r w:rsidR="00C8501F">
        <w:t xml:space="preserve"> </w:t>
      </w:r>
      <w:r w:rsidRPr="008A089C">
        <w:t>способствует</w:t>
      </w:r>
      <w:r w:rsidR="00C8501F">
        <w:t xml:space="preserve"> </w:t>
      </w:r>
      <w:r w:rsidRPr="008A089C">
        <w:t>формированию</w:t>
      </w:r>
      <w:r w:rsidR="00C8501F">
        <w:t xml:space="preserve"> </w:t>
      </w:r>
      <w:r w:rsidRPr="008A089C">
        <w:t>мотивации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закреплению</w:t>
      </w:r>
      <w:r w:rsidR="00C8501F">
        <w:t xml:space="preserve"> </w:t>
      </w:r>
      <w:r w:rsidRPr="008A089C">
        <w:t>знаний.</w:t>
      </w:r>
    </w:p>
    <w:p w14:paraId="3B56CE81" w14:textId="26D45A1D" w:rsidR="00DF3706" w:rsidRPr="00B105B1" w:rsidRDefault="008A089C">
      <w:r w:rsidRPr="008A089C">
        <w:t>Далее</w:t>
      </w:r>
      <w:r w:rsidR="00C8501F">
        <w:t xml:space="preserve"> </w:t>
      </w:r>
      <w:r w:rsidRPr="008A089C">
        <w:t>приведём</w:t>
      </w:r>
      <w:r w:rsidR="00C8501F">
        <w:t xml:space="preserve"> </w:t>
      </w:r>
      <w:r w:rsidRPr="008A089C">
        <w:t>краткое</w:t>
      </w:r>
      <w:r w:rsidR="00C8501F">
        <w:t xml:space="preserve"> </w:t>
      </w:r>
      <w:r w:rsidRPr="008A089C">
        <w:t>описание</w:t>
      </w:r>
      <w:r w:rsidR="00C8501F">
        <w:t xml:space="preserve"> </w:t>
      </w:r>
      <w:r w:rsidRPr="008A089C">
        <w:t>разделов</w:t>
      </w:r>
      <w:r w:rsidR="00C8501F">
        <w:t xml:space="preserve"> </w:t>
      </w:r>
      <w:r w:rsidRPr="008A089C">
        <w:t>пояснительной</w:t>
      </w:r>
      <w:r w:rsidR="00C8501F">
        <w:t xml:space="preserve"> </w:t>
      </w:r>
      <w:r w:rsidRPr="008A089C">
        <w:t>записки.</w:t>
      </w:r>
      <w:r w:rsidR="00C8501F">
        <w:t xml:space="preserve"> </w:t>
      </w:r>
      <w:r w:rsidRPr="008A089C">
        <w:t>Первый</w:t>
      </w:r>
      <w:r w:rsidR="00C8501F">
        <w:t xml:space="preserve"> </w:t>
      </w:r>
      <w:r w:rsidRPr="008A089C">
        <w:t>раздел</w:t>
      </w:r>
      <w:r w:rsidR="00C8501F">
        <w:t xml:space="preserve"> </w:t>
      </w:r>
      <w:r w:rsidRPr="008A089C">
        <w:t>носит</w:t>
      </w:r>
      <w:r w:rsidR="00C8501F">
        <w:t xml:space="preserve"> </w:t>
      </w:r>
      <w:r w:rsidRPr="008A089C">
        <w:t>название</w:t>
      </w:r>
      <w:r w:rsidR="00C8501F">
        <w:t xml:space="preserve"> </w:t>
      </w:r>
      <w:r w:rsidRPr="008A089C">
        <w:t>«Анализ</w:t>
      </w:r>
      <w:r w:rsidR="00C8501F">
        <w:t xml:space="preserve"> </w:t>
      </w:r>
      <w:r w:rsidRPr="008A089C">
        <w:t>задачи».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нём</w:t>
      </w:r>
      <w:r w:rsidR="00C8501F">
        <w:t xml:space="preserve"> </w:t>
      </w:r>
      <w:r w:rsidRPr="008A089C">
        <w:t>рассматривается</w:t>
      </w:r>
      <w:r w:rsidR="00C8501F">
        <w:t xml:space="preserve"> </w:t>
      </w:r>
      <w:r w:rsidRPr="008A089C">
        <w:t>постановка</w:t>
      </w:r>
      <w:r w:rsidR="00C8501F">
        <w:t xml:space="preserve"> </w:t>
      </w:r>
      <w:r w:rsidRPr="008A089C">
        <w:t>задачи,</w:t>
      </w:r>
      <w:r w:rsidR="00C8501F">
        <w:t xml:space="preserve"> </w:t>
      </w:r>
      <w:r w:rsidRPr="008A089C">
        <w:t>организационно-экономическая</w:t>
      </w:r>
      <w:r w:rsidR="00C8501F">
        <w:t xml:space="preserve"> </w:t>
      </w:r>
      <w:r w:rsidRPr="008A089C">
        <w:t>сущность</w:t>
      </w:r>
      <w:r w:rsidR="00C8501F">
        <w:t xml:space="preserve"> </w:t>
      </w:r>
      <w:r w:rsidRPr="008A089C">
        <w:t>проекта,</w:t>
      </w:r>
      <w:r w:rsidR="00C8501F">
        <w:t xml:space="preserve"> </w:t>
      </w:r>
      <w:r w:rsidRPr="008A089C">
        <w:t>цели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назначение</w:t>
      </w:r>
      <w:r w:rsidR="00C8501F">
        <w:t xml:space="preserve"> </w:t>
      </w:r>
      <w:r w:rsidRPr="008A089C">
        <w:t>игры,</w:t>
      </w:r>
      <w:r w:rsidR="00C8501F">
        <w:t xml:space="preserve"> </w:t>
      </w:r>
      <w:r w:rsidRPr="008A089C">
        <w:t>а</w:t>
      </w:r>
      <w:r w:rsidR="00C8501F">
        <w:t xml:space="preserve"> </w:t>
      </w:r>
      <w:r w:rsidRPr="008A089C">
        <w:t>также</w:t>
      </w:r>
      <w:r w:rsidR="00C8501F">
        <w:t xml:space="preserve"> </w:t>
      </w:r>
      <w:r w:rsidRPr="008A089C">
        <w:t>функциональные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нефункциональные</w:t>
      </w:r>
      <w:r w:rsidR="00C8501F">
        <w:t xml:space="preserve"> </w:t>
      </w:r>
      <w:r w:rsidRPr="008A089C">
        <w:t>требования.</w:t>
      </w:r>
      <w:r w:rsidR="00C8501F">
        <w:t xml:space="preserve"> </w:t>
      </w:r>
      <w:r w:rsidRPr="008A089C">
        <w:t>Здесь</w:t>
      </w:r>
      <w:r w:rsidR="00C8501F">
        <w:t xml:space="preserve"> </w:t>
      </w:r>
      <w:r w:rsidRPr="008A089C">
        <w:t>же</w:t>
      </w:r>
      <w:r w:rsidR="00C8501F">
        <w:t xml:space="preserve"> </w:t>
      </w:r>
      <w:r w:rsidRPr="008A089C">
        <w:t>описываются</w:t>
      </w:r>
      <w:r w:rsidR="00C8501F">
        <w:t xml:space="preserve"> </w:t>
      </w:r>
      <w:r w:rsidRPr="008A089C">
        <w:t>исходные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результатные</w:t>
      </w:r>
      <w:r w:rsidR="00C8501F">
        <w:t xml:space="preserve"> </w:t>
      </w:r>
      <w:r w:rsidRPr="008A089C">
        <w:t>данные,</w:t>
      </w:r>
      <w:r w:rsidR="00C8501F">
        <w:t xml:space="preserve"> </w:t>
      </w:r>
      <w:r w:rsidRPr="008A089C">
        <w:t>используемые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процессе</w:t>
      </w:r>
      <w:r w:rsidR="00C8501F">
        <w:t xml:space="preserve"> </w:t>
      </w:r>
      <w:r w:rsidRPr="008A089C">
        <w:t>разработки.</w:t>
      </w:r>
    </w:p>
    <w:p w14:paraId="62D57B2B" w14:textId="220ADF03" w:rsidR="0034252B" w:rsidRPr="00B105B1" w:rsidRDefault="008A089C">
      <w:r w:rsidRPr="008A089C">
        <w:t>В</w:t>
      </w:r>
      <w:r w:rsidR="00C8501F">
        <w:t xml:space="preserve"> </w:t>
      </w:r>
      <w:r w:rsidRPr="008A089C">
        <w:t>разделе</w:t>
      </w:r>
      <w:r w:rsidR="00C8501F">
        <w:t xml:space="preserve"> </w:t>
      </w:r>
      <w:r w:rsidRPr="008A089C">
        <w:t>«Проектирование»</w:t>
      </w:r>
      <w:r w:rsidR="00C8501F">
        <w:t xml:space="preserve"> </w:t>
      </w:r>
      <w:r w:rsidRPr="008A089C">
        <w:t>представлены</w:t>
      </w:r>
      <w:r w:rsidR="00C8501F">
        <w:t xml:space="preserve"> </w:t>
      </w:r>
      <w:r w:rsidRPr="008A089C">
        <w:t>основные</w:t>
      </w:r>
      <w:r w:rsidR="00C8501F">
        <w:t xml:space="preserve"> </w:t>
      </w:r>
      <w:r w:rsidRPr="008A089C">
        <w:t>аспекты</w:t>
      </w:r>
      <w:r w:rsidR="00C8501F">
        <w:t xml:space="preserve"> </w:t>
      </w:r>
      <w:r w:rsidRPr="008A089C">
        <w:t>разработки</w:t>
      </w:r>
      <w:r w:rsidR="00C8501F">
        <w:t xml:space="preserve"> </w:t>
      </w:r>
      <w:r w:rsidRPr="008A089C">
        <w:t>игры:</w:t>
      </w:r>
      <w:r w:rsidR="00C8501F">
        <w:t xml:space="preserve"> </w:t>
      </w:r>
      <w:r w:rsidRPr="008A089C">
        <w:t>выбор</w:t>
      </w:r>
      <w:r w:rsidR="00C8501F">
        <w:t xml:space="preserve"> </w:t>
      </w:r>
      <w:r w:rsidRPr="008A089C">
        <w:t>стратегии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модели</w:t>
      </w:r>
      <w:r w:rsidR="00C8501F">
        <w:t xml:space="preserve"> </w:t>
      </w:r>
      <w:r w:rsidRPr="008A089C">
        <w:t>жизненного</w:t>
      </w:r>
      <w:r w:rsidR="00C8501F">
        <w:t xml:space="preserve"> </w:t>
      </w:r>
      <w:r w:rsidRPr="008A089C">
        <w:t>цикла,</w:t>
      </w:r>
      <w:r w:rsidR="00C8501F">
        <w:t xml:space="preserve"> </w:t>
      </w:r>
      <w:r w:rsidRPr="008A089C">
        <w:t>анализ</w:t>
      </w:r>
      <w:r w:rsidR="00C8501F">
        <w:t xml:space="preserve"> </w:t>
      </w:r>
      <w:r w:rsidRPr="008A089C">
        <w:t>требований,</w:t>
      </w:r>
      <w:r w:rsidR="00C8501F">
        <w:t xml:space="preserve"> </w:t>
      </w:r>
      <w:r w:rsidRPr="008A089C">
        <w:t>характеристик</w:t>
      </w:r>
      <w:r w:rsidR="00C8501F">
        <w:t xml:space="preserve"> </w:t>
      </w:r>
      <w:r w:rsidRPr="008A089C">
        <w:t>команды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пользователей.</w:t>
      </w:r>
      <w:r w:rsidR="00C8501F">
        <w:t xml:space="preserve"> </w:t>
      </w:r>
      <w:r w:rsidRPr="008A089C">
        <w:t>Также</w:t>
      </w:r>
      <w:r w:rsidR="00C8501F">
        <w:t xml:space="preserve"> </w:t>
      </w:r>
      <w:r w:rsidRPr="008A089C">
        <w:t>приводятся</w:t>
      </w:r>
      <w:r w:rsidR="00C8501F">
        <w:t xml:space="preserve"> </w:t>
      </w:r>
      <w:r w:rsidRPr="008A089C">
        <w:t>диаграммы</w:t>
      </w:r>
      <w:r w:rsidR="00C8501F">
        <w:t xml:space="preserve"> </w:t>
      </w:r>
      <w:r w:rsidRPr="008A089C">
        <w:t>вариантов</w:t>
      </w:r>
      <w:r w:rsidR="00C8501F">
        <w:t xml:space="preserve"> </w:t>
      </w:r>
      <w:r w:rsidRPr="008A089C">
        <w:t>использования,</w:t>
      </w:r>
      <w:r w:rsidR="00C8501F">
        <w:t xml:space="preserve"> </w:t>
      </w:r>
      <w:r w:rsidRPr="008A089C">
        <w:t>бизнес-процессов,</w:t>
      </w:r>
      <w:r w:rsidR="00C8501F">
        <w:t xml:space="preserve"> </w:t>
      </w:r>
      <w:r w:rsidRPr="008A089C">
        <w:t>данных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последовательности,</w:t>
      </w:r>
      <w:r w:rsidR="00C8501F">
        <w:t xml:space="preserve"> </w:t>
      </w:r>
      <w:r w:rsidRPr="008A089C">
        <w:t>которые</w:t>
      </w:r>
      <w:r w:rsidR="00C8501F">
        <w:t xml:space="preserve"> </w:t>
      </w:r>
      <w:r w:rsidRPr="008A089C">
        <w:t>формализуют</w:t>
      </w:r>
      <w:r w:rsidR="00C8501F">
        <w:t xml:space="preserve"> </w:t>
      </w:r>
      <w:r w:rsidRPr="008A089C">
        <w:t>архитектуру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логику</w:t>
      </w:r>
      <w:r w:rsidR="00C8501F">
        <w:t xml:space="preserve"> </w:t>
      </w:r>
      <w:r w:rsidRPr="008A089C">
        <w:t>работы</w:t>
      </w:r>
      <w:r w:rsidR="00C8501F">
        <w:t xml:space="preserve"> </w:t>
      </w:r>
      <w:r w:rsidRPr="008A089C">
        <w:t>системы.</w:t>
      </w:r>
      <w:r w:rsidR="00C8501F">
        <w:t xml:space="preserve"> </w:t>
      </w:r>
    </w:p>
    <w:p w14:paraId="4DF935A0" w14:textId="7C8BA53F" w:rsidR="0034252B" w:rsidRPr="00B105B1" w:rsidRDefault="008A089C">
      <w:r w:rsidRPr="008A089C">
        <w:t>«Реализация»</w:t>
      </w:r>
      <w:r w:rsidR="00C8501F">
        <w:t xml:space="preserve"> </w:t>
      </w:r>
      <w:r w:rsidRPr="008A089C">
        <w:t>–</w:t>
      </w:r>
      <w:r w:rsidR="00C8501F">
        <w:t xml:space="preserve"> </w:t>
      </w:r>
      <w:r w:rsidRPr="008A089C">
        <w:t>это</w:t>
      </w:r>
      <w:r w:rsidR="00C8501F">
        <w:t xml:space="preserve"> </w:t>
      </w:r>
      <w:r w:rsidRPr="008A089C">
        <w:t>третий</w:t>
      </w:r>
      <w:r w:rsidR="00C8501F">
        <w:t xml:space="preserve"> </w:t>
      </w:r>
      <w:r w:rsidRPr="008A089C">
        <w:t>раздел</w:t>
      </w:r>
      <w:r w:rsidR="00C8501F">
        <w:t xml:space="preserve"> </w:t>
      </w:r>
      <w:r w:rsidRPr="008A089C">
        <w:t>пояснительной</w:t>
      </w:r>
      <w:r w:rsidR="00C8501F">
        <w:t xml:space="preserve"> </w:t>
      </w:r>
      <w:r w:rsidRPr="008A089C">
        <w:t>записки,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котором</w:t>
      </w:r>
      <w:r w:rsidR="00C8501F">
        <w:t xml:space="preserve"> </w:t>
      </w:r>
      <w:r w:rsidRPr="008A089C">
        <w:t>фиксируются</w:t>
      </w:r>
      <w:r w:rsidR="00C8501F">
        <w:t xml:space="preserve"> </w:t>
      </w:r>
      <w:r w:rsidRPr="008A089C">
        <w:t>технические</w:t>
      </w:r>
      <w:r w:rsidR="00C8501F">
        <w:t xml:space="preserve"> </w:t>
      </w:r>
      <w:r w:rsidRPr="008A089C">
        <w:t>средства</w:t>
      </w:r>
      <w:r w:rsidR="00C8501F">
        <w:t xml:space="preserve"> </w:t>
      </w:r>
      <w:r w:rsidRPr="008A089C">
        <w:t>разработки,</w:t>
      </w:r>
      <w:r w:rsidR="00C8501F">
        <w:t xml:space="preserve"> </w:t>
      </w:r>
      <w:r w:rsidRPr="008A089C">
        <w:t>программные</w:t>
      </w:r>
      <w:r w:rsidR="00C8501F">
        <w:t xml:space="preserve"> </w:t>
      </w:r>
      <w:r w:rsidRPr="008A089C">
        <w:t>инструменты,</w:t>
      </w:r>
      <w:r w:rsidR="00C8501F">
        <w:t xml:space="preserve"> </w:t>
      </w:r>
      <w:r w:rsidRPr="008A089C">
        <w:t>графические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аудиофайлы,</w:t>
      </w:r>
      <w:r w:rsidR="00C8501F">
        <w:t xml:space="preserve"> </w:t>
      </w:r>
      <w:r w:rsidRPr="008A089C">
        <w:t>а</w:t>
      </w:r>
      <w:r w:rsidR="00C8501F">
        <w:t xml:space="preserve"> </w:t>
      </w:r>
      <w:r w:rsidRPr="008A089C">
        <w:t>также</w:t>
      </w:r>
      <w:r w:rsidR="00C8501F">
        <w:t xml:space="preserve"> </w:t>
      </w:r>
      <w:r w:rsidRPr="008A089C">
        <w:t>структура</w:t>
      </w:r>
      <w:r w:rsidR="00C8501F">
        <w:t xml:space="preserve"> </w:t>
      </w:r>
      <w:r w:rsidRPr="008A089C">
        <w:t>игровых</w:t>
      </w:r>
      <w:r w:rsidR="00C8501F">
        <w:t xml:space="preserve"> </w:t>
      </w:r>
      <w:r w:rsidRPr="008A089C">
        <w:t>уровней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механика</w:t>
      </w:r>
      <w:r w:rsidR="00C8501F">
        <w:t xml:space="preserve"> </w:t>
      </w:r>
      <w:r w:rsidRPr="008A089C">
        <w:t>взаимодействия</w:t>
      </w:r>
      <w:r w:rsidR="00C8501F">
        <w:t xml:space="preserve"> </w:t>
      </w:r>
      <w:r w:rsidRPr="008A089C">
        <w:t>пользователя</w:t>
      </w:r>
      <w:r w:rsidR="00C8501F">
        <w:t xml:space="preserve"> </w:t>
      </w:r>
      <w:r w:rsidRPr="008A089C">
        <w:t>с</w:t>
      </w:r>
      <w:r w:rsidR="00C8501F">
        <w:t xml:space="preserve"> </w:t>
      </w:r>
      <w:r w:rsidRPr="008A089C">
        <w:t>системой.</w:t>
      </w:r>
      <w:r w:rsidR="00C8501F">
        <w:t xml:space="preserve"> </w:t>
      </w:r>
    </w:p>
    <w:p w14:paraId="30F1DF69" w14:textId="476C93D5" w:rsidR="0034252B" w:rsidRPr="00B105B1" w:rsidRDefault="008A089C">
      <w:r w:rsidRPr="008A089C">
        <w:t>Четвёртый</w:t>
      </w:r>
      <w:r w:rsidR="00C8501F">
        <w:t xml:space="preserve"> </w:t>
      </w:r>
      <w:r w:rsidRPr="008A089C">
        <w:t>раздел</w:t>
      </w:r>
      <w:r w:rsidR="00C8501F">
        <w:t xml:space="preserve"> </w:t>
      </w:r>
      <w:r w:rsidRPr="008A089C">
        <w:t>–</w:t>
      </w:r>
      <w:r w:rsidR="00C8501F">
        <w:t xml:space="preserve"> </w:t>
      </w:r>
      <w:r w:rsidRPr="008A089C">
        <w:t>«Тестирование».</w:t>
      </w:r>
      <w:r w:rsidR="00C8501F">
        <w:t xml:space="preserve"> </w:t>
      </w:r>
      <w:r w:rsidRPr="008A089C">
        <w:t>В</w:t>
      </w:r>
      <w:r w:rsidR="00C8501F">
        <w:t xml:space="preserve"> </w:t>
      </w:r>
      <w:r w:rsidRPr="008A089C">
        <w:t>нём</w:t>
      </w:r>
      <w:r w:rsidR="00C8501F">
        <w:t xml:space="preserve"> </w:t>
      </w:r>
      <w:r w:rsidRPr="008A089C">
        <w:t>описываются</w:t>
      </w:r>
      <w:r w:rsidR="00C8501F">
        <w:t xml:space="preserve"> </w:t>
      </w:r>
      <w:r w:rsidRPr="008A089C">
        <w:t>сценарии</w:t>
      </w:r>
      <w:r w:rsidR="00C8501F">
        <w:t xml:space="preserve"> </w:t>
      </w:r>
      <w:r w:rsidRPr="008A089C">
        <w:t>проверки</w:t>
      </w:r>
      <w:r w:rsidR="00C8501F">
        <w:t xml:space="preserve"> </w:t>
      </w:r>
      <w:r w:rsidRPr="008A089C">
        <w:t>работоспособности</w:t>
      </w:r>
      <w:r w:rsidR="00C8501F">
        <w:t xml:space="preserve"> </w:t>
      </w:r>
      <w:r w:rsidRPr="008A089C">
        <w:t>игры,</w:t>
      </w:r>
      <w:r w:rsidR="00C8501F">
        <w:t xml:space="preserve"> </w:t>
      </w:r>
      <w:r w:rsidRPr="008A089C">
        <w:t>моделируются</w:t>
      </w:r>
      <w:r w:rsidR="00C8501F">
        <w:t xml:space="preserve"> </w:t>
      </w:r>
      <w:r w:rsidRPr="008A089C">
        <w:t>действия</w:t>
      </w:r>
      <w:r w:rsidR="00C8501F">
        <w:t xml:space="preserve"> </w:t>
      </w:r>
      <w:r w:rsidRPr="008A089C">
        <w:t>пользователя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фиксируются</w:t>
      </w:r>
      <w:r w:rsidR="00C8501F">
        <w:t xml:space="preserve"> </w:t>
      </w:r>
      <w:r w:rsidRPr="008A089C">
        <w:t>результаты</w:t>
      </w:r>
      <w:r w:rsidR="00C8501F">
        <w:t xml:space="preserve"> </w:t>
      </w:r>
      <w:r w:rsidRPr="008A089C">
        <w:t>выполнения</w:t>
      </w:r>
      <w:r w:rsidR="00C8501F">
        <w:t xml:space="preserve"> </w:t>
      </w:r>
      <w:r w:rsidRPr="008A089C">
        <w:t>заданий.</w:t>
      </w:r>
      <w:r w:rsidR="00C8501F">
        <w:t xml:space="preserve"> </w:t>
      </w:r>
    </w:p>
    <w:p w14:paraId="0FC8750E" w14:textId="4D1C9F5F" w:rsidR="0034252B" w:rsidRPr="00B105B1" w:rsidRDefault="008A089C">
      <w:r w:rsidRPr="008A089C">
        <w:t>В</w:t>
      </w:r>
      <w:r w:rsidR="00C8501F">
        <w:t xml:space="preserve"> </w:t>
      </w:r>
      <w:r w:rsidRPr="008A089C">
        <w:t>разделе</w:t>
      </w:r>
      <w:r w:rsidR="00C8501F">
        <w:t xml:space="preserve"> </w:t>
      </w:r>
      <w:r w:rsidRPr="008A089C">
        <w:t>«Руководство</w:t>
      </w:r>
      <w:r w:rsidR="00C8501F">
        <w:t xml:space="preserve"> </w:t>
      </w:r>
      <w:r w:rsidRPr="008A089C">
        <w:t>пользователя»</w:t>
      </w:r>
      <w:r w:rsidR="00C8501F">
        <w:t xml:space="preserve"> </w:t>
      </w:r>
      <w:r w:rsidRPr="008A089C">
        <w:t>приводится</w:t>
      </w:r>
      <w:r w:rsidR="00C8501F">
        <w:t xml:space="preserve"> </w:t>
      </w:r>
      <w:r w:rsidRPr="008A089C">
        <w:t>описание</w:t>
      </w:r>
      <w:r w:rsidR="00C8501F">
        <w:t xml:space="preserve"> </w:t>
      </w:r>
      <w:r w:rsidRPr="008A089C">
        <w:t>назначения</w:t>
      </w:r>
      <w:r w:rsidR="00C8501F">
        <w:t xml:space="preserve"> </w:t>
      </w:r>
      <w:r w:rsidRPr="008A089C">
        <w:t>игры,</w:t>
      </w:r>
      <w:r w:rsidR="00C8501F">
        <w:t xml:space="preserve"> </w:t>
      </w:r>
      <w:r w:rsidRPr="008A089C">
        <w:t>области</w:t>
      </w:r>
      <w:r w:rsidR="00C8501F">
        <w:t xml:space="preserve"> </w:t>
      </w:r>
      <w:r w:rsidRPr="008A089C">
        <w:t>её</w:t>
      </w:r>
      <w:r w:rsidR="00C8501F">
        <w:t xml:space="preserve"> </w:t>
      </w:r>
      <w:r w:rsidRPr="008A089C">
        <w:t>применения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инструкции</w:t>
      </w:r>
      <w:r w:rsidR="00C8501F">
        <w:t xml:space="preserve"> </w:t>
      </w:r>
      <w:r w:rsidRPr="008A089C">
        <w:t>по</w:t>
      </w:r>
      <w:r w:rsidR="00C8501F">
        <w:t xml:space="preserve"> </w:t>
      </w:r>
      <w:r w:rsidRPr="008A089C">
        <w:t>взаимодействию</w:t>
      </w:r>
      <w:r w:rsidR="00C8501F">
        <w:t xml:space="preserve"> </w:t>
      </w:r>
      <w:r w:rsidRPr="008A089C">
        <w:t>с</w:t>
      </w:r>
      <w:r w:rsidR="00C8501F">
        <w:t xml:space="preserve"> </w:t>
      </w:r>
      <w:r w:rsidRPr="008A089C">
        <w:t>интерфейсом.</w:t>
      </w:r>
      <w:r w:rsidR="00C8501F">
        <w:t xml:space="preserve"> </w:t>
      </w:r>
      <w:r w:rsidRPr="008A089C">
        <w:t>«Заключение»</w:t>
      </w:r>
      <w:r w:rsidR="00C8501F">
        <w:t xml:space="preserve"> </w:t>
      </w:r>
      <w:r w:rsidRPr="008A089C">
        <w:t>содержит</w:t>
      </w:r>
      <w:r w:rsidR="00C8501F">
        <w:t xml:space="preserve"> </w:t>
      </w:r>
      <w:r w:rsidRPr="008A089C">
        <w:t>краткую</w:t>
      </w:r>
      <w:r w:rsidR="00C8501F">
        <w:t xml:space="preserve"> </w:t>
      </w:r>
      <w:r w:rsidRPr="008A089C">
        <w:t>формулировку</w:t>
      </w:r>
      <w:r w:rsidR="00C8501F">
        <w:t xml:space="preserve"> </w:t>
      </w:r>
      <w:r w:rsidRPr="008A089C">
        <w:t>задачи,</w:t>
      </w:r>
      <w:r w:rsidR="00C8501F">
        <w:t xml:space="preserve"> </w:t>
      </w:r>
      <w:r w:rsidRPr="008A089C">
        <w:t>итоги</w:t>
      </w:r>
      <w:r w:rsidR="00C8501F">
        <w:t xml:space="preserve"> </w:t>
      </w:r>
      <w:r w:rsidRPr="008A089C">
        <w:t>анализа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проектирования,</w:t>
      </w:r>
      <w:r w:rsidR="00C8501F">
        <w:t xml:space="preserve"> </w:t>
      </w:r>
      <w:r w:rsidRPr="008A089C">
        <w:t>а</w:t>
      </w:r>
      <w:r w:rsidR="00C8501F">
        <w:t xml:space="preserve"> </w:t>
      </w:r>
      <w:r w:rsidRPr="008A089C">
        <w:t>также</w:t>
      </w:r>
      <w:r w:rsidR="00C8501F">
        <w:t xml:space="preserve"> </w:t>
      </w:r>
      <w:r w:rsidRPr="008A089C">
        <w:t>выбранную</w:t>
      </w:r>
      <w:r w:rsidR="00C8501F">
        <w:t xml:space="preserve"> </w:t>
      </w:r>
      <w:r w:rsidRPr="008A089C">
        <w:t>модель</w:t>
      </w:r>
      <w:r w:rsidR="00C8501F">
        <w:t xml:space="preserve"> </w:t>
      </w:r>
      <w:r w:rsidRPr="008A089C">
        <w:t>жизненного</w:t>
      </w:r>
      <w:r w:rsidR="00C8501F">
        <w:t xml:space="preserve"> </w:t>
      </w:r>
      <w:r w:rsidRPr="008A089C">
        <w:t>цикла.</w:t>
      </w:r>
      <w:r w:rsidR="00C8501F">
        <w:t xml:space="preserve"> </w:t>
      </w:r>
    </w:p>
    <w:p w14:paraId="3EA200A8" w14:textId="2687BCF6" w:rsidR="00AC2F8B" w:rsidRPr="00B105B1" w:rsidRDefault="008A089C">
      <w:r w:rsidRPr="008A089C">
        <w:t>В</w:t>
      </w:r>
      <w:r w:rsidR="00C8501F">
        <w:t xml:space="preserve"> </w:t>
      </w:r>
      <w:r w:rsidRPr="008A089C">
        <w:t>разделе</w:t>
      </w:r>
      <w:r w:rsidR="00C8501F">
        <w:t xml:space="preserve"> </w:t>
      </w:r>
      <w:r w:rsidRPr="008A089C">
        <w:t>«Список</w:t>
      </w:r>
      <w:r w:rsidR="00C8501F">
        <w:t xml:space="preserve"> </w:t>
      </w:r>
      <w:r w:rsidRPr="008A089C">
        <w:t>использованных</w:t>
      </w:r>
      <w:r w:rsidR="00C8501F">
        <w:t xml:space="preserve"> </w:t>
      </w:r>
      <w:r w:rsidRPr="008A089C">
        <w:t>источников»</w:t>
      </w:r>
      <w:r w:rsidR="00C8501F">
        <w:t xml:space="preserve"> </w:t>
      </w:r>
      <w:r w:rsidRPr="008A089C">
        <w:t>приводятся</w:t>
      </w:r>
      <w:r w:rsidR="00C8501F">
        <w:t xml:space="preserve"> </w:t>
      </w:r>
      <w:r w:rsidRPr="008A089C">
        <w:t>материалы,</w:t>
      </w:r>
      <w:r w:rsidR="00C8501F">
        <w:t xml:space="preserve"> </w:t>
      </w:r>
      <w:r w:rsidRPr="008A089C">
        <w:t>использованные</w:t>
      </w:r>
      <w:r w:rsidR="00C8501F">
        <w:t xml:space="preserve"> </w:t>
      </w:r>
      <w:r w:rsidRPr="008A089C">
        <w:t>при</w:t>
      </w:r>
      <w:r w:rsidR="00C8501F">
        <w:t xml:space="preserve"> </w:t>
      </w:r>
      <w:r w:rsidRPr="008A089C">
        <w:t>разработке</w:t>
      </w:r>
      <w:r w:rsidR="00C8501F">
        <w:t xml:space="preserve"> </w:t>
      </w:r>
      <w:r w:rsidRPr="008A089C">
        <w:t>проекта:</w:t>
      </w:r>
      <w:r w:rsidR="00C8501F">
        <w:t xml:space="preserve"> </w:t>
      </w:r>
      <w:r w:rsidRPr="008A089C">
        <w:t>научные</w:t>
      </w:r>
      <w:r w:rsidR="00C8501F">
        <w:t xml:space="preserve"> </w:t>
      </w:r>
      <w:r w:rsidRPr="008A089C">
        <w:t>статьи,</w:t>
      </w:r>
      <w:r w:rsidR="00C8501F">
        <w:t xml:space="preserve"> </w:t>
      </w:r>
      <w:r w:rsidRPr="008A089C">
        <w:t>учебные</w:t>
      </w:r>
      <w:r w:rsidR="00C8501F">
        <w:t xml:space="preserve"> </w:t>
      </w:r>
      <w:r w:rsidRPr="008A089C">
        <w:t>пособия</w:t>
      </w:r>
      <w:r w:rsidR="00C8501F">
        <w:t xml:space="preserve"> </w:t>
      </w:r>
      <w:r w:rsidRPr="008A089C">
        <w:t>и</w:t>
      </w:r>
      <w:r w:rsidR="00C8501F">
        <w:t xml:space="preserve"> </w:t>
      </w:r>
      <w:r w:rsidRPr="008A089C">
        <w:t>справочные</w:t>
      </w:r>
      <w:r w:rsidR="00C8501F">
        <w:t xml:space="preserve"> </w:t>
      </w:r>
      <w:r w:rsidRPr="008A089C">
        <w:t>ресурсы.</w:t>
      </w:r>
      <w:r w:rsidR="00C8501F">
        <w:t xml:space="preserve"> </w:t>
      </w:r>
    </w:p>
    <w:p w14:paraId="2F3D55E7" w14:textId="77777777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 xml:space="preserve">В приложениях к пояснительной записке будут приведены </w:t>
      </w:r>
      <w:r w:rsidRPr="00BD6114">
        <w:rPr>
          <w:rFonts w:eastAsia="Times New Roman"/>
          <w:bCs/>
          <w:lang w:val="en-US"/>
        </w:rPr>
        <w:t>UX</w:t>
      </w:r>
      <w:r w:rsidRPr="00BD6114">
        <w:rPr>
          <w:rFonts w:eastAsia="Times New Roman"/>
          <w:bCs/>
        </w:rPr>
        <w:t xml:space="preserve"> – прототип главной страницы сайта, </w:t>
      </w:r>
      <w:r w:rsidRPr="00BD6114">
        <w:rPr>
          <w:rFonts w:eastAsia="Times New Roman"/>
          <w:bCs/>
          <w:lang w:val="en-US"/>
        </w:rPr>
        <w:t>UML</w:t>
      </w:r>
      <w:r w:rsidRPr="00BD6114">
        <w:rPr>
          <w:rFonts w:eastAsia="Times New Roman"/>
          <w:bCs/>
        </w:rPr>
        <w:t xml:space="preserve"> – диаграммы и тест-кейсы.</w:t>
      </w:r>
    </w:p>
    <w:p w14:paraId="5F15432D" w14:textId="77777777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>В приложении А будет представлена диаграмма вариантов использования.</w:t>
      </w:r>
    </w:p>
    <w:p w14:paraId="4DBF0165" w14:textId="77777777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 xml:space="preserve">В приложении Б будет представлена диаграмма </w:t>
      </w:r>
      <w:proofErr w:type="spellStart"/>
      <w:r w:rsidRPr="00BD6114">
        <w:rPr>
          <w:rFonts w:eastAsia="Times New Roman"/>
          <w:bCs/>
        </w:rPr>
        <w:t>Ганта</w:t>
      </w:r>
      <w:proofErr w:type="spellEnd"/>
      <w:r w:rsidRPr="00BD6114">
        <w:rPr>
          <w:rFonts w:eastAsia="Times New Roman"/>
          <w:bCs/>
        </w:rPr>
        <w:t>.</w:t>
      </w:r>
    </w:p>
    <w:p w14:paraId="0BC588D0" w14:textId="0A1A93A8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 xml:space="preserve">В приложении </w:t>
      </w:r>
      <w:r>
        <w:rPr>
          <w:rFonts w:eastAsia="Times New Roman"/>
          <w:bCs/>
        </w:rPr>
        <w:t>В</w:t>
      </w:r>
      <w:r w:rsidRPr="00BD6114">
        <w:rPr>
          <w:rFonts w:eastAsia="Times New Roman"/>
          <w:bCs/>
        </w:rPr>
        <w:t xml:space="preserve"> будут представлены </w:t>
      </w:r>
      <w:bookmarkStart w:id="0" w:name="_Hlk218912460"/>
      <w:r w:rsidRPr="00BD6114">
        <w:rPr>
          <w:rFonts w:eastAsia="Times New Roman"/>
          <w:bCs/>
        </w:rPr>
        <w:t>тест-кейсы</w:t>
      </w:r>
      <w:bookmarkEnd w:id="0"/>
      <w:r w:rsidRPr="00BD6114">
        <w:rPr>
          <w:rFonts w:eastAsia="Times New Roman"/>
          <w:bCs/>
        </w:rPr>
        <w:t>.</w:t>
      </w:r>
    </w:p>
    <w:p w14:paraId="341E538D" w14:textId="502B478C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 xml:space="preserve">В приложении </w:t>
      </w:r>
      <w:r>
        <w:rPr>
          <w:rFonts w:eastAsia="Times New Roman"/>
          <w:bCs/>
        </w:rPr>
        <w:t>Г</w:t>
      </w:r>
      <w:r w:rsidRPr="00BD6114">
        <w:rPr>
          <w:rFonts w:eastAsia="Times New Roman"/>
          <w:bCs/>
        </w:rPr>
        <w:t xml:space="preserve"> будут представлены </w:t>
      </w:r>
      <w:bookmarkStart w:id="1" w:name="_Hlk218912559"/>
      <w:r w:rsidRPr="00BD6114">
        <w:rPr>
          <w:rFonts w:eastAsia="Times New Roman"/>
          <w:bCs/>
        </w:rPr>
        <w:t>UX-прототипы</w:t>
      </w:r>
      <w:bookmarkEnd w:id="1"/>
      <w:r w:rsidRPr="00BD6114">
        <w:rPr>
          <w:rFonts w:eastAsia="Times New Roman"/>
          <w:bCs/>
        </w:rPr>
        <w:t>.</w:t>
      </w:r>
    </w:p>
    <w:p w14:paraId="0A7826B6" w14:textId="5A3B489A" w:rsidR="006B4C52" w:rsidRPr="00BD6114" w:rsidRDefault="006B4C52" w:rsidP="006B4C52">
      <w:pPr>
        <w:contextualSpacing/>
        <w:rPr>
          <w:rFonts w:eastAsia="Times New Roman"/>
          <w:bCs/>
        </w:rPr>
      </w:pPr>
      <w:r w:rsidRPr="00BD6114">
        <w:rPr>
          <w:rFonts w:eastAsia="Times New Roman"/>
          <w:bCs/>
        </w:rPr>
        <w:t xml:space="preserve">В приложении </w:t>
      </w:r>
      <w:r>
        <w:rPr>
          <w:rFonts w:eastAsia="Times New Roman"/>
          <w:bCs/>
        </w:rPr>
        <w:t>Д</w:t>
      </w:r>
      <w:r w:rsidRPr="00BD6114">
        <w:rPr>
          <w:rFonts w:eastAsia="Times New Roman"/>
          <w:bCs/>
        </w:rPr>
        <w:t xml:space="preserve"> будет представлен листинг программного продукта.</w:t>
      </w:r>
    </w:p>
    <w:p w14:paraId="1C2D2C7F" w14:textId="513D1437" w:rsidR="009E7AD8" w:rsidRDefault="008A089C">
      <w:r w:rsidRPr="008A089C">
        <w:t>.</w:t>
      </w:r>
      <w:r w:rsidR="00C8501F">
        <w:t xml:space="preserve"> </w:t>
      </w:r>
      <w:r w:rsidR="009E7AD8">
        <w:br w:type="page"/>
      </w:r>
    </w:p>
    <w:p w14:paraId="0AE4802B" w14:textId="130742F1" w:rsidR="001E25D2" w:rsidRPr="00F470EC" w:rsidRDefault="001E25D2" w:rsidP="00991752">
      <w:pPr>
        <w:rPr>
          <w:b/>
          <w:bCs/>
        </w:rPr>
      </w:pPr>
      <w:r w:rsidRPr="00F470EC">
        <w:rPr>
          <w:b/>
          <w:bCs/>
        </w:rPr>
        <w:t>1.</w:t>
      </w:r>
      <w:r w:rsidR="00C8501F">
        <w:rPr>
          <w:b/>
          <w:bCs/>
        </w:rPr>
        <w:t xml:space="preserve"> </w:t>
      </w:r>
      <w:r w:rsidRPr="00F470EC">
        <w:rPr>
          <w:b/>
          <w:bCs/>
        </w:rPr>
        <w:t>Анализ</w:t>
      </w:r>
      <w:r w:rsidR="00C8501F">
        <w:rPr>
          <w:b/>
          <w:bCs/>
        </w:rPr>
        <w:t xml:space="preserve"> </w:t>
      </w:r>
      <w:r w:rsidRPr="00F470EC">
        <w:rPr>
          <w:b/>
          <w:bCs/>
        </w:rPr>
        <w:t>задачи</w:t>
      </w:r>
    </w:p>
    <w:p w14:paraId="14042F45" w14:textId="53C3E1E3" w:rsidR="001E25D2" w:rsidRDefault="001E25D2" w:rsidP="00991752">
      <w:pPr>
        <w:rPr>
          <w:b/>
          <w:bCs/>
        </w:rPr>
      </w:pPr>
      <w:r w:rsidRPr="00F470EC">
        <w:rPr>
          <w:b/>
          <w:bCs/>
        </w:rPr>
        <w:t>1.1</w:t>
      </w:r>
      <w:r w:rsidR="00C8501F">
        <w:rPr>
          <w:b/>
          <w:bCs/>
        </w:rPr>
        <w:t xml:space="preserve"> </w:t>
      </w:r>
      <w:r w:rsidRPr="00F470EC">
        <w:rPr>
          <w:b/>
          <w:bCs/>
        </w:rPr>
        <w:t>Постановка</w:t>
      </w:r>
      <w:r w:rsidR="00C8501F">
        <w:rPr>
          <w:b/>
          <w:bCs/>
        </w:rPr>
        <w:t xml:space="preserve"> </w:t>
      </w:r>
      <w:r w:rsidRPr="00F470EC">
        <w:rPr>
          <w:b/>
          <w:bCs/>
        </w:rPr>
        <w:t>задач</w:t>
      </w:r>
    </w:p>
    <w:p w14:paraId="55D5FEFB" w14:textId="11DAB911" w:rsidR="00E97256" w:rsidRPr="00BD6114" w:rsidRDefault="00E97256" w:rsidP="00E97256">
      <w:pPr>
        <w:tabs>
          <w:tab w:val="left" w:pos="1560"/>
        </w:tabs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1.1.1</w:t>
      </w:r>
      <w:r w:rsidRPr="00BD6114">
        <w:rPr>
          <w:rFonts w:eastAsia="Times New Roman"/>
          <w:b/>
          <w:bCs/>
        </w:rPr>
        <w:tab/>
        <w:t>Организационно-экономическая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сущность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задачи</w:t>
      </w:r>
    </w:p>
    <w:p w14:paraId="3DC5F1A5" w14:textId="77777777" w:rsidR="00F470EC" w:rsidRPr="00E97256" w:rsidRDefault="00F470EC" w:rsidP="00991752">
      <w:pPr>
        <w:rPr>
          <w:b/>
          <w:bCs/>
        </w:rPr>
      </w:pPr>
    </w:p>
    <w:p w14:paraId="0B497026" w14:textId="6619CF9B" w:rsidR="00DA69E3" w:rsidRPr="0098585F" w:rsidRDefault="00DA69E3" w:rsidP="00DA69E3">
      <w:r w:rsidRPr="0098585F">
        <w:t>Наименование</w:t>
      </w:r>
      <w:r w:rsidR="00C8501F">
        <w:t xml:space="preserve"> </w:t>
      </w:r>
      <w:r w:rsidRPr="0098585F">
        <w:t>задачи:</w:t>
      </w:r>
      <w:r w:rsidR="00C8501F">
        <w:t xml:space="preserve"> </w:t>
      </w:r>
      <w:r w:rsidRPr="0098585F">
        <w:t>разработка</w:t>
      </w:r>
      <w:r w:rsidR="00C8501F">
        <w:t xml:space="preserve"> </w:t>
      </w:r>
      <w:r w:rsidRPr="0098585F">
        <w:t>2D</w:t>
      </w:r>
      <w:r w:rsidR="00C8501F">
        <w:t xml:space="preserve"> </w:t>
      </w:r>
      <w:r w:rsidRPr="0098585F">
        <w:t>пиксельной</w:t>
      </w:r>
      <w:r w:rsidR="00C8501F">
        <w:t xml:space="preserve"> </w:t>
      </w:r>
      <w:r w:rsidRPr="0098585F">
        <w:t>игры</w:t>
      </w:r>
      <w:r w:rsidR="00C8501F">
        <w:t xml:space="preserve"> </w:t>
      </w:r>
      <w:r w:rsidRPr="0098585F">
        <w:t>«Хранитель</w:t>
      </w:r>
      <w:r w:rsidR="00C8501F">
        <w:t xml:space="preserve"> </w:t>
      </w:r>
      <w:r w:rsidRPr="0098585F">
        <w:t>Земли».</w:t>
      </w:r>
    </w:p>
    <w:p w14:paraId="1B601F19" w14:textId="5089ADA6" w:rsidR="00DA69E3" w:rsidRPr="0098585F" w:rsidRDefault="00DA69E3" w:rsidP="00DA69E3">
      <w:r w:rsidRPr="0098585F">
        <w:t>Цель</w:t>
      </w:r>
      <w:r w:rsidR="00C8501F">
        <w:t xml:space="preserve"> </w:t>
      </w:r>
      <w:r w:rsidRPr="0098585F">
        <w:t>разработки:</w:t>
      </w:r>
      <w:r w:rsidR="00C8501F">
        <w:t xml:space="preserve"> </w:t>
      </w:r>
      <w:r w:rsidRPr="0098585F">
        <w:t>создание</w:t>
      </w:r>
      <w:r w:rsidR="00C8501F">
        <w:t xml:space="preserve"> </w:t>
      </w:r>
      <w:r w:rsidRPr="0098585F">
        <w:t>программного</w:t>
      </w:r>
      <w:r w:rsidR="00C8501F">
        <w:t xml:space="preserve"> </w:t>
      </w:r>
      <w:r w:rsidRPr="0098585F">
        <w:t>продукта,</w:t>
      </w:r>
      <w:r w:rsidR="00C8501F">
        <w:t xml:space="preserve"> </w:t>
      </w:r>
      <w:r w:rsidRPr="0098585F">
        <w:t>который</w:t>
      </w:r>
      <w:r w:rsidR="00C8501F">
        <w:t xml:space="preserve"> </w:t>
      </w:r>
      <w:r w:rsidRPr="0098585F">
        <w:t>в</w:t>
      </w:r>
      <w:r w:rsidR="00C8501F">
        <w:t xml:space="preserve"> </w:t>
      </w:r>
      <w:r w:rsidRPr="0098585F">
        <w:t>игровой</w:t>
      </w:r>
      <w:r w:rsidR="00C8501F">
        <w:t xml:space="preserve"> </w:t>
      </w:r>
      <w:r w:rsidRPr="0098585F">
        <w:t>форме</w:t>
      </w:r>
      <w:r w:rsidR="00C8501F">
        <w:t xml:space="preserve"> </w:t>
      </w:r>
      <w:r w:rsidRPr="0098585F">
        <w:t>повышает</w:t>
      </w:r>
      <w:r w:rsidR="00C8501F">
        <w:t xml:space="preserve"> </w:t>
      </w:r>
      <w:r w:rsidRPr="0098585F">
        <w:t>осведомлённость</w:t>
      </w:r>
      <w:r w:rsidR="00C8501F">
        <w:t xml:space="preserve"> </w:t>
      </w:r>
      <w:r w:rsidRPr="0098585F">
        <w:t>детей</w:t>
      </w:r>
      <w:r w:rsidR="00C8501F">
        <w:t xml:space="preserve"> </w:t>
      </w:r>
      <w:r w:rsidRPr="0098585F">
        <w:t>о</w:t>
      </w:r>
      <w:r w:rsidR="00C8501F">
        <w:t xml:space="preserve"> </w:t>
      </w:r>
      <w:r w:rsidRPr="0098585F">
        <w:t>проблемах</w:t>
      </w:r>
      <w:r w:rsidR="00C8501F">
        <w:t xml:space="preserve"> </w:t>
      </w:r>
      <w:r w:rsidRPr="0098585F">
        <w:t>загрязнения</w:t>
      </w:r>
      <w:r w:rsidR="00C8501F">
        <w:t xml:space="preserve"> </w:t>
      </w:r>
      <w:r w:rsidRPr="0098585F">
        <w:t>окружающей</w:t>
      </w:r>
      <w:r w:rsidR="00C8501F">
        <w:t xml:space="preserve"> </w:t>
      </w:r>
      <w:r w:rsidRPr="0098585F">
        <w:t>среды,</w:t>
      </w:r>
      <w:r w:rsidR="00C8501F">
        <w:t xml:space="preserve"> </w:t>
      </w:r>
      <w:r w:rsidRPr="0098585F">
        <w:t>демонстрирует</w:t>
      </w:r>
      <w:r w:rsidR="00C8501F">
        <w:t xml:space="preserve"> </w:t>
      </w:r>
      <w:r w:rsidRPr="0098585F">
        <w:t>пути</w:t>
      </w:r>
      <w:r w:rsidR="00C8501F">
        <w:t xml:space="preserve"> </w:t>
      </w:r>
      <w:r w:rsidRPr="0098585F">
        <w:t>восстановления</w:t>
      </w:r>
      <w:r w:rsidR="00C8501F">
        <w:t xml:space="preserve"> </w:t>
      </w:r>
      <w:r w:rsidRPr="0098585F">
        <w:t>экосистем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формирует</w:t>
      </w:r>
      <w:r w:rsidR="00C8501F">
        <w:t xml:space="preserve"> </w:t>
      </w:r>
      <w:r w:rsidRPr="0098585F">
        <w:t>ценность</w:t>
      </w:r>
      <w:r w:rsidR="00C8501F">
        <w:t xml:space="preserve"> </w:t>
      </w:r>
      <w:r w:rsidRPr="0098585F">
        <w:t>бережного</w:t>
      </w:r>
      <w:r w:rsidR="00C8501F">
        <w:t xml:space="preserve"> </w:t>
      </w:r>
      <w:r w:rsidRPr="0098585F">
        <w:t>отношения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природе.</w:t>
      </w:r>
    </w:p>
    <w:p w14:paraId="5195CBE3" w14:textId="267AAAED" w:rsidR="00DA69E3" w:rsidRPr="0098585F" w:rsidRDefault="00DA69E3" w:rsidP="00DA69E3">
      <w:r w:rsidRPr="0098585F">
        <w:t>Назначение:</w:t>
      </w:r>
      <w:r w:rsidR="00C8501F">
        <w:t xml:space="preserve"> </w:t>
      </w:r>
      <w:r w:rsidRPr="0098585F">
        <w:t>программный</w:t>
      </w:r>
      <w:r w:rsidR="00C8501F">
        <w:t xml:space="preserve"> </w:t>
      </w:r>
      <w:r w:rsidRPr="0098585F">
        <w:t>продукт</w:t>
      </w:r>
      <w:r w:rsidR="00C8501F">
        <w:t xml:space="preserve"> </w:t>
      </w:r>
      <w:r w:rsidRPr="0098585F">
        <w:t>предназначается</w:t>
      </w:r>
      <w:r w:rsidR="00C8501F">
        <w:t xml:space="preserve"> </w:t>
      </w:r>
      <w:r w:rsidRPr="0098585F">
        <w:t>для:</w:t>
      </w:r>
    </w:p>
    <w:p w14:paraId="7ABB9A14" w14:textId="52AC403D" w:rsidR="00DA69E3" w:rsidRPr="00B105B1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lang w:eastAsia="ru-RU"/>
        </w:rPr>
      </w:pPr>
      <w:r w:rsidRPr="0098585F">
        <w:t>детской</w:t>
      </w:r>
      <w:r w:rsidR="00C8501F">
        <w:t xml:space="preserve"> </w:t>
      </w:r>
      <w:r w:rsidRPr="00B105B1">
        <w:rPr>
          <w:rFonts w:eastAsia="Times New Roman"/>
          <w:lang w:eastAsia="ru-RU"/>
        </w:rPr>
        <w:t>аудитории</w:t>
      </w:r>
      <w:r w:rsidR="00C8501F">
        <w:rPr>
          <w:rFonts w:eastAsia="Times New Roman"/>
          <w:lang w:eastAsia="ru-RU"/>
        </w:rPr>
        <w:t xml:space="preserve"> </w:t>
      </w:r>
      <w:r w:rsidRPr="00B105B1">
        <w:rPr>
          <w:rFonts w:eastAsia="Times New Roman"/>
          <w:lang w:eastAsia="ru-RU"/>
        </w:rPr>
        <w:t>(6–10</w:t>
      </w:r>
      <w:r w:rsidR="00C8501F">
        <w:rPr>
          <w:rFonts w:eastAsia="Times New Roman"/>
          <w:lang w:eastAsia="ru-RU"/>
        </w:rPr>
        <w:t xml:space="preserve"> </w:t>
      </w:r>
      <w:r w:rsidRPr="00B105B1">
        <w:rPr>
          <w:rFonts w:eastAsia="Times New Roman"/>
          <w:lang w:eastAsia="ru-RU"/>
        </w:rPr>
        <w:t>лет),</w:t>
      </w:r>
      <w:r w:rsidR="00C8501F">
        <w:rPr>
          <w:rFonts w:eastAsia="Times New Roman"/>
          <w:lang w:eastAsia="ru-RU"/>
        </w:rPr>
        <w:t xml:space="preserve"> </w:t>
      </w:r>
      <w:r w:rsidRPr="00B105B1">
        <w:rPr>
          <w:rFonts w:eastAsia="Times New Roman"/>
          <w:lang w:eastAsia="ru-RU"/>
        </w:rPr>
        <w:t>интересующейся</w:t>
      </w:r>
      <w:r w:rsidR="00C8501F">
        <w:rPr>
          <w:rFonts w:eastAsia="Times New Roman"/>
          <w:lang w:eastAsia="ru-RU"/>
        </w:rPr>
        <w:t xml:space="preserve"> </w:t>
      </w:r>
      <w:r w:rsidRPr="00B105B1">
        <w:rPr>
          <w:rFonts w:eastAsia="Times New Roman"/>
          <w:lang w:eastAsia="ru-RU"/>
        </w:rPr>
        <w:t>экологией;</w:t>
      </w:r>
    </w:p>
    <w:p w14:paraId="0A12F093" w14:textId="6E6A797B" w:rsidR="00DA69E3" w:rsidRPr="00B105B1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образовательных</w:t>
      </w:r>
      <w:r w:rsidR="00C8501F">
        <w:t xml:space="preserve"> </w:t>
      </w:r>
      <w:r w:rsidRPr="00B105B1">
        <w:t>организаций,</w:t>
      </w:r>
      <w:r w:rsidR="00C8501F">
        <w:t xml:space="preserve"> </w:t>
      </w:r>
      <w:r w:rsidRPr="00B105B1">
        <w:t>проводящих</w:t>
      </w:r>
      <w:r w:rsidR="00C8501F">
        <w:t xml:space="preserve"> </w:t>
      </w:r>
      <w:r w:rsidRPr="00B105B1">
        <w:t>экологические</w:t>
      </w:r>
      <w:r w:rsidR="00C8501F">
        <w:t xml:space="preserve"> </w:t>
      </w:r>
      <w:r w:rsidRPr="00B105B1">
        <w:t>мероприятия;</w:t>
      </w:r>
    </w:p>
    <w:p w14:paraId="13A3DBE5" w14:textId="190EC4C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общественн</w:t>
      </w:r>
      <w:r w:rsidRPr="00B105B1">
        <w:rPr>
          <w:rFonts w:eastAsia="Times New Roman"/>
          <w:lang w:eastAsia="ru-RU"/>
        </w:rPr>
        <w:t>ых</w:t>
      </w:r>
      <w:r w:rsidR="00C8501F">
        <w:t xml:space="preserve"> </w:t>
      </w:r>
      <w:r w:rsidRPr="0098585F">
        <w:t>инициатив,</w:t>
      </w:r>
      <w:r w:rsidR="00C8501F">
        <w:t xml:space="preserve"> </w:t>
      </w:r>
      <w:r w:rsidRPr="0098585F">
        <w:t>направленных</w:t>
      </w:r>
      <w:r w:rsidR="00C8501F">
        <w:t xml:space="preserve"> </w:t>
      </w:r>
      <w:r w:rsidRPr="0098585F">
        <w:t>на</w:t>
      </w:r>
      <w:r w:rsidR="00C8501F">
        <w:t xml:space="preserve"> </w:t>
      </w:r>
      <w:r w:rsidRPr="0098585F">
        <w:t>популяризацию</w:t>
      </w:r>
      <w:r w:rsidR="00C8501F">
        <w:t xml:space="preserve"> </w:t>
      </w:r>
      <w:r w:rsidRPr="0098585F">
        <w:t>экологической</w:t>
      </w:r>
      <w:r w:rsidR="00C8501F">
        <w:t xml:space="preserve"> </w:t>
      </w:r>
      <w:r w:rsidRPr="0098585F">
        <w:t>культуры.</w:t>
      </w:r>
    </w:p>
    <w:p w14:paraId="1037A547" w14:textId="4A7C892A" w:rsidR="00DA69E3" w:rsidRPr="0098585F" w:rsidRDefault="00DA69E3" w:rsidP="00DA69E3">
      <w:r w:rsidRPr="0098585F">
        <w:t>Периодичность</w:t>
      </w:r>
      <w:r w:rsidR="00C8501F">
        <w:t xml:space="preserve"> </w:t>
      </w:r>
      <w:r w:rsidRPr="0098585F">
        <w:t>использования:</w:t>
      </w:r>
      <w:r w:rsidR="00C8501F">
        <w:t xml:space="preserve"> </w:t>
      </w:r>
      <w:r w:rsidRPr="0098585F">
        <w:t>игра</w:t>
      </w:r>
      <w:r w:rsidR="00C8501F">
        <w:t xml:space="preserve"> </w:t>
      </w:r>
      <w:r w:rsidRPr="0098585F">
        <w:t>используется</w:t>
      </w:r>
      <w:r w:rsidR="00C8501F">
        <w:t xml:space="preserve"> </w:t>
      </w:r>
      <w:r w:rsidRPr="0098585F">
        <w:t>как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разового</w:t>
      </w:r>
      <w:r w:rsidR="00C8501F">
        <w:t xml:space="preserve"> </w:t>
      </w:r>
      <w:r w:rsidRPr="0098585F">
        <w:t>прохождения,</w:t>
      </w:r>
      <w:r w:rsidR="00C8501F">
        <w:t xml:space="preserve"> </w:t>
      </w:r>
      <w:r w:rsidRPr="0098585F">
        <w:t>так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периодического</w:t>
      </w:r>
      <w:r w:rsidR="00C8501F">
        <w:t xml:space="preserve"> </w:t>
      </w:r>
      <w:r w:rsidRPr="0098585F">
        <w:t>возвращения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сюжету.</w:t>
      </w:r>
      <w:r w:rsidR="00C8501F">
        <w:t xml:space="preserve"> </w:t>
      </w:r>
      <w:r w:rsidRPr="0098585F">
        <w:t>Возможность</w:t>
      </w:r>
      <w:r w:rsidR="00C8501F">
        <w:t xml:space="preserve"> </w:t>
      </w:r>
      <w:r w:rsidRPr="0098585F">
        <w:t>повторного</w:t>
      </w:r>
      <w:r w:rsidR="00C8501F">
        <w:t xml:space="preserve"> </w:t>
      </w:r>
      <w:r w:rsidRPr="0098585F">
        <w:t>прохождения</w:t>
      </w:r>
      <w:r w:rsidR="00C8501F">
        <w:t xml:space="preserve"> </w:t>
      </w:r>
      <w:r w:rsidRPr="0098585F">
        <w:t>позволяет</w:t>
      </w:r>
      <w:r w:rsidR="00C8501F">
        <w:t xml:space="preserve"> </w:t>
      </w:r>
      <w:r w:rsidRPr="0098585F">
        <w:t>закрепить</w:t>
      </w:r>
      <w:r w:rsidR="00C8501F">
        <w:t xml:space="preserve"> </w:t>
      </w:r>
      <w:r w:rsidRPr="0098585F">
        <w:t>знания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повысить</w:t>
      </w:r>
      <w:r w:rsidR="00C8501F">
        <w:t xml:space="preserve"> </w:t>
      </w:r>
      <w:r w:rsidRPr="0098585F">
        <w:t>интерес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теме.</w:t>
      </w:r>
    </w:p>
    <w:p w14:paraId="41CC5A67" w14:textId="7A9DF5BB" w:rsidR="00DA69E3" w:rsidRPr="0098585F" w:rsidRDefault="00DA69E3" w:rsidP="00DA69E3">
      <w:r w:rsidRPr="0098585F">
        <w:t>Источники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способы</w:t>
      </w:r>
      <w:r w:rsidR="00C8501F">
        <w:t xml:space="preserve"> </w:t>
      </w:r>
      <w:r w:rsidRPr="0098585F">
        <w:t>получения</w:t>
      </w:r>
      <w:r w:rsidR="00C8501F">
        <w:t xml:space="preserve"> </w:t>
      </w:r>
      <w:r w:rsidRPr="0098585F">
        <w:t>данных:</w:t>
      </w:r>
    </w:p>
    <w:p w14:paraId="57B4F171" w14:textId="6F5D0732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сценарий</w:t>
      </w:r>
      <w:r w:rsidR="00C8501F">
        <w:t xml:space="preserve"> </w:t>
      </w:r>
      <w:r w:rsidRPr="0098585F">
        <w:t>игры,</w:t>
      </w:r>
      <w:r w:rsidR="00C8501F">
        <w:t xml:space="preserve"> </w:t>
      </w:r>
      <w:r w:rsidRPr="0098585F">
        <w:t>диалоги</w:t>
      </w:r>
      <w:r w:rsidR="00C8501F">
        <w:t xml:space="preserve"> </w:t>
      </w:r>
      <w:r w:rsidRPr="0098585F">
        <w:t>NPC,</w:t>
      </w:r>
      <w:r w:rsidR="00C8501F">
        <w:t xml:space="preserve"> </w:t>
      </w:r>
      <w:r w:rsidRPr="0098585F">
        <w:t>карты</w:t>
      </w:r>
      <w:r w:rsidR="00C8501F">
        <w:t xml:space="preserve"> </w:t>
      </w:r>
      <w:r w:rsidRPr="0098585F">
        <w:t>уровней;</w:t>
      </w:r>
    </w:p>
    <w:p w14:paraId="539F5597" w14:textId="61862659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данные</w:t>
      </w:r>
      <w:r w:rsidR="00C8501F">
        <w:t xml:space="preserve"> </w:t>
      </w:r>
      <w:r w:rsidRPr="0098585F">
        <w:t>о</w:t>
      </w:r>
      <w:r w:rsidR="00C8501F">
        <w:t xml:space="preserve"> </w:t>
      </w:r>
      <w:r w:rsidRPr="0098585F">
        <w:t>локациях</w:t>
      </w:r>
      <w:r w:rsidR="00C8501F">
        <w:t xml:space="preserve"> </w:t>
      </w:r>
      <w:r w:rsidRPr="0098585F">
        <w:t>(лес,</w:t>
      </w:r>
      <w:r w:rsidR="00C8501F">
        <w:t xml:space="preserve"> </w:t>
      </w:r>
      <w:r w:rsidRPr="0098585F">
        <w:t>город);</w:t>
      </w:r>
    </w:p>
    <w:p w14:paraId="22A35E05" w14:textId="06516ADF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графические</w:t>
      </w:r>
      <w:r w:rsidR="00C8501F">
        <w:t xml:space="preserve"> </w:t>
      </w:r>
      <w:r w:rsidRPr="0098585F">
        <w:t>материалы</w:t>
      </w:r>
      <w:r w:rsidR="00C8501F">
        <w:t xml:space="preserve"> </w:t>
      </w:r>
      <w:r w:rsidRPr="0098585F">
        <w:t>(пиксельные</w:t>
      </w:r>
      <w:r w:rsidR="00C8501F">
        <w:t xml:space="preserve"> </w:t>
      </w:r>
      <w:r w:rsidRPr="0098585F">
        <w:t>текстуры,</w:t>
      </w:r>
      <w:r w:rsidR="00C8501F">
        <w:t xml:space="preserve"> </w:t>
      </w:r>
      <w:r w:rsidRPr="0098585F">
        <w:t>модели</w:t>
      </w:r>
      <w:r w:rsidR="00C8501F">
        <w:t xml:space="preserve"> </w:t>
      </w:r>
      <w:r w:rsidRPr="0098585F">
        <w:t>объектов);</w:t>
      </w:r>
    </w:p>
    <w:p w14:paraId="705AA953" w14:textId="6CEC16E5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аудиофайлы</w:t>
      </w:r>
      <w:r w:rsidR="00C8501F">
        <w:t xml:space="preserve"> </w:t>
      </w:r>
      <w:r w:rsidRPr="0098585F">
        <w:t>(музыка,</w:t>
      </w:r>
      <w:r w:rsidR="00C8501F">
        <w:t xml:space="preserve"> </w:t>
      </w:r>
      <w:r w:rsidRPr="0098585F">
        <w:t>звуковые</w:t>
      </w:r>
      <w:r w:rsidR="00C8501F">
        <w:t xml:space="preserve"> </w:t>
      </w:r>
      <w:r w:rsidRPr="0098585F">
        <w:t>эффекты).</w:t>
      </w:r>
    </w:p>
    <w:p w14:paraId="611EC83E" w14:textId="1EF51035" w:rsidR="00DA69E3" w:rsidRPr="0098585F" w:rsidRDefault="00DA69E3" w:rsidP="00DA69E3">
      <w:r w:rsidRPr="0098585F">
        <w:t>Информационная</w:t>
      </w:r>
      <w:r w:rsidR="00C8501F">
        <w:t xml:space="preserve"> </w:t>
      </w:r>
      <w:r w:rsidRPr="0098585F">
        <w:t>связь</w:t>
      </w:r>
      <w:r w:rsidR="00C8501F">
        <w:t xml:space="preserve"> </w:t>
      </w:r>
      <w:r w:rsidRPr="0098585F">
        <w:t>с</w:t>
      </w:r>
      <w:r w:rsidR="00C8501F">
        <w:t xml:space="preserve"> </w:t>
      </w:r>
      <w:r w:rsidRPr="0098585F">
        <w:t>другими</w:t>
      </w:r>
      <w:r w:rsidR="00C8501F">
        <w:t xml:space="preserve"> </w:t>
      </w:r>
      <w:r w:rsidRPr="0098585F">
        <w:t>задачами:</w:t>
      </w:r>
      <w:r w:rsidR="00C8501F">
        <w:t xml:space="preserve"> </w:t>
      </w:r>
      <w:r w:rsidRPr="0098585F">
        <w:t>Игра</w:t>
      </w:r>
      <w:r w:rsidR="00C8501F">
        <w:t xml:space="preserve"> </w:t>
      </w:r>
      <w:r w:rsidRPr="0098585F">
        <w:t>перекликается</w:t>
      </w:r>
      <w:r w:rsidR="00C8501F">
        <w:t xml:space="preserve"> </w:t>
      </w:r>
      <w:r w:rsidRPr="0098585F">
        <w:t>с</w:t>
      </w:r>
      <w:r w:rsidR="00C8501F">
        <w:t xml:space="preserve"> </w:t>
      </w:r>
      <w:r w:rsidRPr="0098585F">
        <w:t>образовательными</w:t>
      </w:r>
      <w:r w:rsidR="00C8501F">
        <w:t xml:space="preserve"> </w:t>
      </w:r>
      <w:r w:rsidRPr="0098585F">
        <w:t>задачами</w:t>
      </w:r>
      <w:r w:rsidR="00C8501F">
        <w:t xml:space="preserve"> </w:t>
      </w:r>
      <w:r w:rsidRPr="0098585F">
        <w:t>по</w:t>
      </w:r>
      <w:r w:rsidR="00C8501F">
        <w:t xml:space="preserve"> </w:t>
      </w:r>
      <w:r w:rsidRPr="0098585F">
        <w:t>экологии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может</w:t>
      </w:r>
      <w:r w:rsidR="00C8501F">
        <w:t xml:space="preserve"> </w:t>
      </w:r>
      <w:r w:rsidRPr="0098585F">
        <w:t>использоваться</w:t>
      </w:r>
      <w:r w:rsidR="00C8501F">
        <w:t xml:space="preserve"> </w:t>
      </w:r>
      <w:r w:rsidRPr="0098585F">
        <w:t>как</w:t>
      </w:r>
      <w:r w:rsidR="00C8501F">
        <w:t xml:space="preserve"> </w:t>
      </w:r>
      <w:r w:rsidRPr="0098585F">
        <w:t>инструмент</w:t>
      </w:r>
      <w:r w:rsidR="00C8501F">
        <w:t xml:space="preserve"> </w:t>
      </w:r>
      <w:r w:rsidRPr="0098585F">
        <w:t>экологического</w:t>
      </w:r>
      <w:r w:rsidR="00C8501F">
        <w:t xml:space="preserve"> </w:t>
      </w:r>
      <w:r w:rsidRPr="0098585F">
        <w:t>просвещения.</w:t>
      </w:r>
      <w:r w:rsidR="00C8501F">
        <w:t xml:space="preserve"> </w:t>
      </w:r>
      <w:r w:rsidRPr="0098585F">
        <w:t>Она</w:t>
      </w:r>
      <w:r w:rsidR="00C8501F">
        <w:t xml:space="preserve"> </w:t>
      </w:r>
      <w:r w:rsidRPr="0098585F">
        <w:t>связана</w:t>
      </w:r>
      <w:r w:rsidR="00C8501F">
        <w:t xml:space="preserve"> </w:t>
      </w:r>
      <w:r w:rsidRPr="0098585F">
        <w:t>с</w:t>
      </w:r>
      <w:r w:rsidR="00C8501F">
        <w:t xml:space="preserve"> </w:t>
      </w:r>
      <w:r w:rsidRPr="0098585F">
        <w:t>задачами</w:t>
      </w:r>
      <w:r w:rsidR="00C8501F">
        <w:t xml:space="preserve"> </w:t>
      </w:r>
      <w:r w:rsidRPr="0098585F">
        <w:t>информирования</w:t>
      </w:r>
      <w:r w:rsidR="00C8501F">
        <w:t xml:space="preserve"> </w:t>
      </w:r>
      <w:r w:rsidRPr="0098585F">
        <w:t>населения</w:t>
      </w:r>
      <w:r w:rsidR="00C8501F">
        <w:t xml:space="preserve"> </w:t>
      </w:r>
      <w:r w:rsidRPr="0098585F">
        <w:t>о</w:t>
      </w:r>
      <w:r w:rsidR="00C8501F">
        <w:t xml:space="preserve"> </w:t>
      </w:r>
      <w:r w:rsidRPr="0098585F">
        <w:t>проблемах</w:t>
      </w:r>
      <w:r w:rsidR="00C8501F">
        <w:t xml:space="preserve"> </w:t>
      </w:r>
      <w:r w:rsidRPr="0098585F">
        <w:t>защиты</w:t>
      </w:r>
      <w:r w:rsidR="00C8501F">
        <w:t xml:space="preserve"> </w:t>
      </w:r>
      <w:r w:rsidRPr="0098585F">
        <w:t>окружающей</w:t>
      </w:r>
      <w:r w:rsidR="00C8501F">
        <w:t xml:space="preserve"> </w:t>
      </w:r>
      <w:r w:rsidRPr="0098585F">
        <w:t>среды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формированием</w:t>
      </w:r>
      <w:r w:rsidR="00C8501F">
        <w:t xml:space="preserve"> </w:t>
      </w:r>
      <w:r w:rsidRPr="0098585F">
        <w:t>экологической</w:t>
      </w:r>
      <w:r w:rsidR="00C8501F">
        <w:t xml:space="preserve"> </w:t>
      </w:r>
      <w:r w:rsidRPr="0098585F">
        <w:t>культуры.</w:t>
      </w:r>
    </w:p>
    <w:p w14:paraId="74F4CC5C" w14:textId="7C961E0B" w:rsidR="00DA69E3" w:rsidRDefault="00DA69E3" w:rsidP="00DA69E3">
      <w:r w:rsidRPr="0098585F">
        <w:t>Обзор</w:t>
      </w:r>
      <w:r w:rsidR="00C8501F">
        <w:t xml:space="preserve"> </w:t>
      </w:r>
      <w:r w:rsidRPr="0098585F">
        <w:t>существующих</w:t>
      </w:r>
      <w:r w:rsidR="00C8501F">
        <w:t xml:space="preserve"> </w:t>
      </w:r>
      <w:r w:rsidRPr="0098585F">
        <w:t>аналогичных</w:t>
      </w:r>
      <w:r w:rsidR="00C8501F">
        <w:t xml:space="preserve"> </w:t>
      </w:r>
      <w:r w:rsidRPr="0098585F">
        <w:t>ПП:</w:t>
      </w:r>
      <w:r w:rsidR="00C8501F">
        <w:t xml:space="preserve"> </w:t>
      </w:r>
      <w:r w:rsidRPr="0098585F">
        <w:t>Существующие</w:t>
      </w:r>
      <w:r w:rsidR="00C8501F">
        <w:t xml:space="preserve"> </w:t>
      </w:r>
      <w:r w:rsidRPr="0098585F">
        <w:t>образовательные</w:t>
      </w:r>
      <w:r w:rsidR="00C8501F">
        <w:t xml:space="preserve"> </w:t>
      </w:r>
      <w:r w:rsidRPr="0098585F">
        <w:t>игры</w:t>
      </w:r>
      <w:r w:rsidR="00C8501F">
        <w:t xml:space="preserve"> </w:t>
      </w:r>
      <w:r w:rsidRPr="0098585F">
        <w:t>часто</w:t>
      </w:r>
      <w:r w:rsidR="00C8501F">
        <w:t xml:space="preserve"> </w:t>
      </w:r>
      <w:r w:rsidRPr="0098585F">
        <w:t>перегружены</w:t>
      </w:r>
      <w:r w:rsidR="00C8501F">
        <w:t xml:space="preserve"> </w:t>
      </w:r>
      <w:r w:rsidRPr="0098585F">
        <w:t>информацией</w:t>
      </w:r>
      <w:r w:rsidR="00C8501F">
        <w:t xml:space="preserve"> </w:t>
      </w:r>
      <w:r w:rsidRPr="0098585F">
        <w:t>или</w:t>
      </w:r>
      <w:r w:rsidR="00C8501F">
        <w:t xml:space="preserve"> </w:t>
      </w:r>
      <w:r w:rsidRPr="0098585F">
        <w:t>имеют</w:t>
      </w:r>
      <w:r w:rsidR="00C8501F">
        <w:t xml:space="preserve"> </w:t>
      </w:r>
      <w:r w:rsidRPr="0098585F">
        <w:t>сложный</w:t>
      </w:r>
      <w:r w:rsidR="00C8501F">
        <w:t xml:space="preserve"> </w:t>
      </w:r>
      <w:r w:rsidRPr="0098585F">
        <w:t>интерфейс,</w:t>
      </w:r>
      <w:r w:rsidR="00C8501F">
        <w:t xml:space="preserve"> </w:t>
      </w:r>
      <w:r w:rsidRPr="0098585F">
        <w:t>что</w:t>
      </w:r>
      <w:r w:rsidR="00C8501F">
        <w:t xml:space="preserve"> </w:t>
      </w:r>
      <w:r w:rsidRPr="0098585F">
        <w:t>снижает</w:t>
      </w:r>
      <w:r w:rsidR="00C8501F">
        <w:t xml:space="preserve"> </w:t>
      </w:r>
      <w:r w:rsidRPr="0098585F">
        <w:t>их</w:t>
      </w:r>
      <w:r w:rsidR="00C8501F">
        <w:t xml:space="preserve"> </w:t>
      </w:r>
      <w:r w:rsidRPr="0098585F">
        <w:t>привлекательность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детей.</w:t>
      </w:r>
      <w:r w:rsidR="00C8501F">
        <w:t xml:space="preserve"> </w:t>
      </w:r>
      <w:r w:rsidRPr="0098585F">
        <w:t>«Хранитель</w:t>
      </w:r>
      <w:r w:rsidR="00C8501F">
        <w:t xml:space="preserve"> </w:t>
      </w:r>
      <w:r w:rsidRPr="0098585F">
        <w:t>Земли»</w:t>
      </w:r>
      <w:r w:rsidR="00C8501F">
        <w:t xml:space="preserve"> </w:t>
      </w:r>
      <w:r w:rsidRPr="0098585F">
        <w:t>отличается</w:t>
      </w:r>
      <w:r w:rsidR="00C8501F">
        <w:t xml:space="preserve"> </w:t>
      </w:r>
      <w:r w:rsidRPr="0098585F">
        <w:t>простотой</w:t>
      </w:r>
      <w:r w:rsidR="00C8501F">
        <w:t xml:space="preserve"> </w:t>
      </w:r>
      <w:r w:rsidRPr="0098585F">
        <w:t>управления,</w:t>
      </w:r>
      <w:r w:rsidR="00C8501F">
        <w:t xml:space="preserve"> </w:t>
      </w:r>
      <w:r w:rsidRPr="0098585F">
        <w:t>атмосферным</w:t>
      </w:r>
      <w:r w:rsidR="00C8501F">
        <w:t xml:space="preserve"> </w:t>
      </w:r>
      <w:r w:rsidRPr="0098585F">
        <w:t>дизайном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лёгким</w:t>
      </w:r>
      <w:r w:rsidR="00C8501F">
        <w:t xml:space="preserve"> </w:t>
      </w:r>
      <w:r w:rsidRPr="0098585F">
        <w:t>порогом</w:t>
      </w:r>
      <w:r w:rsidR="00C8501F">
        <w:t xml:space="preserve"> </w:t>
      </w:r>
      <w:r w:rsidRPr="0098585F">
        <w:t>вхождения.</w:t>
      </w:r>
      <w:r w:rsidR="00C8501F">
        <w:t xml:space="preserve"> </w:t>
      </w:r>
      <w:r w:rsidRPr="0098585F">
        <w:t>В</w:t>
      </w:r>
      <w:r w:rsidR="00C8501F">
        <w:t xml:space="preserve"> </w:t>
      </w:r>
      <w:r w:rsidRPr="0098585F">
        <w:t>отличие</w:t>
      </w:r>
      <w:r w:rsidR="00C8501F">
        <w:t xml:space="preserve"> </w:t>
      </w:r>
      <w:r w:rsidRPr="0098585F">
        <w:t>от</w:t>
      </w:r>
      <w:r w:rsidR="00C8501F">
        <w:t xml:space="preserve"> </w:t>
      </w:r>
      <w:r w:rsidRPr="0098585F">
        <w:t>аналогов,</w:t>
      </w:r>
      <w:r w:rsidR="00C8501F">
        <w:t xml:space="preserve"> </w:t>
      </w:r>
      <w:r w:rsidRPr="0098585F">
        <w:t>игра</w:t>
      </w:r>
      <w:r w:rsidR="00C8501F">
        <w:t xml:space="preserve"> </w:t>
      </w:r>
      <w:r w:rsidRPr="0098585F">
        <w:t>акцентирует</w:t>
      </w:r>
      <w:r w:rsidR="00C8501F">
        <w:t xml:space="preserve"> </w:t>
      </w:r>
      <w:r w:rsidRPr="0098585F">
        <w:t>внимание</w:t>
      </w:r>
      <w:r w:rsidR="00C8501F">
        <w:t xml:space="preserve"> </w:t>
      </w:r>
      <w:r w:rsidRPr="0098585F">
        <w:t>на</w:t>
      </w:r>
      <w:r w:rsidR="00C8501F">
        <w:t xml:space="preserve"> </w:t>
      </w:r>
      <w:r w:rsidRPr="0098585F">
        <w:t>практических</w:t>
      </w:r>
      <w:r w:rsidR="00C8501F">
        <w:t xml:space="preserve"> </w:t>
      </w:r>
      <w:r w:rsidRPr="0098585F">
        <w:t>действиях</w:t>
      </w:r>
      <w:r w:rsidR="00C8501F">
        <w:t xml:space="preserve"> </w:t>
      </w:r>
      <w:r w:rsidRPr="0098585F">
        <w:t>по</w:t>
      </w:r>
      <w:r w:rsidR="00C8501F">
        <w:t xml:space="preserve"> </w:t>
      </w:r>
      <w:r w:rsidRPr="0098585F">
        <w:t>восстановлению</w:t>
      </w:r>
      <w:r w:rsidR="00C8501F">
        <w:t xml:space="preserve"> </w:t>
      </w:r>
      <w:r w:rsidRPr="0098585F">
        <w:t>природы,</w:t>
      </w:r>
      <w:r w:rsidR="00C8501F">
        <w:t xml:space="preserve"> </w:t>
      </w:r>
      <w:r w:rsidRPr="0098585F">
        <w:t>а</w:t>
      </w:r>
      <w:r w:rsidR="00C8501F">
        <w:t xml:space="preserve"> </w:t>
      </w:r>
      <w:r w:rsidRPr="0098585F">
        <w:t>не</w:t>
      </w:r>
      <w:r w:rsidR="00C8501F">
        <w:t xml:space="preserve"> </w:t>
      </w:r>
      <w:r w:rsidRPr="0098585F">
        <w:t>только</w:t>
      </w:r>
      <w:r w:rsidR="00C8501F">
        <w:t xml:space="preserve"> </w:t>
      </w:r>
      <w:r w:rsidRPr="0098585F">
        <w:t>на</w:t>
      </w:r>
      <w:r w:rsidR="00C8501F">
        <w:t xml:space="preserve"> </w:t>
      </w:r>
      <w:r w:rsidRPr="0098585F">
        <w:t>теоретическом</w:t>
      </w:r>
      <w:r w:rsidR="00C8501F">
        <w:t xml:space="preserve"> </w:t>
      </w:r>
      <w:r w:rsidRPr="0098585F">
        <w:t>обучении.</w:t>
      </w:r>
    </w:p>
    <w:p w14:paraId="2659E911" w14:textId="77777777" w:rsidR="00005734" w:rsidRPr="0098585F" w:rsidRDefault="00005734" w:rsidP="00DA69E3"/>
    <w:p w14:paraId="6E50DD74" w14:textId="34C7B511" w:rsidR="00DA69E3" w:rsidRDefault="00005734" w:rsidP="00005734">
      <w:pPr>
        <w:tabs>
          <w:tab w:val="left" w:pos="1560"/>
        </w:tabs>
        <w:rPr>
          <w:b/>
          <w:bCs/>
        </w:rPr>
      </w:pPr>
      <w:r w:rsidRPr="00005734">
        <w:rPr>
          <w:rFonts w:eastAsia="Times New Roman"/>
          <w:b/>
          <w:bCs/>
        </w:rPr>
        <w:t>1.1.2</w:t>
      </w:r>
      <w:r w:rsidRPr="00005734">
        <w:rPr>
          <w:rFonts w:eastAsia="Times New Roman"/>
          <w:b/>
          <w:bCs/>
        </w:rPr>
        <w:tab/>
      </w:r>
      <w:r w:rsidR="00DA69E3" w:rsidRPr="00005734">
        <w:rPr>
          <w:b/>
          <w:bCs/>
        </w:rPr>
        <w:t>Функциональные</w:t>
      </w:r>
      <w:r w:rsidR="00C8501F" w:rsidRPr="00005734">
        <w:rPr>
          <w:b/>
          <w:bCs/>
        </w:rPr>
        <w:t xml:space="preserve"> </w:t>
      </w:r>
      <w:r w:rsidR="00DA69E3" w:rsidRPr="00005734">
        <w:rPr>
          <w:b/>
          <w:bCs/>
        </w:rPr>
        <w:t>требования</w:t>
      </w:r>
    </w:p>
    <w:p w14:paraId="0875A308" w14:textId="77777777" w:rsidR="00005734" w:rsidRPr="00005734" w:rsidRDefault="00005734" w:rsidP="00005734">
      <w:pPr>
        <w:tabs>
          <w:tab w:val="left" w:pos="1560"/>
        </w:tabs>
        <w:rPr>
          <w:b/>
          <w:bCs/>
        </w:rPr>
      </w:pPr>
    </w:p>
    <w:p w14:paraId="2F4CAB0B" w14:textId="72C46B16" w:rsidR="00DA69E3" w:rsidRPr="0098585F" w:rsidRDefault="00DA69E3" w:rsidP="00DA69E3">
      <w:r w:rsidRPr="0098585F">
        <w:t>Программный</w:t>
      </w:r>
      <w:r w:rsidR="00C8501F">
        <w:t xml:space="preserve"> </w:t>
      </w:r>
      <w:r w:rsidRPr="0098585F">
        <w:t>продукт</w:t>
      </w:r>
      <w:r w:rsidR="00C8501F">
        <w:t xml:space="preserve"> </w:t>
      </w:r>
      <w:r w:rsidRPr="0098585F">
        <w:t>должен</w:t>
      </w:r>
      <w:r w:rsidR="00C8501F">
        <w:t xml:space="preserve"> </w:t>
      </w:r>
      <w:r w:rsidRPr="0098585F">
        <w:t>обеспечивать</w:t>
      </w:r>
      <w:r w:rsidR="00C8501F">
        <w:t xml:space="preserve"> </w:t>
      </w:r>
      <w:r w:rsidRPr="0098585F">
        <w:t>выполнение</w:t>
      </w:r>
      <w:r w:rsidR="00C8501F">
        <w:t xml:space="preserve"> </w:t>
      </w:r>
      <w:r w:rsidRPr="0098585F">
        <w:t>следующих</w:t>
      </w:r>
      <w:r w:rsidR="00C8501F">
        <w:t xml:space="preserve"> </w:t>
      </w:r>
      <w:r w:rsidRPr="0098585F">
        <w:t>функций:</w:t>
      </w:r>
    </w:p>
    <w:p w14:paraId="2B4AA13C" w14:textId="503126E4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C8501F">
        <w:t xml:space="preserve"> </w:t>
      </w:r>
      <w:r w:rsidRPr="0098585F">
        <w:t>игрока:</w:t>
      </w:r>
    </w:p>
    <w:p w14:paraId="69184546" w14:textId="74633F1D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исследование</w:t>
      </w:r>
      <w:r w:rsidR="00C8501F">
        <w:t xml:space="preserve"> </w:t>
      </w:r>
      <w:r w:rsidRPr="0098585F">
        <w:t>игрового</w:t>
      </w:r>
      <w:r w:rsidR="00C8501F">
        <w:t xml:space="preserve"> </w:t>
      </w:r>
      <w:r w:rsidRPr="0098585F">
        <w:t>мира</w:t>
      </w:r>
      <w:r w:rsidR="00C8501F">
        <w:t xml:space="preserve"> </w:t>
      </w:r>
      <w:r w:rsidRPr="0098585F">
        <w:t>(лес,</w:t>
      </w:r>
      <w:r w:rsidR="00396DB5">
        <w:t xml:space="preserve"> </w:t>
      </w:r>
      <w:r w:rsidRPr="0098585F">
        <w:t>город);</w:t>
      </w:r>
    </w:p>
    <w:p w14:paraId="63267D66" w14:textId="1F44379F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выполнение</w:t>
      </w:r>
      <w:r w:rsidR="00C8501F">
        <w:t xml:space="preserve"> </w:t>
      </w:r>
      <w:r w:rsidRPr="0098585F">
        <w:t>сюжетных</w:t>
      </w:r>
      <w:r w:rsidR="00C8501F">
        <w:t xml:space="preserve"> </w:t>
      </w:r>
      <w:r w:rsidRPr="0098585F">
        <w:t>задач:</w:t>
      </w:r>
      <w:r w:rsidR="00C8501F">
        <w:t xml:space="preserve"> </w:t>
      </w:r>
      <w:r w:rsidRPr="0098585F">
        <w:t>очистка</w:t>
      </w:r>
      <w:r w:rsidR="00C8501F">
        <w:t xml:space="preserve"> </w:t>
      </w:r>
      <w:r w:rsidRPr="0098585F">
        <w:t>загрязнённых</w:t>
      </w:r>
      <w:r w:rsidR="00C8501F">
        <w:t xml:space="preserve"> </w:t>
      </w:r>
      <w:r w:rsidRPr="0098585F">
        <w:t>территорий,</w:t>
      </w:r>
      <w:r w:rsidR="00C8501F">
        <w:t xml:space="preserve"> </w:t>
      </w:r>
      <w:r w:rsidRPr="0098585F">
        <w:t>посадка</w:t>
      </w:r>
      <w:r w:rsidR="00C8501F">
        <w:t xml:space="preserve"> </w:t>
      </w:r>
      <w:r w:rsidRPr="0098585F">
        <w:t>деревьев,</w:t>
      </w:r>
      <w:r w:rsidR="00C8501F">
        <w:t xml:space="preserve"> </w:t>
      </w:r>
      <w:r w:rsidRPr="0098585F">
        <w:t>экономия</w:t>
      </w:r>
      <w:r w:rsidR="00C8501F">
        <w:t xml:space="preserve"> </w:t>
      </w:r>
      <w:r w:rsidRPr="0098585F">
        <w:t>электроэнергии;</w:t>
      </w:r>
    </w:p>
    <w:p w14:paraId="56A58C44" w14:textId="41D80B2F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взаимодействие</w:t>
      </w:r>
      <w:r w:rsidR="00C8501F">
        <w:t xml:space="preserve"> </w:t>
      </w:r>
      <w:r w:rsidRPr="0098585F">
        <w:t>с</w:t>
      </w:r>
      <w:r w:rsidR="00C8501F">
        <w:t xml:space="preserve"> </w:t>
      </w:r>
      <w:r w:rsidRPr="0098585F">
        <w:t>NPC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получение</w:t>
      </w:r>
      <w:r w:rsidR="00C8501F">
        <w:t xml:space="preserve"> </w:t>
      </w:r>
      <w:r w:rsidRPr="0098585F">
        <w:t>заданий;</w:t>
      </w:r>
    </w:p>
    <w:p w14:paraId="28030138" w14:textId="3707DA76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отображение</w:t>
      </w:r>
      <w:r w:rsidR="00C8501F">
        <w:t xml:space="preserve"> </w:t>
      </w:r>
      <w:r w:rsidRPr="0098585F">
        <w:t>прогресса</w:t>
      </w:r>
      <w:r w:rsidR="00C8501F">
        <w:t xml:space="preserve"> </w:t>
      </w:r>
      <w:r w:rsidRPr="0098585F">
        <w:t>выполнения</w:t>
      </w:r>
      <w:r w:rsidR="00C8501F">
        <w:t xml:space="preserve"> </w:t>
      </w:r>
      <w:r w:rsidRPr="0098585F">
        <w:t>задач</w:t>
      </w:r>
      <w:r w:rsidR="00C8501F">
        <w:t xml:space="preserve"> </w:t>
      </w:r>
      <w:r w:rsidRPr="0098585F">
        <w:t>через</w:t>
      </w:r>
      <w:r w:rsidR="00C8501F">
        <w:t xml:space="preserve"> </w:t>
      </w:r>
      <w:r w:rsidRPr="0098585F">
        <w:t>визуальные</w:t>
      </w:r>
      <w:r w:rsidR="00C8501F">
        <w:t xml:space="preserve"> </w:t>
      </w:r>
      <w:r w:rsidRPr="0098585F">
        <w:t>индикаторы.</w:t>
      </w:r>
    </w:p>
    <w:p w14:paraId="16528621" w14:textId="47BEA23E" w:rsidR="00DA69E3" w:rsidRPr="0098585F" w:rsidRDefault="00DA69E3" w:rsidP="0088265C">
      <w:pPr>
        <w:tabs>
          <w:tab w:val="left" w:pos="1134"/>
        </w:tabs>
      </w:pPr>
      <w:r w:rsidRPr="0098585F">
        <w:t>Для</w:t>
      </w:r>
      <w:r w:rsidR="00C8501F">
        <w:t xml:space="preserve"> </w:t>
      </w:r>
      <w:r w:rsidRPr="0098585F">
        <w:t>образовательных</w:t>
      </w:r>
      <w:r w:rsidR="00C8501F">
        <w:t xml:space="preserve"> </w:t>
      </w:r>
      <w:r w:rsidRPr="0098585F">
        <w:t>организаций:</w:t>
      </w:r>
    </w:p>
    <w:p w14:paraId="76F07015" w14:textId="6786C638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демонстрация</w:t>
      </w:r>
      <w:r w:rsidR="00C8501F">
        <w:t xml:space="preserve"> </w:t>
      </w:r>
      <w:r w:rsidRPr="0098585F">
        <w:t>экологических</w:t>
      </w:r>
      <w:r w:rsidR="00C8501F">
        <w:t xml:space="preserve"> </w:t>
      </w:r>
      <w:r w:rsidRPr="0098585F">
        <w:t>проблем</w:t>
      </w:r>
      <w:r w:rsidR="00C8501F">
        <w:t xml:space="preserve"> </w:t>
      </w:r>
      <w:r w:rsidRPr="0098585F">
        <w:t>в</w:t>
      </w:r>
      <w:r w:rsidR="00C8501F">
        <w:t xml:space="preserve"> </w:t>
      </w:r>
      <w:r w:rsidRPr="0098585F">
        <w:t>интерактивной</w:t>
      </w:r>
      <w:r w:rsidR="00C8501F">
        <w:t xml:space="preserve"> </w:t>
      </w:r>
      <w:r w:rsidRPr="0098585F">
        <w:t>форме;</w:t>
      </w:r>
    </w:p>
    <w:p w14:paraId="0108DC81" w14:textId="472B1B17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C8501F">
        <w:t xml:space="preserve"> </w:t>
      </w:r>
      <w:r w:rsidRPr="0098585F">
        <w:t>сценариев,</w:t>
      </w:r>
      <w:r w:rsidR="00C8501F">
        <w:t xml:space="preserve"> </w:t>
      </w:r>
      <w:r w:rsidRPr="0098585F">
        <w:t>основанных</w:t>
      </w:r>
      <w:r w:rsidR="00C8501F">
        <w:t xml:space="preserve"> </w:t>
      </w:r>
      <w:r w:rsidRPr="0098585F">
        <w:t>на</w:t>
      </w:r>
      <w:r w:rsidR="00C8501F">
        <w:t xml:space="preserve"> </w:t>
      </w:r>
      <w:r w:rsidRPr="0098585F">
        <w:t>реальных</w:t>
      </w:r>
      <w:r w:rsidR="00C8501F">
        <w:t xml:space="preserve"> </w:t>
      </w:r>
      <w:r w:rsidRPr="0098585F">
        <w:t>примерах</w:t>
      </w:r>
      <w:r w:rsidR="00C8501F">
        <w:t xml:space="preserve"> </w:t>
      </w:r>
      <w:r w:rsidRPr="0098585F">
        <w:t>загрязнений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решений;</w:t>
      </w:r>
    </w:p>
    <w:p w14:paraId="4BFFF28A" w14:textId="1F12C5CC" w:rsidR="00DA69E3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доступность</w:t>
      </w:r>
      <w:r w:rsidR="00C8501F">
        <w:t xml:space="preserve"> </w:t>
      </w:r>
      <w:r w:rsidRPr="0098585F">
        <w:t>интерфейса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детей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взрослых.</w:t>
      </w:r>
    </w:p>
    <w:p w14:paraId="0E58BE9C" w14:textId="77777777" w:rsidR="00005734" w:rsidRDefault="00005734" w:rsidP="00005734">
      <w:pPr>
        <w:tabs>
          <w:tab w:val="left" w:pos="993"/>
          <w:tab w:val="left" w:pos="1134"/>
        </w:tabs>
        <w:spacing w:after="200"/>
        <w:contextualSpacing/>
      </w:pPr>
    </w:p>
    <w:p w14:paraId="35088262" w14:textId="02DC4920" w:rsidR="00DA69E3" w:rsidRPr="00005734" w:rsidRDefault="00005734" w:rsidP="00005734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1.1.3</w:t>
      </w:r>
      <w:r w:rsidRPr="00005734">
        <w:rPr>
          <w:rFonts w:eastAsia="Times New Roman"/>
          <w:b/>
          <w:bCs/>
        </w:rPr>
        <w:tab/>
      </w:r>
      <w:r w:rsidRPr="00005734">
        <w:rPr>
          <w:b/>
          <w:bCs/>
        </w:rPr>
        <w:t>Описание исходной (входной) и условно-постоянной информации</w:t>
      </w:r>
    </w:p>
    <w:p w14:paraId="6C917238" w14:textId="77777777" w:rsidR="00005734" w:rsidRPr="0098585F" w:rsidRDefault="00005734" w:rsidP="00005734">
      <w:pPr>
        <w:tabs>
          <w:tab w:val="left" w:pos="1560"/>
          <w:tab w:val="left" w:pos="8074"/>
        </w:tabs>
      </w:pPr>
    </w:p>
    <w:p w14:paraId="227EBE46" w14:textId="692FACE9" w:rsidR="00DA69E3" w:rsidRPr="0098585F" w:rsidRDefault="00DA69E3" w:rsidP="0088265C">
      <w:pPr>
        <w:tabs>
          <w:tab w:val="left" w:pos="1134"/>
        </w:tabs>
      </w:pPr>
      <w:r w:rsidRPr="0098585F">
        <w:t>Перечень</w:t>
      </w:r>
      <w:r w:rsidR="00C8501F">
        <w:t xml:space="preserve"> </w:t>
      </w:r>
      <w:r w:rsidRPr="0098585F">
        <w:t>исходной</w:t>
      </w:r>
      <w:r w:rsidR="00C8501F">
        <w:t xml:space="preserve"> </w:t>
      </w:r>
      <w:r w:rsidRPr="0098585F">
        <w:t>информации:</w:t>
      </w:r>
    </w:p>
    <w:p w14:paraId="735640A5" w14:textId="4F867BA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карты</w:t>
      </w:r>
      <w:r w:rsidR="00C8501F">
        <w:t xml:space="preserve"> </w:t>
      </w:r>
      <w:r w:rsidRPr="0098585F">
        <w:t>уровней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структура</w:t>
      </w:r>
      <w:r w:rsidR="00C8501F">
        <w:t xml:space="preserve"> </w:t>
      </w:r>
      <w:r w:rsidRPr="0098585F">
        <w:t>локаций;</w:t>
      </w:r>
    </w:p>
    <w:p w14:paraId="4EFAE324" w14:textId="467795F9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C8501F">
        <w:t xml:space="preserve"> </w:t>
      </w:r>
      <w:r w:rsidRPr="0098585F">
        <w:t>предметы</w:t>
      </w:r>
      <w:r w:rsidR="00C8501F">
        <w:t xml:space="preserve"> </w:t>
      </w:r>
      <w:r w:rsidRPr="0098585F">
        <w:t>(семена,</w:t>
      </w:r>
      <w:r w:rsidR="00C8501F">
        <w:t xml:space="preserve"> </w:t>
      </w:r>
      <w:r w:rsidRPr="0098585F">
        <w:t>мусор,</w:t>
      </w:r>
      <w:r w:rsidR="00C8501F">
        <w:t xml:space="preserve"> </w:t>
      </w:r>
      <w:r w:rsidRPr="0098585F">
        <w:t>инвентарь);</w:t>
      </w:r>
    </w:p>
    <w:p w14:paraId="09E8B6D2" w14:textId="36FF4DF2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диалоги</w:t>
      </w:r>
      <w:r w:rsidR="00C8501F">
        <w:t xml:space="preserve"> </w:t>
      </w:r>
      <w:r w:rsidRPr="0098585F">
        <w:t>NPC;</w:t>
      </w:r>
    </w:p>
    <w:p w14:paraId="3FBA487E" w14:textId="0BE8A0C8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инструкции</w:t>
      </w:r>
      <w:r w:rsidR="00C8501F">
        <w:t xml:space="preserve"> </w:t>
      </w:r>
      <w:r w:rsidRPr="0098585F">
        <w:t>по</w:t>
      </w:r>
      <w:r w:rsidR="00C8501F">
        <w:t xml:space="preserve"> </w:t>
      </w:r>
      <w:r w:rsidRPr="0098585F">
        <w:t>задачам</w:t>
      </w:r>
      <w:r w:rsidR="00C8501F">
        <w:t xml:space="preserve"> </w:t>
      </w:r>
      <w:r w:rsidRPr="0098585F">
        <w:t>(например,</w:t>
      </w:r>
      <w:r w:rsidR="00C8501F">
        <w:t xml:space="preserve"> </w:t>
      </w:r>
      <w:r w:rsidRPr="0098585F">
        <w:t>сбор</w:t>
      </w:r>
      <w:r w:rsidR="00C8501F">
        <w:t xml:space="preserve"> </w:t>
      </w:r>
      <w:r w:rsidRPr="0098585F">
        <w:t>мусора,</w:t>
      </w:r>
      <w:r w:rsidR="00C8501F">
        <w:t xml:space="preserve"> </w:t>
      </w:r>
      <w:r w:rsidRPr="0098585F">
        <w:t>посадка</w:t>
      </w:r>
      <w:r w:rsidR="00C8501F">
        <w:t xml:space="preserve"> </w:t>
      </w:r>
      <w:r w:rsidRPr="0098585F">
        <w:t>деревьев).</w:t>
      </w:r>
    </w:p>
    <w:p w14:paraId="687BD812" w14:textId="48FC6DB6" w:rsidR="00DA69E3" w:rsidRPr="0098585F" w:rsidRDefault="00DA69E3" w:rsidP="0088265C">
      <w:pPr>
        <w:tabs>
          <w:tab w:val="left" w:pos="1134"/>
        </w:tabs>
      </w:pPr>
      <w:r w:rsidRPr="0098585F">
        <w:t>Формы</w:t>
      </w:r>
      <w:r w:rsidR="00C8501F">
        <w:t xml:space="preserve"> </w:t>
      </w:r>
      <w:r w:rsidRPr="0098585F">
        <w:t>представления:</w:t>
      </w:r>
    </w:p>
    <w:p w14:paraId="721D239F" w14:textId="78CBAB4B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текстовые</w:t>
      </w:r>
      <w:r w:rsidR="00C8501F">
        <w:t xml:space="preserve"> </w:t>
      </w:r>
      <w:r w:rsidRPr="0098585F">
        <w:t>файлы</w:t>
      </w:r>
      <w:r w:rsidR="00C8501F">
        <w:t xml:space="preserve"> </w:t>
      </w:r>
      <w:r w:rsidRPr="0098585F">
        <w:t>сценариев;</w:t>
      </w:r>
    </w:p>
    <w:p w14:paraId="62EC78FB" w14:textId="604BE23B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графические</w:t>
      </w:r>
      <w:r w:rsidR="00C8501F">
        <w:t xml:space="preserve"> </w:t>
      </w:r>
      <w:r w:rsidRPr="0098585F">
        <w:t>материалы</w:t>
      </w:r>
      <w:r w:rsidR="00C8501F">
        <w:t xml:space="preserve"> </w:t>
      </w:r>
      <w:r w:rsidRPr="0098585F">
        <w:t>(спрайты,</w:t>
      </w:r>
      <w:r w:rsidR="00C8501F">
        <w:t xml:space="preserve"> </w:t>
      </w:r>
      <w:r w:rsidRPr="0098585F">
        <w:t>текстуры);</w:t>
      </w:r>
    </w:p>
    <w:p w14:paraId="24EA1684" w14:textId="04D6225E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аудиофайлы</w:t>
      </w:r>
      <w:r w:rsidR="00C8501F">
        <w:t xml:space="preserve"> </w:t>
      </w:r>
      <w:r w:rsidRPr="0098585F">
        <w:t>(музыка,</w:t>
      </w:r>
      <w:r w:rsidR="00C8501F">
        <w:t xml:space="preserve"> </w:t>
      </w:r>
      <w:r w:rsidRPr="0098585F">
        <w:t>эффекты).</w:t>
      </w:r>
    </w:p>
    <w:p w14:paraId="436E9DEB" w14:textId="172E69B1" w:rsidR="00DA69E3" w:rsidRPr="0098585F" w:rsidRDefault="00DA69E3" w:rsidP="0088265C">
      <w:pPr>
        <w:tabs>
          <w:tab w:val="left" w:pos="1134"/>
        </w:tabs>
      </w:pPr>
      <w:r w:rsidRPr="0098585F">
        <w:t>Пользователи</w:t>
      </w:r>
      <w:r w:rsidR="00C8501F">
        <w:t xml:space="preserve"> </w:t>
      </w:r>
      <w:r w:rsidRPr="0098585F">
        <w:t>исходной</w:t>
      </w:r>
      <w:r w:rsidR="00C8501F">
        <w:t xml:space="preserve"> </w:t>
      </w:r>
      <w:r w:rsidRPr="0098585F">
        <w:t>информации:</w:t>
      </w:r>
    </w:p>
    <w:p w14:paraId="05AD23A8" w14:textId="4E626C9D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разработчики</w:t>
      </w:r>
      <w:r w:rsidR="00C8501F">
        <w:t xml:space="preserve"> </w:t>
      </w:r>
      <w:r w:rsidRPr="0098585F">
        <w:t>(для</w:t>
      </w:r>
      <w:r w:rsidR="00C8501F">
        <w:t xml:space="preserve"> </w:t>
      </w:r>
      <w:r w:rsidRPr="0098585F">
        <w:t>проектирования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реализации</w:t>
      </w:r>
      <w:r w:rsidR="00C8501F">
        <w:t xml:space="preserve"> </w:t>
      </w:r>
      <w:r w:rsidRPr="0098585F">
        <w:t>игры);</w:t>
      </w:r>
    </w:p>
    <w:p w14:paraId="5E3D8AFE" w14:textId="79022F61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C8501F">
        <w:t xml:space="preserve"> </w:t>
      </w:r>
      <w:r w:rsidRPr="0098585F">
        <w:t>организации</w:t>
      </w:r>
      <w:r w:rsidR="00C8501F">
        <w:t xml:space="preserve"> </w:t>
      </w:r>
      <w:r w:rsidRPr="0098585F">
        <w:t>(для</w:t>
      </w:r>
      <w:r w:rsidR="00C8501F">
        <w:t xml:space="preserve"> </w:t>
      </w:r>
      <w:r w:rsidRPr="0098585F">
        <w:t>настройки</w:t>
      </w:r>
      <w:r w:rsidR="00C8501F">
        <w:t xml:space="preserve"> </w:t>
      </w:r>
      <w:r w:rsidRPr="0098585F">
        <w:t>сценариев).</w:t>
      </w:r>
    </w:p>
    <w:p w14:paraId="711A6833" w14:textId="05810240" w:rsidR="00DA69E3" w:rsidRPr="0098585F" w:rsidRDefault="00DA69E3" w:rsidP="0088265C">
      <w:pPr>
        <w:tabs>
          <w:tab w:val="left" w:pos="1134"/>
        </w:tabs>
      </w:pPr>
      <w:r w:rsidRPr="0098585F">
        <w:t>Перечень</w:t>
      </w:r>
      <w:r w:rsidR="00C8501F">
        <w:t xml:space="preserve"> </w:t>
      </w:r>
      <w:r w:rsidRPr="0098585F">
        <w:t>результатной</w:t>
      </w:r>
      <w:r w:rsidR="00C8501F">
        <w:t xml:space="preserve"> </w:t>
      </w:r>
      <w:r w:rsidRPr="0098585F">
        <w:t>информации:</w:t>
      </w:r>
    </w:p>
    <w:p w14:paraId="1D1C6F6E" w14:textId="111392D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прогресс</w:t>
      </w:r>
      <w:r w:rsidR="00C8501F">
        <w:t xml:space="preserve"> </w:t>
      </w:r>
      <w:r w:rsidRPr="0098585F">
        <w:t>игрока</w:t>
      </w:r>
      <w:r w:rsidR="00C8501F">
        <w:t xml:space="preserve"> </w:t>
      </w:r>
      <w:r w:rsidRPr="0098585F">
        <w:t>(счётчики,</w:t>
      </w:r>
      <w:r w:rsidR="00C8501F">
        <w:t xml:space="preserve"> </w:t>
      </w:r>
      <w:r w:rsidRPr="0098585F">
        <w:t>шкалы);</w:t>
      </w:r>
    </w:p>
    <w:p w14:paraId="66EB8F06" w14:textId="6825909C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C8501F">
        <w:t xml:space="preserve"> </w:t>
      </w:r>
      <w:r w:rsidRPr="0098585F">
        <w:t>изменения</w:t>
      </w:r>
      <w:r w:rsidR="00C8501F">
        <w:t xml:space="preserve"> </w:t>
      </w:r>
      <w:r w:rsidRPr="0098585F">
        <w:t>окружения</w:t>
      </w:r>
      <w:r w:rsidR="00C8501F">
        <w:t xml:space="preserve"> </w:t>
      </w:r>
      <w:r w:rsidRPr="0098585F">
        <w:t>(рост</w:t>
      </w:r>
      <w:r w:rsidR="00C8501F">
        <w:t xml:space="preserve"> </w:t>
      </w:r>
      <w:r w:rsidRPr="0098585F">
        <w:t>деревьев);</w:t>
      </w:r>
    </w:p>
    <w:p w14:paraId="75DABEA1" w14:textId="6F978B75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переход</w:t>
      </w:r>
      <w:r w:rsidR="00C8501F">
        <w:t xml:space="preserve"> </w:t>
      </w:r>
      <w:r w:rsidRPr="0098585F">
        <w:t>между</w:t>
      </w:r>
      <w:r w:rsidR="00C8501F">
        <w:t xml:space="preserve"> </w:t>
      </w:r>
      <w:r w:rsidRPr="0098585F">
        <w:t>уровнями.</w:t>
      </w:r>
    </w:p>
    <w:p w14:paraId="63D02471" w14:textId="2EA3839D" w:rsidR="00DA69E3" w:rsidRPr="0098585F" w:rsidRDefault="00DA69E3" w:rsidP="00B105B1">
      <w:r w:rsidRPr="0098585F">
        <w:t>Формы</w:t>
      </w:r>
      <w:r w:rsidR="00C8501F">
        <w:t xml:space="preserve"> </w:t>
      </w:r>
      <w:r w:rsidRPr="0098585F">
        <w:t>представления:</w:t>
      </w:r>
    </w:p>
    <w:p w14:paraId="4312E9ED" w14:textId="5E29FE8D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визуальные</w:t>
      </w:r>
      <w:r w:rsidR="00C8501F">
        <w:t xml:space="preserve"> </w:t>
      </w:r>
      <w:r w:rsidRPr="0098585F">
        <w:t>индикаторы</w:t>
      </w:r>
      <w:r w:rsidR="00C8501F">
        <w:t xml:space="preserve"> </w:t>
      </w:r>
      <w:r w:rsidRPr="0098585F">
        <w:t>на</w:t>
      </w:r>
      <w:r w:rsidR="00C8501F">
        <w:t xml:space="preserve"> </w:t>
      </w:r>
      <w:r w:rsidRPr="0098585F">
        <w:t>экране;</w:t>
      </w:r>
    </w:p>
    <w:p w14:paraId="47A511FF" w14:textId="59B11AC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игровые</w:t>
      </w:r>
      <w:r w:rsidR="00C8501F">
        <w:t xml:space="preserve"> </w:t>
      </w:r>
      <w:r w:rsidRPr="0098585F">
        <w:t>отчёты</w:t>
      </w:r>
      <w:r w:rsidR="00C8501F">
        <w:t xml:space="preserve"> </w:t>
      </w:r>
      <w:r w:rsidRPr="0098585F">
        <w:t>(например,</w:t>
      </w:r>
      <w:r w:rsidR="00C8501F">
        <w:t xml:space="preserve"> </w:t>
      </w:r>
      <w:r w:rsidRPr="0098585F">
        <w:t>количество</w:t>
      </w:r>
      <w:r w:rsidR="00C8501F">
        <w:t xml:space="preserve"> </w:t>
      </w:r>
      <w:r w:rsidRPr="0098585F">
        <w:t>собранного</w:t>
      </w:r>
      <w:r w:rsidR="00C8501F">
        <w:t xml:space="preserve"> </w:t>
      </w:r>
      <w:r w:rsidRPr="0098585F">
        <w:t>мусора).</w:t>
      </w:r>
    </w:p>
    <w:p w14:paraId="22B048DE" w14:textId="24CE005C" w:rsidR="00DA69E3" w:rsidRPr="0098585F" w:rsidRDefault="00DA69E3" w:rsidP="0088265C">
      <w:pPr>
        <w:tabs>
          <w:tab w:val="left" w:pos="1134"/>
        </w:tabs>
      </w:pPr>
      <w:r w:rsidRPr="0098585F">
        <w:t>Периодичность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сроки</w:t>
      </w:r>
      <w:r w:rsidR="00C8501F">
        <w:t xml:space="preserve"> </w:t>
      </w:r>
      <w:r w:rsidRPr="0098585F">
        <w:t>представления:</w:t>
      </w:r>
    </w:p>
    <w:p w14:paraId="5FE82F55" w14:textId="44F7CE1F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</w:t>
      </w:r>
      <w:r w:rsidR="00C8501F">
        <w:t xml:space="preserve"> </w:t>
      </w:r>
      <w:r w:rsidRPr="0098585F">
        <w:t>реальном</w:t>
      </w:r>
      <w:r w:rsidR="00C8501F">
        <w:t xml:space="preserve"> </w:t>
      </w:r>
      <w:r w:rsidRPr="0098585F">
        <w:t>времени,</w:t>
      </w:r>
      <w:r w:rsidR="00C8501F">
        <w:t xml:space="preserve"> </w:t>
      </w:r>
      <w:r w:rsidRPr="0098585F">
        <w:t>по</w:t>
      </w:r>
      <w:r w:rsidR="00C8501F">
        <w:t xml:space="preserve"> </w:t>
      </w:r>
      <w:r w:rsidRPr="0098585F">
        <w:t>мере</w:t>
      </w:r>
      <w:r w:rsidR="00C8501F">
        <w:t xml:space="preserve"> </w:t>
      </w:r>
      <w:r w:rsidRPr="0098585F">
        <w:t>выполнения</w:t>
      </w:r>
      <w:r w:rsidR="00C8501F">
        <w:t xml:space="preserve"> </w:t>
      </w:r>
      <w:r w:rsidRPr="0098585F">
        <w:t>задач.</w:t>
      </w:r>
    </w:p>
    <w:p w14:paraId="696CC30B" w14:textId="75AB5834" w:rsidR="00DA69E3" w:rsidRPr="0098585F" w:rsidRDefault="00DA69E3" w:rsidP="0088265C">
      <w:pPr>
        <w:tabs>
          <w:tab w:val="left" w:pos="1134"/>
        </w:tabs>
      </w:pPr>
      <w:r w:rsidRPr="0098585F">
        <w:t>Пользователи</w:t>
      </w:r>
      <w:r w:rsidR="00C8501F">
        <w:t xml:space="preserve"> </w:t>
      </w:r>
      <w:r w:rsidRPr="0098585F">
        <w:t>результатной</w:t>
      </w:r>
      <w:r w:rsidR="00C8501F">
        <w:t xml:space="preserve"> </w:t>
      </w:r>
      <w:r w:rsidRPr="0098585F">
        <w:t>информации:</w:t>
      </w:r>
    </w:p>
    <w:p w14:paraId="0C835DCF" w14:textId="3E522185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игроки</w:t>
      </w:r>
      <w:r w:rsidR="00C8501F">
        <w:t xml:space="preserve"> </w:t>
      </w:r>
      <w:r w:rsidRPr="0098585F">
        <w:t>(для</w:t>
      </w:r>
      <w:r w:rsidR="00C8501F">
        <w:t xml:space="preserve"> </w:t>
      </w:r>
      <w:r w:rsidRPr="0098585F">
        <w:t>отслеживания</w:t>
      </w:r>
      <w:r w:rsidR="00C8501F">
        <w:t xml:space="preserve"> </w:t>
      </w:r>
      <w:r w:rsidRPr="0098585F">
        <w:t>прогресса);</w:t>
      </w:r>
    </w:p>
    <w:p w14:paraId="26B27563" w14:textId="34E7F4BB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образовательные</w:t>
      </w:r>
      <w:r w:rsidR="00C8501F">
        <w:t xml:space="preserve"> </w:t>
      </w:r>
      <w:r w:rsidRPr="0098585F">
        <w:t>организации</w:t>
      </w:r>
      <w:r w:rsidR="00C8501F">
        <w:t xml:space="preserve"> </w:t>
      </w:r>
      <w:r w:rsidRPr="0098585F">
        <w:t>(для</w:t>
      </w:r>
      <w:r w:rsidR="00C8501F">
        <w:t xml:space="preserve"> </w:t>
      </w:r>
      <w:r w:rsidRPr="0098585F">
        <w:t>анализа</w:t>
      </w:r>
      <w:r w:rsidR="00C8501F">
        <w:t xml:space="preserve"> </w:t>
      </w:r>
      <w:r w:rsidRPr="0098585F">
        <w:t>прохождения).</w:t>
      </w:r>
    </w:p>
    <w:p w14:paraId="7DB040A2" w14:textId="0AB4B98B" w:rsidR="00DA69E3" w:rsidRPr="0098585F" w:rsidRDefault="00DA69E3" w:rsidP="0088265C">
      <w:pPr>
        <w:tabs>
          <w:tab w:val="left" w:pos="1134"/>
        </w:tabs>
      </w:pPr>
      <w:r w:rsidRPr="0098585F">
        <w:t>Перечень</w:t>
      </w:r>
      <w:r w:rsidR="00C8501F">
        <w:t xml:space="preserve"> </w:t>
      </w:r>
      <w:r w:rsidRPr="0098585F">
        <w:t>условно-постоянной</w:t>
      </w:r>
      <w:r w:rsidR="00C8501F">
        <w:t xml:space="preserve"> </w:t>
      </w:r>
      <w:r w:rsidRPr="0098585F">
        <w:t>информации:</w:t>
      </w:r>
    </w:p>
    <w:p w14:paraId="6DAC8AB9" w14:textId="1AC89027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классификаторы</w:t>
      </w:r>
      <w:r w:rsidR="00C8501F">
        <w:t xml:space="preserve"> </w:t>
      </w:r>
      <w:r w:rsidRPr="0098585F">
        <w:t>игровых</w:t>
      </w:r>
      <w:r w:rsidR="00C8501F">
        <w:t xml:space="preserve"> </w:t>
      </w:r>
      <w:r w:rsidRPr="0098585F">
        <w:t>объектов</w:t>
      </w:r>
      <w:r w:rsidR="00C8501F">
        <w:t xml:space="preserve"> </w:t>
      </w:r>
      <w:r w:rsidRPr="0098585F">
        <w:t>(мусор,</w:t>
      </w:r>
      <w:r w:rsidR="00C8501F">
        <w:t xml:space="preserve"> </w:t>
      </w:r>
      <w:r w:rsidRPr="0098585F">
        <w:t>семена,</w:t>
      </w:r>
      <w:r w:rsidR="00C8501F">
        <w:t xml:space="preserve"> </w:t>
      </w:r>
      <w:r w:rsidRPr="0098585F">
        <w:t>деревья);</w:t>
      </w:r>
    </w:p>
    <w:p w14:paraId="0F52CF6D" w14:textId="0FB76282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справочники</w:t>
      </w:r>
      <w:r w:rsidR="00C8501F">
        <w:t xml:space="preserve"> </w:t>
      </w:r>
      <w:r w:rsidRPr="0098585F">
        <w:t>диалогов</w:t>
      </w:r>
      <w:r w:rsidR="00C8501F">
        <w:t xml:space="preserve"> </w:t>
      </w:r>
      <w:r w:rsidRPr="0098585F">
        <w:t>NPC;</w:t>
      </w:r>
    </w:p>
    <w:p w14:paraId="76EC3195" w14:textId="087404BD" w:rsidR="00DA69E3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таблицы</w:t>
      </w:r>
      <w:r w:rsidR="00C8501F">
        <w:t xml:space="preserve"> </w:t>
      </w:r>
      <w:r w:rsidRPr="0098585F">
        <w:t>заданий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уровней.</w:t>
      </w:r>
    </w:p>
    <w:p w14:paraId="3AD966E3" w14:textId="77777777" w:rsidR="00005734" w:rsidRPr="0098585F" w:rsidRDefault="00005734" w:rsidP="00005734">
      <w:pPr>
        <w:tabs>
          <w:tab w:val="left" w:pos="993"/>
          <w:tab w:val="left" w:pos="1134"/>
        </w:tabs>
        <w:spacing w:after="200"/>
        <w:ind w:left="851" w:firstLine="0"/>
        <w:contextualSpacing/>
      </w:pPr>
    </w:p>
    <w:p w14:paraId="53D40B55" w14:textId="71A21F52" w:rsidR="00DA69E3" w:rsidRDefault="00005734" w:rsidP="00005734">
      <w:pPr>
        <w:tabs>
          <w:tab w:val="left" w:pos="1560"/>
          <w:tab w:val="left" w:pos="8074"/>
        </w:tabs>
        <w:rPr>
          <w:b/>
          <w:bCs/>
        </w:rPr>
      </w:pPr>
      <w:r w:rsidRPr="00005734">
        <w:rPr>
          <w:rFonts w:eastAsia="Times New Roman"/>
          <w:b/>
          <w:bCs/>
        </w:rPr>
        <w:t>1.1.4</w:t>
      </w:r>
      <w:r w:rsidRPr="00005734">
        <w:rPr>
          <w:rFonts w:eastAsia="Times New Roman"/>
          <w:b/>
          <w:bCs/>
        </w:rPr>
        <w:tab/>
      </w:r>
      <w:r w:rsidR="00DA69E3" w:rsidRPr="00005734">
        <w:rPr>
          <w:b/>
          <w:bCs/>
        </w:rPr>
        <w:t>Нефункциональные</w:t>
      </w:r>
      <w:r w:rsidR="00C8501F" w:rsidRPr="00005734">
        <w:rPr>
          <w:b/>
          <w:bCs/>
        </w:rPr>
        <w:t xml:space="preserve"> </w:t>
      </w:r>
      <w:r w:rsidR="00DA69E3" w:rsidRPr="00005734">
        <w:rPr>
          <w:b/>
          <w:bCs/>
        </w:rPr>
        <w:t>требования</w:t>
      </w:r>
    </w:p>
    <w:p w14:paraId="6777954A" w14:textId="77777777" w:rsidR="00005734" w:rsidRPr="00005734" w:rsidRDefault="00005734" w:rsidP="00005734">
      <w:pPr>
        <w:tabs>
          <w:tab w:val="left" w:pos="1560"/>
          <w:tab w:val="left" w:pos="8074"/>
        </w:tabs>
        <w:rPr>
          <w:b/>
          <w:bCs/>
        </w:rPr>
      </w:pPr>
    </w:p>
    <w:p w14:paraId="3FBEB640" w14:textId="71A71684" w:rsidR="00005734" w:rsidRPr="0098585F" w:rsidRDefault="00DA69E3" w:rsidP="0088265C">
      <w:pPr>
        <w:tabs>
          <w:tab w:val="left" w:pos="1134"/>
        </w:tabs>
      </w:pPr>
      <w:r w:rsidRPr="0098585F">
        <w:t>Требования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применению:</w:t>
      </w:r>
    </w:p>
    <w:p w14:paraId="53A3D662" w14:textId="3F3043A3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интерфейс</w:t>
      </w:r>
      <w:r w:rsidR="00C8501F">
        <w:t xml:space="preserve"> </w:t>
      </w:r>
      <w:r w:rsidRPr="0098585F">
        <w:t>должен</w:t>
      </w:r>
      <w:r w:rsidR="00C8501F">
        <w:t xml:space="preserve"> </w:t>
      </w:r>
      <w:r w:rsidRPr="0098585F">
        <w:t>быть</w:t>
      </w:r>
      <w:r w:rsidR="00C8501F">
        <w:t xml:space="preserve"> </w:t>
      </w:r>
      <w:r w:rsidRPr="0098585F">
        <w:t>интуитивно</w:t>
      </w:r>
      <w:r w:rsidR="00C8501F">
        <w:t xml:space="preserve"> </w:t>
      </w:r>
      <w:r w:rsidRPr="0098585F">
        <w:t>понятным;</w:t>
      </w:r>
    </w:p>
    <w:p w14:paraId="4F64578D" w14:textId="614ACED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наличие</w:t>
      </w:r>
      <w:r w:rsidR="00C8501F">
        <w:t xml:space="preserve"> </w:t>
      </w:r>
      <w:r w:rsidRPr="0098585F">
        <w:t>обучающих</w:t>
      </w:r>
      <w:r w:rsidR="00C8501F">
        <w:t xml:space="preserve"> </w:t>
      </w:r>
      <w:r w:rsidRPr="0098585F">
        <w:t>подсказок;</w:t>
      </w:r>
    </w:p>
    <w:p w14:paraId="577F8FEB" w14:textId="5F4BBCD2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документация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образовательных</w:t>
      </w:r>
      <w:r w:rsidR="00C8501F">
        <w:t xml:space="preserve"> </w:t>
      </w:r>
      <w:r w:rsidRPr="0098585F">
        <w:t>организаций.</w:t>
      </w:r>
    </w:p>
    <w:p w14:paraId="53C10017" w14:textId="4BCA656A" w:rsidR="00DA69E3" w:rsidRPr="0098585F" w:rsidRDefault="00DA69E3" w:rsidP="0088265C">
      <w:pPr>
        <w:tabs>
          <w:tab w:val="left" w:pos="1134"/>
        </w:tabs>
      </w:pPr>
      <w:r w:rsidRPr="0098585F">
        <w:t>Требования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производительности:</w:t>
      </w:r>
    </w:p>
    <w:p w14:paraId="2E2D4467" w14:textId="07B99D91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оптимизация</w:t>
      </w:r>
      <w:r w:rsidR="00C8501F">
        <w:t xml:space="preserve"> </w:t>
      </w:r>
      <w:r w:rsidRPr="0098585F">
        <w:t>под</w:t>
      </w:r>
      <w:r w:rsidR="00C8501F">
        <w:t xml:space="preserve"> </w:t>
      </w:r>
      <w:r w:rsidRPr="0098585F">
        <w:t>среднестатистические</w:t>
      </w:r>
      <w:r w:rsidR="00C8501F">
        <w:t xml:space="preserve"> </w:t>
      </w:r>
      <w:r w:rsidRPr="0098585F">
        <w:t>устройства;</w:t>
      </w:r>
    </w:p>
    <w:p w14:paraId="19A5F94A" w14:textId="31FBACD7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C8501F">
        <w:t xml:space="preserve"> </w:t>
      </w:r>
      <w:r w:rsidRPr="0098585F">
        <w:t>пиксельной</w:t>
      </w:r>
      <w:r w:rsidR="00C8501F">
        <w:t xml:space="preserve"> </w:t>
      </w:r>
      <w:r w:rsidRPr="0098585F">
        <w:t>графики</w:t>
      </w:r>
      <w:r w:rsidR="00C8501F">
        <w:t xml:space="preserve"> </w:t>
      </w:r>
      <w:r w:rsidRPr="0098585F">
        <w:t>для</w:t>
      </w:r>
      <w:r w:rsidR="00C8501F">
        <w:t xml:space="preserve"> </w:t>
      </w:r>
      <w:r w:rsidRPr="0098585F">
        <w:t>снижения</w:t>
      </w:r>
      <w:r w:rsidR="00C8501F">
        <w:t xml:space="preserve"> </w:t>
      </w:r>
      <w:r w:rsidRPr="0098585F">
        <w:t>нагрузки.</w:t>
      </w:r>
    </w:p>
    <w:p w14:paraId="0F594582" w14:textId="3782F0E3" w:rsidR="00DA69E3" w:rsidRPr="0098585F" w:rsidRDefault="00DA69E3" w:rsidP="0088265C">
      <w:pPr>
        <w:tabs>
          <w:tab w:val="left" w:pos="1134"/>
        </w:tabs>
      </w:pPr>
      <w:r w:rsidRPr="0098585F">
        <w:t>Требования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реализации:</w:t>
      </w:r>
    </w:p>
    <w:p w14:paraId="6ECC337D" w14:textId="03400FF8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использование</w:t>
      </w:r>
      <w:r w:rsidR="00C8501F">
        <w:t xml:space="preserve"> </w:t>
      </w:r>
      <w:proofErr w:type="spellStart"/>
      <w:r w:rsidRPr="0098585F">
        <w:t>Unity</w:t>
      </w:r>
      <w:proofErr w:type="spellEnd"/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поддерживаемых</w:t>
      </w:r>
      <w:r w:rsidR="00C8501F">
        <w:t xml:space="preserve"> </w:t>
      </w:r>
      <w:r w:rsidRPr="0098585F">
        <w:t>форматов</w:t>
      </w:r>
      <w:r w:rsidR="00C8501F">
        <w:t xml:space="preserve"> </w:t>
      </w:r>
      <w:r w:rsidRPr="0098585F">
        <w:t>файлов;</w:t>
      </w:r>
    </w:p>
    <w:p w14:paraId="2AE02325" w14:textId="359FDECF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применение</w:t>
      </w:r>
      <w:r w:rsidR="00C8501F">
        <w:t xml:space="preserve"> </w:t>
      </w:r>
      <w:r w:rsidRPr="0098585F">
        <w:t>стандартов</w:t>
      </w:r>
      <w:r w:rsidR="00C8501F">
        <w:t xml:space="preserve"> </w:t>
      </w:r>
      <w:r w:rsidRPr="0098585F">
        <w:t>объектно-ориентированного</w:t>
      </w:r>
      <w:r w:rsidR="00C8501F">
        <w:t xml:space="preserve"> </w:t>
      </w:r>
      <w:r w:rsidRPr="0098585F">
        <w:t>программирования.</w:t>
      </w:r>
    </w:p>
    <w:p w14:paraId="73B10919" w14:textId="06454934" w:rsidR="00DA69E3" w:rsidRPr="0098585F" w:rsidRDefault="00DA69E3" w:rsidP="0088265C">
      <w:pPr>
        <w:tabs>
          <w:tab w:val="left" w:pos="1134"/>
        </w:tabs>
      </w:pPr>
      <w:r w:rsidRPr="0098585F">
        <w:t>Требования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надёжности:</w:t>
      </w:r>
    </w:p>
    <w:p w14:paraId="69B6E8EF" w14:textId="015A42F7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возможность</w:t>
      </w:r>
      <w:r w:rsidR="00C8501F">
        <w:t xml:space="preserve"> </w:t>
      </w:r>
      <w:r w:rsidRPr="0098585F">
        <w:t>сохранения</w:t>
      </w:r>
      <w:r w:rsidR="00C8501F">
        <w:t xml:space="preserve"> </w:t>
      </w:r>
      <w:r w:rsidRPr="0098585F">
        <w:t>прогресса;</w:t>
      </w:r>
    </w:p>
    <w:p w14:paraId="2913058C" w14:textId="4EFFC341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поддержка</w:t>
      </w:r>
      <w:r w:rsidR="00C8501F">
        <w:t xml:space="preserve"> </w:t>
      </w:r>
      <w:r w:rsidRPr="0098585F">
        <w:t>обновлений;</w:t>
      </w:r>
    </w:p>
    <w:p w14:paraId="59C894D7" w14:textId="7C71CB20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устойчивость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сбоям.</w:t>
      </w:r>
    </w:p>
    <w:p w14:paraId="7F02D2CB" w14:textId="48B70A31" w:rsidR="00DA69E3" w:rsidRPr="0098585F" w:rsidRDefault="00DA69E3" w:rsidP="0088265C">
      <w:pPr>
        <w:tabs>
          <w:tab w:val="left" w:pos="1134"/>
        </w:tabs>
      </w:pPr>
      <w:r w:rsidRPr="0098585F">
        <w:t>Требования</w:t>
      </w:r>
      <w:r w:rsidR="00C8501F">
        <w:t xml:space="preserve"> </w:t>
      </w:r>
      <w:r w:rsidRPr="0098585F">
        <w:t>к</w:t>
      </w:r>
      <w:r w:rsidR="00C8501F">
        <w:t xml:space="preserve"> </w:t>
      </w:r>
      <w:r w:rsidRPr="0098585F">
        <w:t>интерфейсу:</w:t>
      </w:r>
    </w:p>
    <w:p w14:paraId="2A5DBC05" w14:textId="527DE553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взаимодействие</w:t>
      </w:r>
      <w:r w:rsidR="00C8501F">
        <w:t xml:space="preserve"> </w:t>
      </w:r>
      <w:r w:rsidRPr="0098585F">
        <w:t>с</w:t>
      </w:r>
      <w:r w:rsidR="00C8501F">
        <w:t xml:space="preserve"> </w:t>
      </w:r>
      <w:r w:rsidRPr="0098585F">
        <w:t>пользователем</w:t>
      </w:r>
      <w:r w:rsidR="00C8501F">
        <w:t xml:space="preserve"> </w:t>
      </w:r>
      <w:r w:rsidRPr="0098585F">
        <w:t>через</w:t>
      </w:r>
      <w:r w:rsidR="00C8501F">
        <w:t xml:space="preserve"> </w:t>
      </w:r>
      <w:r w:rsidRPr="0098585F">
        <w:t>клавиши</w:t>
      </w:r>
      <w:r w:rsidR="00C8501F">
        <w:t xml:space="preserve"> </w:t>
      </w:r>
      <w:r w:rsidRPr="0098585F">
        <w:t>WASD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E;</w:t>
      </w:r>
    </w:p>
    <w:p w14:paraId="6902D279" w14:textId="7A1966DC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настройка</w:t>
      </w:r>
      <w:r w:rsidR="00C8501F">
        <w:t xml:space="preserve"> </w:t>
      </w:r>
      <w:r w:rsidRPr="0098585F">
        <w:t>визуальных</w:t>
      </w:r>
      <w:r w:rsidR="00C8501F">
        <w:t xml:space="preserve"> </w:t>
      </w:r>
      <w:r w:rsidRPr="0098585F">
        <w:t>и</w:t>
      </w:r>
      <w:r w:rsidR="00C8501F">
        <w:t xml:space="preserve"> </w:t>
      </w:r>
      <w:r w:rsidRPr="0098585F">
        <w:t>звуковых</w:t>
      </w:r>
      <w:r w:rsidR="00C8501F">
        <w:t xml:space="preserve"> </w:t>
      </w:r>
      <w:r w:rsidRPr="0098585F">
        <w:t>параметров;</w:t>
      </w:r>
    </w:p>
    <w:p w14:paraId="2C5150D0" w14:textId="45050B09" w:rsidR="00DA69E3" w:rsidRPr="0098585F" w:rsidRDefault="00DA69E3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98585F">
        <w:t>адаптация</w:t>
      </w:r>
      <w:r w:rsidR="00C8501F">
        <w:t xml:space="preserve"> </w:t>
      </w:r>
      <w:r w:rsidRPr="0098585F">
        <w:t>под</w:t>
      </w:r>
      <w:r w:rsidR="00C8501F">
        <w:t xml:space="preserve"> </w:t>
      </w:r>
      <w:r w:rsidRPr="0098585F">
        <w:t>разные</w:t>
      </w:r>
      <w:r w:rsidR="00C8501F">
        <w:t xml:space="preserve"> </w:t>
      </w:r>
      <w:r w:rsidRPr="0098585F">
        <w:t>устройства.</w:t>
      </w:r>
    </w:p>
    <w:p w14:paraId="469601C5" w14:textId="55430065" w:rsidR="00DA69E3" w:rsidRDefault="00DA69E3" w:rsidP="00B105B1">
      <w:r w:rsidRPr="0098585F">
        <w:t>Таким</w:t>
      </w:r>
      <w:r w:rsidR="00C8501F">
        <w:t xml:space="preserve"> </w:t>
      </w:r>
      <w:r w:rsidRPr="0098585F">
        <w:t>образом,</w:t>
      </w:r>
      <w:r w:rsidR="00C8501F">
        <w:t xml:space="preserve"> </w:t>
      </w:r>
      <w:r w:rsidRPr="0098585F">
        <w:t>постановка</w:t>
      </w:r>
      <w:r w:rsidR="00C8501F">
        <w:t xml:space="preserve"> </w:t>
      </w:r>
      <w:r w:rsidRPr="0098585F">
        <w:t>задачи</w:t>
      </w:r>
      <w:r w:rsidR="00C8501F">
        <w:t xml:space="preserve"> </w:t>
      </w:r>
      <w:r w:rsidRPr="00DA69E3">
        <w:t>фиксирует</w:t>
      </w:r>
      <w:r w:rsidR="00C8501F">
        <w:t xml:space="preserve"> </w:t>
      </w:r>
      <w:r w:rsidRPr="00DA69E3">
        <w:t>цели,</w:t>
      </w:r>
      <w:r w:rsidR="00C8501F">
        <w:t xml:space="preserve"> </w:t>
      </w:r>
      <w:r w:rsidRPr="00DA69E3">
        <w:t>назначение,</w:t>
      </w:r>
      <w:r w:rsidR="00C8501F">
        <w:t xml:space="preserve"> </w:t>
      </w:r>
      <w:r w:rsidRPr="00DA69E3">
        <w:t>требования</w:t>
      </w:r>
      <w:r w:rsidR="00C8501F">
        <w:t xml:space="preserve"> </w:t>
      </w:r>
      <w:r w:rsidRPr="00DA69E3">
        <w:t>и</w:t>
      </w:r>
      <w:r w:rsidR="00C8501F">
        <w:t xml:space="preserve"> </w:t>
      </w:r>
      <w:r w:rsidRPr="00DA69E3">
        <w:t>исходные</w:t>
      </w:r>
      <w:r w:rsidR="00C8501F">
        <w:t xml:space="preserve"> </w:t>
      </w:r>
      <w:r w:rsidRPr="00DA69E3">
        <w:t>данные</w:t>
      </w:r>
      <w:r w:rsidR="00C8501F">
        <w:t xml:space="preserve"> </w:t>
      </w:r>
      <w:r w:rsidRPr="00DA69E3">
        <w:t>для</w:t>
      </w:r>
      <w:r w:rsidR="00C8501F">
        <w:t xml:space="preserve"> </w:t>
      </w:r>
      <w:r w:rsidRPr="00DA69E3">
        <w:t>разработки</w:t>
      </w:r>
      <w:r w:rsidR="00C8501F">
        <w:t xml:space="preserve"> </w:t>
      </w:r>
      <w:r w:rsidRPr="00DA69E3">
        <w:t>игры</w:t>
      </w:r>
      <w:r w:rsidR="00C8501F">
        <w:t xml:space="preserve"> </w:t>
      </w:r>
      <w:r w:rsidRPr="00DA69E3">
        <w:t>«Хранитель</w:t>
      </w:r>
      <w:r w:rsidR="00C8501F">
        <w:t xml:space="preserve"> </w:t>
      </w:r>
      <w:r w:rsidRPr="00DA69E3">
        <w:t>Земли».</w:t>
      </w:r>
      <w:r w:rsidR="00C8501F">
        <w:t xml:space="preserve"> </w:t>
      </w:r>
      <w:r w:rsidRPr="00DA69E3">
        <w:t>Она</w:t>
      </w:r>
      <w:r w:rsidR="00C8501F">
        <w:t xml:space="preserve"> </w:t>
      </w:r>
      <w:r w:rsidRPr="00DA69E3">
        <w:t>служит</w:t>
      </w:r>
      <w:r w:rsidR="00C8501F">
        <w:t xml:space="preserve"> </w:t>
      </w:r>
      <w:r w:rsidRPr="00DA69E3">
        <w:t>основой</w:t>
      </w:r>
      <w:r w:rsidR="00C8501F">
        <w:t xml:space="preserve"> </w:t>
      </w:r>
      <w:r w:rsidRPr="00DA69E3">
        <w:t>для</w:t>
      </w:r>
      <w:r w:rsidR="00C8501F">
        <w:t xml:space="preserve"> </w:t>
      </w:r>
      <w:r w:rsidRPr="00DA69E3">
        <w:t>проектирования</w:t>
      </w:r>
      <w:r w:rsidR="00C8501F">
        <w:t xml:space="preserve"> </w:t>
      </w:r>
      <w:r w:rsidRPr="00DA69E3">
        <w:t>и</w:t>
      </w:r>
      <w:r w:rsidR="00C8501F">
        <w:t xml:space="preserve"> </w:t>
      </w:r>
      <w:r w:rsidRPr="00DA69E3">
        <w:t>реализации</w:t>
      </w:r>
      <w:r w:rsidR="00C8501F">
        <w:t xml:space="preserve"> </w:t>
      </w:r>
      <w:r w:rsidRPr="00DA69E3">
        <w:t>программного</w:t>
      </w:r>
      <w:r w:rsidR="00C8501F">
        <w:t xml:space="preserve"> </w:t>
      </w:r>
      <w:r w:rsidRPr="00DA69E3">
        <w:t>продукта,</w:t>
      </w:r>
      <w:r w:rsidR="00C8501F">
        <w:t xml:space="preserve"> </w:t>
      </w:r>
      <w:r w:rsidRPr="00DA69E3">
        <w:t>обеспечивая</w:t>
      </w:r>
      <w:r w:rsidR="00C8501F">
        <w:t xml:space="preserve"> </w:t>
      </w:r>
      <w:r w:rsidRPr="00DA69E3">
        <w:t>его</w:t>
      </w:r>
      <w:r w:rsidR="00C8501F">
        <w:t xml:space="preserve"> </w:t>
      </w:r>
      <w:r w:rsidRPr="00DA69E3">
        <w:t>образовательную</w:t>
      </w:r>
      <w:r w:rsidR="00C8501F">
        <w:t xml:space="preserve"> </w:t>
      </w:r>
      <w:r w:rsidRPr="00DA69E3">
        <w:t>и</w:t>
      </w:r>
      <w:r w:rsidR="00C8501F">
        <w:t xml:space="preserve"> </w:t>
      </w:r>
      <w:r w:rsidRPr="00DA69E3">
        <w:t>практическую</w:t>
      </w:r>
      <w:r w:rsidR="00C8501F">
        <w:t xml:space="preserve"> </w:t>
      </w:r>
      <w:r w:rsidRPr="00DA69E3">
        <w:t>ценность.</w:t>
      </w:r>
    </w:p>
    <w:p w14:paraId="150C6271" w14:textId="77777777" w:rsidR="005B4319" w:rsidRDefault="005B4319" w:rsidP="0088265C">
      <w:pPr>
        <w:tabs>
          <w:tab w:val="left" w:pos="1134"/>
        </w:tabs>
      </w:pPr>
    </w:p>
    <w:p w14:paraId="58AADF64" w14:textId="17FE724A" w:rsidR="005B4319" w:rsidRPr="00BD6114" w:rsidRDefault="005B4319" w:rsidP="005B4319">
      <w:pPr>
        <w:rPr>
          <w:rFonts w:eastAsia="Calibri"/>
          <w:b/>
        </w:rPr>
      </w:pPr>
      <w:r w:rsidRPr="00BD6114">
        <w:rPr>
          <w:rFonts w:eastAsia="Calibri"/>
          <w:b/>
        </w:rPr>
        <w:t>1.2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Диаграмма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вариантов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использования</w:t>
      </w:r>
    </w:p>
    <w:p w14:paraId="2E48D2F3" w14:textId="77777777" w:rsidR="005B4319" w:rsidRPr="00B105B1" w:rsidRDefault="005B4319" w:rsidP="005B4319"/>
    <w:p w14:paraId="3AD18307" w14:textId="353F0557" w:rsidR="005B4319" w:rsidRPr="00B105B1" w:rsidRDefault="005B4319" w:rsidP="005B4319">
      <w:r w:rsidRPr="00B105B1">
        <w:t>Диаграмма</w:t>
      </w:r>
      <w:r w:rsidR="00C8501F">
        <w:t xml:space="preserve"> </w:t>
      </w:r>
      <w:r w:rsidRPr="00B105B1">
        <w:t>вариантов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диаграмма,</w:t>
      </w:r>
      <w:r w:rsidR="00C8501F">
        <w:t xml:space="preserve"> </w:t>
      </w:r>
      <w:r w:rsidRPr="00B105B1">
        <w:t>отражающая</w:t>
      </w:r>
      <w:r w:rsidR="00C8501F">
        <w:t xml:space="preserve"> </w:t>
      </w:r>
      <w:r w:rsidRPr="00B105B1">
        <w:t>отношения</w:t>
      </w:r>
      <w:r w:rsidR="00C8501F">
        <w:t xml:space="preserve"> </w:t>
      </w:r>
      <w:r w:rsidRPr="00B105B1">
        <w:t>между</w:t>
      </w:r>
      <w:r w:rsidR="00C8501F">
        <w:t xml:space="preserve"> </w:t>
      </w:r>
      <w:r w:rsidRPr="00B105B1">
        <w:t>актерами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прецедентами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являющаяся</w:t>
      </w:r>
      <w:r w:rsidR="00C8501F">
        <w:t xml:space="preserve"> </w:t>
      </w:r>
      <w:r w:rsidRPr="00B105B1">
        <w:t>составной</w:t>
      </w:r>
      <w:r w:rsidR="00C8501F">
        <w:t xml:space="preserve"> </w:t>
      </w:r>
      <w:r w:rsidRPr="00B105B1">
        <w:t>частью</w:t>
      </w:r>
      <w:r w:rsidR="00C8501F">
        <w:t xml:space="preserve"> </w:t>
      </w:r>
      <w:r w:rsidRPr="00B105B1">
        <w:t>модели</w:t>
      </w:r>
      <w:r w:rsidR="00C8501F">
        <w:t xml:space="preserve"> </w:t>
      </w:r>
      <w:r w:rsidRPr="00B105B1">
        <w:t>прецедентов,</w:t>
      </w:r>
      <w:r w:rsidR="00C8501F">
        <w:t xml:space="preserve"> </w:t>
      </w:r>
      <w:r w:rsidRPr="00B105B1">
        <w:t>позволяющей</w:t>
      </w:r>
      <w:r w:rsidR="00C8501F">
        <w:t xml:space="preserve"> </w:t>
      </w:r>
      <w:r w:rsidRPr="00B105B1">
        <w:t>описать</w:t>
      </w:r>
      <w:r w:rsidR="00C8501F">
        <w:t xml:space="preserve"> </w:t>
      </w:r>
      <w:r w:rsidRPr="00B105B1">
        <w:t>систему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концептуальном</w:t>
      </w:r>
      <w:r w:rsidR="00C8501F">
        <w:t xml:space="preserve"> </w:t>
      </w:r>
      <w:r w:rsidRPr="00B105B1">
        <w:t>уровне.</w:t>
      </w:r>
      <w:r w:rsidR="00C8501F">
        <w:t xml:space="preserve"> </w:t>
      </w:r>
    </w:p>
    <w:p w14:paraId="129C79B7" w14:textId="286B7DFB" w:rsidR="005B4319" w:rsidRPr="00B105B1" w:rsidRDefault="005B4319" w:rsidP="005B4319">
      <w:r w:rsidRPr="00B105B1">
        <w:t>Суть</w:t>
      </w:r>
      <w:r w:rsidR="00C8501F">
        <w:t xml:space="preserve"> </w:t>
      </w:r>
      <w:r w:rsidRPr="00B105B1">
        <w:t>данной</w:t>
      </w:r>
      <w:r w:rsidR="00C8501F">
        <w:t xml:space="preserve"> </w:t>
      </w:r>
      <w:r w:rsidRPr="00B105B1">
        <w:t>диаграммы</w:t>
      </w:r>
      <w:r w:rsidR="00C8501F">
        <w:t xml:space="preserve"> </w:t>
      </w:r>
      <w:r w:rsidRPr="00B105B1">
        <w:t>состоит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следующем:</w:t>
      </w:r>
      <w:r w:rsidR="00C8501F">
        <w:t xml:space="preserve"> </w:t>
      </w:r>
      <w:r w:rsidRPr="00B105B1">
        <w:t>проектируемая</w:t>
      </w:r>
      <w:r w:rsidR="00C8501F">
        <w:t xml:space="preserve"> </w:t>
      </w:r>
      <w:r w:rsidRPr="00B105B1">
        <w:t>система</w:t>
      </w:r>
      <w:r w:rsidR="00C8501F">
        <w:t xml:space="preserve"> </w:t>
      </w:r>
      <w:r w:rsidRPr="00B105B1">
        <w:t>представляется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виде</w:t>
      </w:r>
      <w:r w:rsidR="00C8501F">
        <w:t xml:space="preserve"> </w:t>
      </w:r>
      <w:r w:rsidRPr="00B105B1">
        <w:t>множества</w:t>
      </w:r>
      <w:r w:rsidR="00C8501F">
        <w:t xml:space="preserve"> </w:t>
      </w:r>
      <w:r w:rsidRPr="00B105B1">
        <w:t>сущностей</w:t>
      </w:r>
      <w:r w:rsidR="00C8501F">
        <w:t xml:space="preserve"> </w:t>
      </w:r>
      <w:r w:rsidRPr="00B105B1">
        <w:t>или</w:t>
      </w:r>
      <w:r w:rsidR="00C8501F">
        <w:t xml:space="preserve"> </w:t>
      </w:r>
      <w:r w:rsidRPr="00B105B1">
        <w:t>актеров,</w:t>
      </w:r>
      <w:r w:rsidR="00C8501F">
        <w:t xml:space="preserve"> </w:t>
      </w:r>
      <w:r w:rsidRPr="00B105B1">
        <w:t>взаимодейству</w:t>
      </w:r>
      <w:r w:rsidR="00005734">
        <w:t>ющих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системой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помощью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называемых</w:t>
      </w:r>
      <w:r w:rsidR="00C8501F">
        <w:t xml:space="preserve"> </w:t>
      </w:r>
      <w:r w:rsidRPr="00B105B1">
        <w:t>вариантов</w:t>
      </w:r>
      <w:r w:rsidR="00C8501F">
        <w:t xml:space="preserve"> </w:t>
      </w:r>
      <w:r w:rsidRPr="00B105B1">
        <w:t>использования.</w:t>
      </w:r>
      <w:r w:rsidR="00C8501F">
        <w:t xml:space="preserve"> </w:t>
      </w:r>
    </w:p>
    <w:p w14:paraId="17F6109D" w14:textId="6C15F5E1" w:rsidR="005B4319" w:rsidRPr="00B105B1" w:rsidRDefault="005B4319" w:rsidP="005B4319">
      <w:r w:rsidRPr="00B105B1">
        <w:t>Актером</w:t>
      </w:r>
      <w:r w:rsidR="00C8501F">
        <w:t xml:space="preserve"> </w:t>
      </w:r>
      <w:r w:rsidRPr="00B105B1">
        <w:t>или</w:t>
      </w:r>
      <w:r w:rsidR="00C8501F">
        <w:t xml:space="preserve"> </w:t>
      </w:r>
      <w:r w:rsidRPr="00B105B1">
        <w:t>действующим</w:t>
      </w:r>
      <w:r w:rsidR="00C8501F">
        <w:t xml:space="preserve"> </w:t>
      </w:r>
      <w:r w:rsidRPr="00B105B1">
        <w:t>лицом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любая</w:t>
      </w:r>
      <w:r w:rsidR="00C8501F">
        <w:t xml:space="preserve"> </w:t>
      </w:r>
      <w:r w:rsidRPr="00B105B1">
        <w:t>сущность,</w:t>
      </w:r>
      <w:r w:rsidR="00C8501F">
        <w:t xml:space="preserve"> </w:t>
      </w:r>
      <w:r w:rsidRPr="00B105B1">
        <w:t>взаимодействующая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системой</w:t>
      </w:r>
      <w:r w:rsidR="00C8501F">
        <w:t xml:space="preserve"> </w:t>
      </w:r>
      <w:r w:rsidRPr="00B105B1">
        <w:t>извне.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может</w:t>
      </w:r>
      <w:r w:rsidR="00C8501F">
        <w:t xml:space="preserve"> </w:t>
      </w:r>
      <w:r w:rsidRPr="00B105B1">
        <w:t>быть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живое</w:t>
      </w:r>
      <w:r w:rsidR="00C8501F">
        <w:t xml:space="preserve"> </w:t>
      </w:r>
      <w:r w:rsidRPr="00B105B1">
        <w:t>существо,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любая</w:t>
      </w:r>
      <w:r w:rsidR="00C8501F">
        <w:t xml:space="preserve"> </w:t>
      </w:r>
      <w:r w:rsidRPr="00B105B1">
        <w:t>друга</w:t>
      </w:r>
      <w:r w:rsidR="00C8501F">
        <w:t xml:space="preserve"> </w:t>
      </w:r>
      <w:r w:rsidRPr="00B105B1">
        <w:t>система,</w:t>
      </w:r>
      <w:r w:rsidR="00C8501F">
        <w:t xml:space="preserve"> </w:t>
      </w:r>
      <w:r w:rsidRPr="00B105B1">
        <w:t>которая</w:t>
      </w:r>
      <w:r w:rsidR="00C8501F">
        <w:t xml:space="preserve"> </w:t>
      </w:r>
      <w:r w:rsidRPr="00B105B1">
        <w:t>может</w:t>
      </w:r>
      <w:r w:rsidR="00C8501F">
        <w:t xml:space="preserve"> </w:t>
      </w:r>
      <w:r w:rsidRPr="00B105B1">
        <w:t>служить</w:t>
      </w:r>
      <w:r w:rsidR="00C8501F">
        <w:t xml:space="preserve"> </w:t>
      </w:r>
      <w:r w:rsidRPr="00B105B1">
        <w:t>источником</w:t>
      </w:r>
      <w:r w:rsidR="00C8501F">
        <w:t xml:space="preserve"> </w:t>
      </w:r>
      <w:r w:rsidRPr="00B105B1">
        <w:t>воздействия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моделируемую</w:t>
      </w:r>
      <w:r w:rsidR="00C8501F">
        <w:t xml:space="preserve"> </w:t>
      </w:r>
      <w:r w:rsidRPr="00B105B1">
        <w:t>систему</w:t>
      </w:r>
      <w:r w:rsidR="00C8501F">
        <w:t xml:space="preserve"> </w:t>
      </w:r>
      <w:r w:rsidRPr="00B105B1">
        <w:t>так,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определяет</w:t>
      </w:r>
      <w:r w:rsidR="00C8501F">
        <w:t xml:space="preserve"> </w:t>
      </w:r>
      <w:r w:rsidRPr="00B105B1">
        <w:t>сам</w:t>
      </w:r>
      <w:r w:rsidR="00C8501F">
        <w:t xml:space="preserve"> </w:t>
      </w:r>
      <w:r w:rsidRPr="00B105B1">
        <w:t>разработчик.</w:t>
      </w:r>
      <w:r w:rsidR="00C8501F">
        <w:t xml:space="preserve"> </w:t>
      </w:r>
    </w:p>
    <w:p w14:paraId="4FEC1F3F" w14:textId="401338A5" w:rsidR="005B4319" w:rsidRPr="00A57DFC" w:rsidRDefault="005B4319" w:rsidP="00A57DFC">
      <w:r w:rsidRPr="00B105B1">
        <w:t>Вариант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графическим</w:t>
      </w:r>
      <w:r w:rsidR="00C8501F">
        <w:t xml:space="preserve"> </w:t>
      </w:r>
      <w:r w:rsidRPr="00B105B1">
        <w:t>элементом</w:t>
      </w:r>
      <w:r w:rsidR="00C8501F">
        <w:t xml:space="preserve"> </w:t>
      </w:r>
      <w:r w:rsidRPr="00B105B1">
        <w:t>языка</w:t>
      </w:r>
      <w:r w:rsidR="00C8501F">
        <w:t xml:space="preserve"> </w:t>
      </w:r>
      <w:r w:rsidRPr="00B105B1">
        <w:t>UML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применяется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спецификаций</w:t>
      </w:r>
      <w:r w:rsidR="00C8501F">
        <w:t xml:space="preserve"> </w:t>
      </w:r>
      <w:r w:rsidRPr="00B105B1">
        <w:t>общих</w:t>
      </w:r>
      <w:r w:rsidR="00C8501F">
        <w:t xml:space="preserve"> </w:t>
      </w:r>
      <w:r w:rsidRPr="00B105B1">
        <w:t>особенностей</w:t>
      </w:r>
      <w:r w:rsidR="00C8501F">
        <w:t xml:space="preserve"> </w:t>
      </w:r>
      <w:r w:rsidRPr="00B105B1">
        <w:t>системы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любой</w:t>
      </w:r>
      <w:r w:rsidR="00C8501F">
        <w:t xml:space="preserve"> </w:t>
      </w:r>
      <w:r w:rsidRPr="00B105B1">
        <w:t>другой</w:t>
      </w:r>
      <w:r w:rsidR="00C8501F">
        <w:t xml:space="preserve"> </w:t>
      </w:r>
      <w:r w:rsidRPr="00B105B1">
        <w:t>сущности.</w:t>
      </w:r>
      <w:r w:rsidR="00C8501F">
        <w:t xml:space="preserve"> </w:t>
      </w:r>
      <w:r w:rsidRPr="00B105B1">
        <w:t>Отдельные</w:t>
      </w:r>
      <w:r w:rsidR="00C8501F">
        <w:t xml:space="preserve"> </w:t>
      </w:r>
      <w:r w:rsidRPr="00B105B1">
        <w:t>варианты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обозначаются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диаграмме</w:t>
      </w:r>
      <w:r w:rsidR="00C8501F">
        <w:t xml:space="preserve"> </w:t>
      </w:r>
      <w:r w:rsidRPr="00B105B1">
        <w:t>эллипсом,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котором</w:t>
      </w:r>
      <w:r w:rsidR="00C8501F">
        <w:t xml:space="preserve"> </w:t>
      </w:r>
      <w:r w:rsidRPr="00B105B1">
        <w:t>содержится</w:t>
      </w:r>
      <w:r w:rsidR="00C8501F">
        <w:t xml:space="preserve"> </w:t>
      </w:r>
      <w:r w:rsidRPr="00B105B1">
        <w:t>его</w:t>
      </w:r>
      <w:r w:rsidR="00C8501F">
        <w:t xml:space="preserve"> </w:t>
      </w:r>
      <w:r w:rsidRPr="00B105B1">
        <w:t>краткое</w:t>
      </w:r>
      <w:r w:rsidR="00C8501F">
        <w:t xml:space="preserve"> </w:t>
      </w:r>
      <w:r w:rsidRPr="00B105B1">
        <w:t>название</w:t>
      </w:r>
      <w:r w:rsidR="00A57DFC">
        <w:t>.</w:t>
      </w:r>
    </w:p>
    <w:p w14:paraId="109D9A3C" w14:textId="15F9FACB" w:rsidR="005B4319" w:rsidRPr="00A57DFC" w:rsidRDefault="005B4319" w:rsidP="00A57DFC">
      <w:r w:rsidRPr="00B105B1">
        <w:t>Отношение</w:t>
      </w:r>
      <w:r w:rsidR="00C8501F">
        <w:t xml:space="preserve"> </w:t>
      </w:r>
      <w:r w:rsidRPr="00B105B1">
        <w:t>ассоциации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главным</w:t>
      </w:r>
      <w:r w:rsidR="00C8501F">
        <w:t xml:space="preserve"> </w:t>
      </w:r>
      <w:r w:rsidRPr="00B105B1">
        <w:t>понятием</w:t>
      </w:r>
      <w:r w:rsidR="00C8501F">
        <w:t xml:space="preserve"> </w:t>
      </w:r>
      <w:r w:rsidRPr="00B105B1">
        <w:t>языка</w:t>
      </w:r>
      <w:r w:rsidR="00C8501F">
        <w:t xml:space="preserve"> </w:t>
      </w:r>
      <w:r w:rsidRPr="00B105B1">
        <w:t>UML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используется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построении</w:t>
      </w:r>
      <w:r w:rsidR="00C8501F">
        <w:t xml:space="preserve"> </w:t>
      </w:r>
      <w:r w:rsidRPr="00B105B1">
        <w:t>всех</w:t>
      </w:r>
      <w:r w:rsidR="00C8501F">
        <w:t xml:space="preserve"> </w:t>
      </w:r>
      <w:r w:rsidRPr="00B105B1">
        <w:t>графических</w:t>
      </w:r>
      <w:r w:rsidR="00C8501F">
        <w:t xml:space="preserve"> </w:t>
      </w:r>
      <w:r w:rsidRPr="00B105B1">
        <w:t>моделей.</w:t>
      </w:r>
      <w:r w:rsidR="00C8501F">
        <w:t xml:space="preserve"> </w:t>
      </w:r>
      <w:r w:rsidRPr="00B105B1">
        <w:t>Оно</w:t>
      </w:r>
      <w:r w:rsidR="00C8501F">
        <w:t xml:space="preserve"> </w:t>
      </w:r>
      <w:r w:rsidRPr="00B105B1">
        <w:t>служит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обозначения</w:t>
      </w:r>
      <w:r w:rsidR="00C8501F">
        <w:t xml:space="preserve"> </w:t>
      </w:r>
      <w:r w:rsidRPr="00B105B1">
        <w:t>роли</w:t>
      </w:r>
      <w:r w:rsidR="00C8501F">
        <w:t xml:space="preserve"> </w:t>
      </w:r>
      <w:r w:rsidRPr="00B105B1">
        <w:t>актера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отдельном</w:t>
      </w:r>
      <w:r w:rsidR="00C8501F">
        <w:t xml:space="preserve"> </w:t>
      </w:r>
      <w:r w:rsidRPr="00B105B1">
        <w:t>варианте</w:t>
      </w:r>
      <w:r w:rsidR="00C8501F">
        <w:t xml:space="preserve"> </w:t>
      </w:r>
      <w:r w:rsidRPr="00B105B1">
        <w:t>использования.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диаграмме</w:t>
      </w:r>
      <w:r w:rsidR="00C8501F">
        <w:t xml:space="preserve"> </w:t>
      </w:r>
      <w:r w:rsidRPr="00B105B1">
        <w:t>отношение</w:t>
      </w:r>
      <w:r w:rsidR="00C8501F">
        <w:t xml:space="preserve"> </w:t>
      </w:r>
      <w:r w:rsidRPr="00B105B1">
        <w:t>ассоциации</w:t>
      </w:r>
      <w:r w:rsidR="00C8501F">
        <w:t xml:space="preserve"> </w:t>
      </w:r>
      <w:r w:rsidRPr="00B105B1">
        <w:t>обозначается</w:t>
      </w:r>
      <w:r w:rsidR="00C8501F">
        <w:t xml:space="preserve"> </w:t>
      </w:r>
      <w:r w:rsidRPr="00B105B1">
        <w:t>сплошной</w:t>
      </w:r>
      <w:r w:rsidR="00C8501F">
        <w:t xml:space="preserve"> </w:t>
      </w:r>
      <w:r w:rsidRPr="00B105B1">
        <w:t>линией</w:t>
      </w:r>
      <w:r w:rsidR="00C8501F">
        <w:t xml:space="preserve"> </w:t>
      </w:r>
      <w:r w:rsidRPr="00B105B1">
        <w:t>между</w:t>
      </w:r>
      <w:r w:rsidR="00C8501F">
        <w:t xml:space="preserve"> </w:t>
      </w:r>
      <w:r w:rsidRPr="00B105B1">
        <w:t>актером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вариантом</w:t>
      </w:r>
      <w:r w:rsidR="00C8501F">
        <w:t xml:space="preserve"> </w:t>
      </w:r>
      <w:r w:rsidRPr="00B105B1">
        <w:t>использования.</w:t>
      </w:r>
    </w:p>
    <w:p w14:paraId="0932B4CF" w14:textId="5D7DC5FB" w:rsidR="005B4319" w:rsidRPr="00BD6114" w:rsidRDefault="005B4319" w:rsidP="005B4319">
      <w:pPr>
        <w:rPr>
          <w:rFonts w:eastAsia="Calibri"/>
        </w:rPr>
      </w:pPr>
      <w:r w:rsidRPr="00B105B1">
        <w:t>Отношение</w:t>
      </w:r>
      <w:r w:rsidR="00C8501F">
        <w:t xml:space="preserve"> </w:t>
      </w:r>
      <w:r w:rsidRPr="00B105B1">
        <w:t>включения</w:t>
      </w:r>
      <w:r w:rsidR="00C8501F">
        <w:t xml:space="preserve"> </w:t>
      </w:r>
      <w:r w:rsidRPr="00B105B1">
        <w:t>между</w:t>
      </w:r>
      <w:r w:rsidR="00C8501F">
        <w:t xml:space="preserve"> </w:t>
      </w:r>
      <w:r w:rsidRPr="00B105B1">
        <w:t>двумя</w:t>
      </w:r>
      <w:r w:rsidR="00C8501F">
        <w:t xml:space="preserve"> </w:t>
      </w:r>
      <w:r w:rsidRPr="00B105B1">
        <w:t>вариантами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указывает,</w:t>
      </w:r>
      <w:r w:rsidR="00C8501F">
        <w:t xml:space="preserve"> </w:t>
      </w:r>
      <w:r w:rsidRPr="00B105B1">
        <w:t>что</w:t>
      </w:r>
      <w:r w:rsidR="00C8501F">
        <w:t xml:space="preserve"> </w:t>
      </w:r>
      <w:r w:rsidRPr="00B105B1">
        <w:t>некоторое</w:t>
      </w:r>
      <w:r w:rsidR="00C8501F">
        <w:t xml:space="preserve"> </w:t>
      </w:r>
      <w:r w:rsidRPr="00B105B1">
        <w:t>заданное</w:t>
      </w:r>
      <w:r w:rsidR="00C8501F">
        <w:t xml:space="preserve"> </w:t>
      </w:r>
      <w:r w:rsidRPr="00B105B1">
        <w:t>поведение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одного</w:t>
      </w:r>
      <w:r w:rsidR="00C8501F">
        <w:t xml:space="preserve"> </w:t>
      </w:r>
      <w:r w:rsidRPr="00B105B1">
        <w:t>варианта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включается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качестве</w:t>
      </w:r>
      <w:r w:rsidR="00C8501F">
        <w:t xml:space="preserve"> </w:t>
      </w:r>
      <w:r w:rsidRPr="00B105B1">
        <w:t>составного</w:t>
      </w:r>
      <w:r w:rsidR="00C8501F">
        <w:t xml:space="preserve"> </w:t>
      </w:r>
      <w:r w:rsidRPr="00B105B1">
        <w:t>компонента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последовательность</w:t>
      </w:r>
      <w:r w:rsidR="00C8501F">
        <w:t xml:space="preserve"> </w:t>
      </w:r>
      <w:r w:rsidRPr="00B105B1">
        <w:t>поведения</w:t>
      </w:r>
      <w:r w:rsidR="00C8501F">
        <w:t xml:space="preserve"> </w:t>
      </w:r>
      <w:r w:rsidRPr="00B105B1">
        <w:t>другого</w:t>
      </w:r>
      <w:r w:rsidR="00C8501F">
        <w:t xml:space="preserve"> </w:t>
      </w:r>
      <w:r w:rsidRPr="00B105B1">
        <w:t>варианта</w:t>
      </w:r>
      <w:r w:rsidR="00C8501F">
        <w:t xml:space="preserve"> </w:t>
      </w:r>
      <w:r w:rsidRPr="00B105B1">
        <w:t>использования.</w:t>
      </w:r>
      <w:r w:rsidR="00C8501F">
        <w:t xml:space="preserve"> </w:t>
      </w:r>
      <w:r w:rsidRPr="00B105B1">
        <w:t>Данная</w:t>
      </w:r>
      <w:r w:rsidR="00C8501F">
        <w:t xml:space="preserve"> </w:t>
      </w:r>
      <w:r w:rsidRPr="00B105B1">
        <w:t>линия</w:t>
      </w:r>
      <w:r w:rsidR="00C8501F">
        <w:t xml:space="preserve"> </w:t>
      </w:r>
      <w:r w:rsidRPr="00B105B1">
        <w:t>помечается</w:t>
      </w:r>
      <w:r w:rsidR="00C8501F">
        <w:t xml:space="preserve"> </w:t>
      </w:r>
      <w:r w:rsidRPr="00B105B1">
        <w:t>ключевым</w:t>
      </w:r>
      <w:r w:rsidR="00C8501F">
        <w:t xml:space="preserve"> </w:t>
      </w:r>
      <w:r w:rsidRPr="00B105B1">
        <w:t>словом</w:t>
      </w:r>
      <w:r w:rsidR="00C8501F">
        <w:t xml:space="preserve"> </w:t>
      </w:r>
      <w:r w:rsidRPr="00B105B1">
        <w:t>&lt;&lt;</w:t>
      </w:r>
      <w:proofErr w:type="spellStart"/>
      <w:r w:rsidRPr="00B105B1">
        <w:t>include</w:t>
      </w:r>
      <w:proofErr w:type="spellEnd"/>
      <w:r w:rsidRPr="00B105B1">
        <w:t>&gt;&gt;.</w:t>
      </w:r>
      <w:r w:rsidR="00C8501F">
        <w:t xml:space="preserve"> </w:t>
      </w:r>
    </w:p>
    <w:p w14:paraId="722C6B7D" w14:textId="034F77A4" w:rsidR="005B4319" w:rsidRDefault="005B4319" w:rsidP="005B4319">
      <w:pPr>
        <w:rPr>
          <w:rFonts w:eastAsia="Times New Roman"/>
        </w:rPr>
      </w:pPr>
      <w:r w:rsidRPr="00BD6114">
        <w:rPr>
          <w:rFonts w:eastAsia="Times New Roman"/>
        </w:rPr>
        <w:t>Определяя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для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выбранного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актера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варианты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использования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и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устанавливая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отношения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между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вариантами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использования,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получим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полную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диаграмму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вариантов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использования,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которая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представлена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в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Приложении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А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на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рисунке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А.1.</w:t>
      </w:r>
    </w:p>
    <w:p w14:paraId="5E0EFCB3" w14:textId="0028C25E" w:rsidR="00711B99" w:rsidRDefault="00711B99" w:rsidP="005B4319">
      <w:pPr>
        <w:rPr>
          <w:rFonts w:eastAsia="Times New Roman"/>
        </w:rPr>
      </w:pPr>
    </w:p>
    <w:p w14:paraId="6C7AF6C0" w14:textId="4DFF281E" w:rsidR="005B4319" w:rsidRPr="00BD6114" w:rsidRDefault="005B4319" w:rsidP="005B4319">
      <w:pPr>
        <w:rPr>
          <w:rFonts w:eastAsia="Calibri"/>
          <w:b/>
        </w:rPr>
      </w:pPr>
      <w:r w:rsidRPr="00BD6114">
        <w:rPr>
          <w:rFonts w:eastAsia="Calibri"/>
          <w:b/>
        </w:rPr>
        <w:t>1.</w:t>
      </w:r>
      <w:r w:rsidR="002957DB">
        <w:rPr>
          <w:rFonts w:eastAsia="Calibri"/>
          <w:b/>
        </w:rPr>
        <w:t>3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Разработка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плана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работы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над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проектом</w:t>
      </w:r>
    </w:p>
    <w:p w14:paraId="44591830" w14:textId="0C07DA5C" w:rsidR="005B4319" w:rsidRPr="00B105B1" w:rsidRDefault="005B4319" w:rsidP="005B4319"/>
    <w:p w14:paraId="2901CDC5" w14:textId="7C7B0928" w:rsidR="005B4319" w:rsidRPr="00B105B1" w:rsidRDefault="005B4319" w:rsidP="005B4319">
      <w:r w:rsidRPr="00B105B1">
        <w:t>Диаграмма</w:t>
      </w:r>
      <w:r w:rsidR="00C8501F">
        <w:t xml:space="preserve"> </w:t>
      </w:r>
      <w:proofErr w:type="spellStart"/>
      <w:r w:rsidRPr="00B105B1">
        <w:t>Ганта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популярный</w:t>
      </w:r>
      <w:r w:rsidR="00C8501F">
        <w:t xml:space="preserve"> </w:t>
      </w:r>
      <w:r w:rsidRPr="00B105B1">
        <w:t>тип</w:t>
      </w:r>
      <w:r w:rsidR="00C8501F">
        <w:t xml:space="preserve"> </w:t>
      </w:r>
      <w:r w:rsidRPr="00B105B1">
        <w:t>столбчатых</w:t>
      </w:r>
      <w:r w:rsidR="00C8501F">
        <w:t xml:space="preserve"> </w:t>
      </w:r>
      <w:r w:rsidRPr="00B105B1">
        <w:t>диаграмм,</w:t>
      </w:r>
      <w:r w:rsidR="00C8501F">
        <w:t xml:space="preserve"> </w:t>
      </w:r>
      <w:r w:rsidRPr="00B105B1">
        <w:t>который</w:t>
      </w:r>
      <w:r w:rsidR="00C8501F">
        <w:t xml:space="preserve"> </w:t>
      </w:r>
      <w:r w:rsidRPr="00B105B1">
        <w:t>используется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иллюстрации</w:t>
      </w:r>
      <w:r w:rsidR="00C8501F">
        <w:t xml:space="preserve"> </w:t>
      </w:r>
      <w:r w:rsidRPr="00B105B1">
        <w:t>плана,</w:t>
      </w:r>
      <w:r w:rsidR="00C8501F">
        <w:t xml:space="preserve"> </w:t>
      </w:r>
      <w:r w:rsidRPr="00B105B1">
        <w:t>графика</w:t>
      </w:r>
      <w:r w:rsidR="00C8501F">
        <w:t xml:space="preserve"> </w:t>
      </w:r>
      <w:r w:rsidRPr="00B105B1">
        <w:t>работ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какому-либо</w:t>
      </w:r>
      <w:r w:rsidR="00C8501F">
        <w:t xml:space="preserve"> </w:t>
      </w:r>
      <w:r w:rsidRPr="00B105B1">
        <w:t>проекту.</w:t>
      </w:r>
    </w:p>
    <w:p w14:paraId="453FBA5C" w14:textId="7938B1D4" w:rsidR="005B4319" w:rsidRPr="00B105B1" w:rsidRDefault="005B4319" w:rsidP="005B4319">
      <w:r w:rsidRPr="00B105B1">
        <w:t>Является</w:t>
      </w:r>
      <w:r w:rsidR="00C8501F">
        <w:t xml:space="preserve"> </w:t>
      </w:r>
      <w:r w:rsidRPr="00B105B1">
        <w:t>одним</w:t>
      </w:r>
      <w:r w:rsidR="00C8501F">
        <w:t xml:space="preserve"> </w:t>
      </w:r>
      <w:r w:rsidRPr="00B105B1">
        <w:t>из</w:t>
      </w:r>
      <w:r w:rsidR="00C8501F">
        <w:t xml:space="preserve"> </w:t>
      </w:r>
      <w:r w:rsidRPr="00B105B1">
        <w:t>методов</w:t>
      </w:r>
      <w:r w:rsidR="00C8501F">
        <w:t xml:space="preserve"> </w:t>
      </w:r>
      <w:r w:rsidRPr="00B105B1">
        <w:t>планирования</w:t>
      </w:r>
      <w:r w:rsidR="00C8501F">
        <w:t xml:space="preserve"> </w:t>
      </w:r>
      <w:r w:rsidRPr="00B105B1">
        <w:t>проектов.</w:t>
      </w:r>
      <w:r w:rsidR="00C8501F">
        <w:t xml:space="preserve"> </w:t>
      </w:r>
      <w:r w:rsidRPr="00B105B1">
        <w:t>Используется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приложениях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управлению</w:t>
      </w:r>
      <w:r w:rsidR="00C8501F">
        <w:t xml:space="preserve"> </w:t>
      </w:r>
      <w:r w:rsidRPr="00B105B1">
        <w:t>проектами.</w:t>
      </w:r>
    </w:p>
    <w:p w14:paraId="38DD3350" w14:textId="52929160" w:rsidR="005B4319" w:rsidRPr="00B105B1" w:rsidRDefault="005B4319" w:rsidP="005B4319">
      <w:r w:rsidRPr="00B105B1">
        <w:t>Диаграмма</w:t>
      </w:r>
      <w:r w:rsidR="00C8501F">
        <w:t xml:space="preserve"> </w:t>
      </w:r>
      <w:proofErr w:type="spellStart"/>
      <w:r w:rsidRPr="00B105B1">
        <w:t>Ганта</w:t>
      </w:r>
      <w:proofErr w:type="spellEnd"/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разработке</w:t>
      </w:r>
      <w:r w:rsidR="00C8501F">
        <w:t xml:space="preserve"> </w:t>
      </w:r>
      <w:r w:rsidRPr="00B105B1">
        <w:t>данного</w:t>
      </w:r>
      <w:r w:rsidR="00C8501F">
        <w:t xml:space="preserve"> </w:t>
      </w:r>
      <w:r w:rsidRPr="00B105B1">
        <w:t>программного</w:t>
      </w:r>
      <w:r w:rsidR="00C8501F">
        <w:t xml:space="preserve"> </w:t>
      </w:r>
      <w:r w:rsidRPr="00B105B1">
        <w:t>обеспечения</w:t>
      </w:r>
      <w:r w:rsidR="00C8501F">
        <w:t xml:space="preserve"> </w:t>
      </w:r>
      <w:r w:rsidRPr="00B105B1">
        <w:t>представлена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r w:rsidRPr="00B105B1">
        <w:t>Б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рисунке</w:t>
      </w:r>
      <w:r w:rsidR="00C8501F">
        <w:t xml:space="preserve"> </w:t>
      </w:r>
      <w:r w:rsidRPr="00B105B1">
        <w:t>Б.1.</w:t>
      </w:r>
    </w:p>
    <w:p w14:paraId="0AC2BFEC" w14:textId="7B11F47C" w:rsidR="00711B99" w:rsidRDefault="00711B99" w:rsidP="005B4319">
      <w:pPr>
        <w:rPr>
          <w:rFonts w:eastAsia="Calibri"/>
        </w:rPr>
      </w:pPr>
    </w:p>
    <w:p w14:paraId="50DBFBFC" w14:textId="780B93D9" w:rsidR="00711B99" w:rsidRPr="00BD6114" w:rsidRDefault="00711B99" w:rsidP="00711B99">
      <w:pPr>
        <w:rPr>
          <w:rFonts w:eastAsia="Calibri"/>
          <w:b/>
        </w:rPr>
      </w:pPr>
      <w:r w:rsidRPr="00BD6114">
        <w:rPr>
          <w:rFonts w:eastAsia="Calibri"/>
          <w:b/>
        </w:rPr>
        <w:t>1.</w:t>
      </w:r>
      <w:r w:rsidR="002957DB">
        <w:rPr>
          <w:rFonts w:eastAsia="Calibri"/>
          <w:b/>
        </w:rPr>
        <w:t>4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Инструменты</w:t>
      </w:r>
      <w:r w:rsidR="00C8501F">
        <w:rPr>
          <w:rFonts w:eastAsia="Calibri"/>
          <w:b/>
        </w:rPr>
        <w:t xml:space="preserve"> </w:t>
      </w:r>
      <w:r w:rsidRPr="00BD6114">
        <w:rPr>
          <w:rFonts w:eastAsia="Calibri"/>
          <w:b/>
        </w:rPr>
        <w:t>разработки</w:t>
      </w:r>
    </w:p>
    <w:p w14:paraId="225ED082" w14:textId="77777777" w:rsidR="00711B99" w:rsidRPr="00BD6114" w:rsidRDefault="00711B99" w:rsidP="00711B99">
      <w:pPr>
        <w:rPr>
          <w:rFonts w:eastAsia="Calibri"/>
          <w:b/>
        </w:rPr>
      </w:pPr>
    </w:p>
    <w:p w14:paraId="2A71DC87" w14:textId="304A2A82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2D</w:t>
      </w:r>
      <w:r w:rsidR="00C8501F">
        <w:t xml:space="preserve"> </w:t>
      </w:r>
      <w:r w:rsidRPr="00B105B1">
        <w:t>пиксельной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«Хранитель</w:t>
      </w:r>
      <w:r w:rsidR="00C8501F">
        <w:t xml:space="preserve"> </w:t>
      </w:r>
      <w:r w:rsidRPr="00B105B1">
        <w:t>Земли»</w:t>
      </w:r>
      <w:r w:rsidR="00C8501F">
        <w:t xml:space="preserve"> </w:t>
      </w:r>
      <w:r w:rsidRPr="00B105B1">
        <w:t>использовался</w:t>
      </w:r>
      <w:r w:rsidR="00C8501F">
        <w:t xml:space="preserve"> </w:t>
      </w:r>
      <w:r w:rsidRPr="00B105B1">
        <w:t>игровой</w:t>
      </w:r>
      <w:r w:rsidR="00C8501F">
        <w:t xml:space="preserve"> </w:t>
      </w:r>
      <w:r w:rsidRPr="00B105B1">
        <w:t>движок</w:t>
      </w:r>
      <w:r w:rsidR="00C8501F">
        <w:t xml:space="preserve"> </w:t>
      </w:r>
      <w:proofErr w:type="spellStart"/>
      <w:r w:rsidRPr="00B105B1">
        <w:t>Unity</w:t>
      </w:r>
      <w:proofErr w:type="spellEnd"/>
      <w:r w:rsidRPr="00B105B1">
        <w:t>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была</w:t>
      </w:r>
      <w:r w:rsidR="00C8501F">
        <w:t xml:space="preserve"> </w:t>
      </w:r>
      <w:r w:rsidRPr="00B105B1">
        <w:t>современная,</w:t>
      </w:r>
      <w:r w:rsidR="00C8501F">
        <w:t xml:space="preserve"> </w:t>
      </w:r>
      <w:r w:rsidRPr="00B105B1">
        <w:t>гибкая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широко</w:t>
      </w:r>
      <w:r w:rsidR="00C8501F">
        <w:t xml:space="preserve"> </w:t>
      </w:r>
      <w:r w:rsidRPr="00B105B1">
        <w:t>распространённая</w:t>
      </w:r>
      <w:r w:rsidR="00C8501F">
        <w:t xml:space="preserve"> </w:t>
      </w:r>
      <w:r w:rsidRPr="00B105B1">
        <w:t>платформа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создания</w:t>
      </w:r>
      <w:r w:rsidR="00C8501F">
        <w:t xml:space="preserve"> </w:t>
      </w:r>
      <w:r w:rsidRPr="00B105B1">
        <w:t>игр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поддержкой</w:t>
      </w:r>
      <w:r w:rsidR="00C8501F">
        <w:t xml:space="preserve"> </w:t>
      </w:r>
      <w:r w:rsidRPr="00B105B1">
        <w:t>2D</w:t>
      </w:r>
      <w:r w:rsidRPr="00B105B1">
        <w:noBreakHyphen/>
        <w:t>графики.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r w:rsidRPr="00B105B1">
        <w:t>был</w:t>
      </w:r>
      <w:r w:rsidR="00C8501F">
        <w:t xml:space="preserve"> </w:t>
      </w:r>
      <w:r w:rsidRPr="00B105B1">
        <w:t>основан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языке</w:t>
      </w:r>
      <w:r w:rsidR="00C8501F">
        <w:t xml:space="preserve"> </w:t>
      </w:r>
      <w:r w:rsidRPr="00B105B1">
        <w:t>C#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позволял</w:t>
      </w:r>
      <w:r w:rsidR="00C8501F">
        <w:t xml:space="preserve"> </w:t>
      </w:r>
      <w:r w:rsidRPr="00B105B1">
        <w:t>реализовать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игровую</w:t>
      </w:r>
      <w:r w:rsidR="00C8501F">
        <w:t xml:space="preserve"> </w:t>
      </w:r>
      <w:r w:rsidRPr="00B105B1">
        <w:t>механику,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визуальные</w:t>
      </w:r>
      <w:r w:rsidR="00C8501F">
        <w:t xml:space="preserve"> </w:t>
      </w:r>
      <w:r w:rsidRPr="00B105B1">
        <w:t>эффекты,</w:t>
      </w:r>
      <w:r w:rsidR="00C8501F">
        <w:t xml:space="preserve"> </w:t>
      </w:r>
      <w:r w:rsidRPr="00B105B1">
        <w:t>а</w:t>
      </w:r>
      <w:r w:rsidR="00C8501F">
        <w:t xml:space="preserve"> </w:t>
      </w:r>
      <w:r w:rsidRPr="00B105B1">
        <w:t>также</w:t>
      </w:r>
      <w:r w:rsidR="00C8501F">
        <w:t xml:space="preserve"> </w:t>
      </w:r>
      <w:r w:rsidRPr="00B105B1">
        <w:t>обеспечивал</w:t>
      </w:r>
      <w:r w:rsidR="00C8501F">
        <w:t xml:space="preserve"> </w:t>
      </w:r>
      <w:r w:rsidRPr="00B105B1">
        <w:t>удобную</w:t>
      </w:r>
      <w:r w:rsidR="00C8501F">
        <w:t xml:space="preserve"> </w:t>
      </w:r>
      <w:r w:rsidRPr="00B105B1">
        <w:t>работу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анимацией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физикой</w:t>
      </w:r>
      <w:r w:rsidR="00C8501F">
        <w:t xml:space="preserve"> </w:t>
      </w:r>
      <w:r w:rsidRPr="00B105B1">
        <w:t>объектов.</w:t>
      </w:r>
    </w:p>
    <w:p w14:paraId="6D25DD97" w14:textId="690053A2" w:rsidR="00711B99" w:rsidRPr="00B105B1" w:rsidRDefault="00711B99" w:rsidP="00711B99">
      <w:r w:rsidRPr="00B105B1">
        <w:t>Данный</w:t>
      </w:r>
      <w:r w:rsidR="00C8501F">
        <w:t xml:space="preserve"> </w:t>
      </w:r>
      <w:r w:rsidRPr="00B105B1">
        <w:t>движок</w:t>
      </w:r>
      <w:r w:rsidR="00C8501F">
        <w:t xml:space="preserve"> </w:t>
      </w:r>
      <w:r w:rsidRPr="00B105B1">
        <w:t>имел</w:t>
      </w:r>
      <w:r w:rsidR="00C8501F">
        <w:t xml:space="preserve"> </w:t>
      </w:r>
      <w:r w:rsidRPr="00B105B1">
        <w:t>преимущества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сравнению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аналогичными</w:t>
      </w:r>
      <w:r w:rsidR="00C8501F">
        <w:t xml:space="preserve"> </w:t>
      </w:r>
      <w:r w:rsidRPr="00B105B1">
        <w:t>системами:</w:t>
      </w:r>
      <w:r w:rsidR="00C8501F">
        <w:t xml:space="preserve"> </w:t>
      </w:r>
      <w:r w:rsidRPr="00B105B1">
        <w:t>благодаря</w:t>
      </w:r>
      <w:r w:rsidR="00C8501F">
        <w:t xml:space="preserve"> </w:t>
      </w:r>
      <w:r w:rsidRPr="00B105B1">
        <w:t>встроенным</w:t>
      </w:r>
      <w:r w:rsidR="00C8501F">
        <w:t xml:space="preserve"> </w:t>
      </w:r>
      <w:r w:rsidRPr="00B105B1">
        <w:t>инструментам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работы</w:t>
      </w:r>
      <w:r w:rsidR="00C8501F">
        <w:t xml:space="preserve"> </w:t>
      </w:r>
      <w:r w:rsidRPr="00B105B1">
        <w:t>со</w:t>
      </w:r>
      <w:r w:rsidR="00C8501F">
        <w:t xml:space="preserve"> </w:t>
      </w:r>
      <w:r w:rsidRPr="00B105B1">
        <w:t>спрайтами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анимацией</w:t>
      </w:r>
      <w:r w:rsidR="00C8501F">
        <w:t xml:space="preserve"> </w:t>
      </w:r>
      <w:r w:rsidRPr="00B105B1">
        <w:t>ускорялся</w:t>
      </w:r>
      <w:r w:rsidR="00C8501F">
        <w:t xml:space="preserve"> </w:t>
      </w:r>
      <w:r w:rsidRPr="00B105B1">
        <w:t>процесс</w:t>
      </w:r>
      <w:r w:rsidR="00C8501F">
        <w:t xml:space="preserve"> </w:t>
      </w:r>
      <w:r w:rsidRPr="00B105B1">
        <w:t>разработки,</w:t>
      </w:r>
      <w:r w:rsidR="00C8501F">
        <w:t xml:space="preserve"> </w:t>
      </w:r>
      <w:r w:rsidRPr="00B105B1">
        <w:t>обеспечивалась</w:t>
      </w:r>
      <w:r w:rsidR="00C8501F">
        <w:t xml:space="preserve"> </w:t>
      </w:r>
      <w:r w:rsidRPr="00B105B1">
        <w:t>единая</w:t>
      </w:r>
      <w:r w:rsidR="00C8501F">
        <w:t xml:space="preserve"> </w:t>
      </w:r>
      <w:r w:rsidRPr="00B105B1">
        <w:t>структура</w:t>
      </w:r>
      <w:r w:rsidR="00C8501F">
        <w:t xml:space="preserve"> </w:t>
      </w:r>
      <w:r w:rsidRPr="00B105B1">
        <w:t>уровней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объектов,</w:t>
      </w:r>
      <w:r w:rsidR="00C8501F">
        <w:t xml:space="preserve"> </w:t>
      </w:r>
      <w:r w:rsidRPr="00B105B1">
        <w:t>а</w:t>
      </w:r>
      <w:r w:rsidR="00C8501F">
        <w:t xml:space="preserve"> </w:t>
      </w:r>
      <w:r w:rsidRPr="00B105B1">
        <w:t>также</w:t>
      </w:r>
      <w:r w:rsidR="00C8501F">
        <w:t xml:space="preserve"> </w:t>
      </w:r>
      <w:r w:rsidRPr="00B105B1">
        <w:t>платформа</w:t>
      </w:r>
      <w:r w:rsidR="00C8501F">
        <w:t xml:space="preserve"> </w:t>
      </w:r>
      <w:r w:rsidRPr="00B105B1">
        <w:t>имела</w:t>
      </w:r>
      <w:r w:rsidR="00C8501F">
        <w:t xml:space="preserve"> </w:t>
      </w:r>
      <w:r w:rsidRPr="00B105B1">
        <w:t>множество</w:t>
      </w:r>
      <w:r w:rsidR="00C8501F">
        <w:t xml:space="preserve"> </w:t>
      </w:r>
      <w:r w:rsidRPr="00B105B1">
        <w:t>плагинов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расширения</w:t>
      </w:r>
      <w:r w:rsidR="00C8501F">
        <w:t xml:space="preserve"> </w:t>
      </w:r>
      <w:r w:rsidRPr="00B105B1">
        <w:t>возможностей</w:t>
      </w:r>
      <w:r w:rsidR="00C8501F">
        <w:t xml:space="preserve"> </w:t>
      </w:r>
      <w:r w:rsidRPr="00B105B1">
        <w:t>игры.</w:t>
      </w:r>
      <w:r w:rsidR="00C8501F">
        <w:t xml:space="preserve"> </w:t>
      </w:r>
      <w:r w:rsidRPr="00B105B1">
        <w:t>Помимо</w:t>
      </w:r>
      <w:r w:rsidR="00C8501F">
        <w:t xml:space="preserve"> </w:t>
      </w:r>
      <w:r w:rsidRPr="00B105B1">
        <w:t>этого,</w:t>
      </w:r>
      <w:r w:rsidR="00C8501F">
        <w:t xml:space="preserve"> </w:t>
      </w:r>
      <w:r w:rsidRPr="00B105B1">
        <w:t>после</w:t>
      </w:r>
      <w:r w:rsidR="00C8501F">
        <w:t xml:space="preserve"> </w:t>
      </w:r>
      <w:r w:rsidRPr="00B105B1">
        <w:t>завершения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администратор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мог</w:t>
      </w:r>
      <w:r w:rsidR="00C8501F">
        <w:t xml:space="preserve"> </w:t>
      </w:r>
      <w:r w:rsidRPr="00B105B1">
        <w:t>самостоятельно</w:t>
      </w:r>
      <w:r w:rsidR="00C8501F">
        <w:t xml:space="preserve"> </w:t>
      </w:r>
      <w:r w:rsidRPr="00B105B1">
        <w:t>обновлять</w:t>
      </w:r>
      <w:r w:rsidR="00C8501F">
        <w:t xml:space="preserve"> </w:t>
      </w:r>
      <w:r w:rsidRPr="00B105B1">
        <w:t>контент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добавлять</w:t>
      </w:r>
      <w:r w:rsidR="00C8501F">
        <w:t xml:space="preserve"> </w:t>
      </w:r>
      <w:r w:rsidRPr="00B105B1">
        <w:t>новые</w:t>
      </w:r>
      <w:r w:rsidR="00C8501F">
        <w:t xml:space="preserve"> </w:t>
      </w:r>
      <w:r w:rsidRPr="00B105B1">
        <w:t>уровни.</w:t>
      </w:r>
    </w:p>
    <w:p w14:paraId="60B2CCAF" w14:textId="3FDC341E" w:rsidR="00711B99" w:rsidRPr="00B105B1" w:rsidRDefault="00711B99" w:rsidP="00711B99">
      <w:r w:rsidRPr="00B105B1">
        <w:t>В</w:t>
      </w:r>
      <w:r w:rsidR="00C8501F">
        <w:t xml:space="preserve"> </w:t>
      </w:r>
      <w:r w:rsidRPr="00B105B1">
        <w:t>процессе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программного</w:t>
      </w:r>
      <w:r w:rsidR="00C8501F">
        <w:t xml:space="preserve"> </w:t>
      </w:r>
      <w:r w:rsidRPr="00B105B1">
        <w:t>обеспечения</w:t>
      </w:r>
      <w:r w:rsidR="00C8501F">
        <w:t xml:space="preserve"> </w:t>
      </w:r>
      <w:r w:rsidRPr="00B105B1">
        <w:t>использовались</w:t>
      </w:r>
      <w:r w:rsidR="00C8501F">
        <w:t xml:space="preserve"> </w:t>
      </w:r>
      <w:r w:rsidRPr="00B105B1">
        <w:t>инструменты,</w:t>
      </w:r>
      <w:r w:rsidR="00C8501F">
        <w:t xml:space="preserve"> </w:t>
      </w:r>
      <w:r w:rsidRPr="00B105B1">
        <w:t>обеспечивающие</w:t>
      </w:r>
      <w:r w:rsidR="00C8501F">
        <w:t xml:space="preserve"> </w:t>
      </w:r>
      <w:r w:rsidRPr="00B105B1">
        <w:t>удобство</w:t>
      </w:r>
      <w:r w:rsidR="00C8501F">
        <w:t xml:space="preserve"> </w:t>
      </w:r>
      <w:r w:rsidRPr="00B105B1">
        <w:t>проектирования,</w:t>
      </w:r>
      <w:r w:rsidR="00C8501F">
        <w:t xml:space="preserve"> </w:t>
      </w:r>
      <w:r w:rsidRPr="00B105B1">
        <w:t>написания</w:t>
      </w:r>
      <w:r w:rsidR="00C8501F">
        <w:t xml:space="preserve"> </w:t>
      </w:r>
      <w:r w:rsidRPr="00B105B1">
        <w:t>кода,</w:t>
      </w:r>
      <w:r w:rsidR="00C8501F">
        <w:t xml:space="preserve"> </w:t>
      </w:r>
      <w:r w:rsidRPr="00B105B1">
        <w:t>хранения</w:t>
      </w:r>
      <w:r w:rsidR="00C8501F">
        <w:t xml:space="preserve"> </w:t>
      </w:r>
      <w:r w:rsidRPr="00B105B1">
        <w:t>данных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визуализации</w:t>
      </w:r>
      <w:r w:rsidR="00C8501F">
        <w:t xml:space="preserve"> </w:t>
      </w:r>
      <w:r w:rsidRPr="00B105B1">
        <w:t>пользовательского</w:t>
      </w:r>
      <w:r w:rsidR="00C8501F">
        <w:t xml:space="preserve"> </w:t>
      </w:r>
      <w:r w:rsidRPr="00B105B1">
        <w:t>интерфейса.</w:t>
      </w:r>
    </w:p>
    <w:p w14:paraId="466345E4" w14:textId="7ACA08AD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UML-диаграмм</w:t>
      </w:r>
      <w:r w:rsidR="00C8501F">
        <w:t xml:space="preserve"> </w:t>
      </w:r>
      <w:r w:rsidRPr="00B105B1">
        <w:t>использовалось</w:t>
      </w:r>
      <w:r w:rsidR="00C8501F">
        <w:t xml:space="preserve"> </w:t>
      </w:r>
      <w:r w:rsidRPr="00B105B1">
        <w:t>приложение</w:t>
      </w:r>
      <w:r w:rsidR="00C8501F">
        <w:t xml:space="preserve"> </w:t>
      </w:r>
      <w:r w:rsidRPr="00B105B1">
        <w:t>«Draw.io»,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данное</w:t>
      </w:r>
      <w:r w:rsidR="00C8501F">
        <w:t xml:space="preserve"> </w:t>
      </w:r>
      <w:r w:rsidRPr="00B105B1">
        <w:t>приложение</w:t>
      </w:r>
      <w:r w:rsidR="00C8501F">
        <w:t xml:space="preserve"> </w:t>
      </w:r>
      <w:r w:rsidRPr="00B105B1">
        <w:t>имеет</w:t>
      </w:r>
      <w:r w:rsidR="00C8501F">
        <w:t xml:space="preserve"> </w:t>
      </w:r>
      <w:r w:rsidRPr="00B105B1">
        <w:t>удобный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понятный</w:t>
      </w:r>
      <w:r w:rsidR="00C8501F">
        <w:t xml:space="preserve"> </w:t>
      </w:r>
      <w:r w:rsidRPr="00B105B1">
        <w:t>интерфейс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составления</w:t>
      </w:r>
      <w:r w:rsidR="00C8501F">
        <w:t xml:space="preserve"> </w:t>
      </w:r>
      <w:r w:rsidRPr="00B105B1">
        <w:t>диаграмм.</w:t>
      </w:r>
    </w:p>
    <w:p w14:paraId="697D2061" w14:textId="07D9D022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UX</w:t>
      </w:r>
      <w:r w:rsidR="00C8501F">
        <w:t xml:space="preserve"> </w:t>
      </w:r>
      <w:r w:rsidRPr="00B105B1">
        <w:t>дизайна</w:t>
      </w:r>
      <w:r w:rsidR="00C8501F">
        <w:t xml:space="preserve"> </w:t>
      </w:r>
      <w:r w:rsidRPr="00B105B1">
        <w:t>использовалось</w:t>
      </w:r>
      <w:r w:rsidR="00C8501F">
        <w:t xml:space="preserve"> </w:t>
      </w:r>
      <w:r w:rsidRPr="00B105B1">
        <w:t>приложение</w:t>
      </w:r>
      <w:r w:rsidR="00C8501F">
        <w:t xml:space="preserve"> </w:t>
      </w:r>
      <w:r w:rsidRPr="00B105B1">
        <w:t>«</w:t>
      </w:r>
      <w:proofErr w:type="spellStart"/>
      <w:r w:rsidRPr="00B105B1">
        <w:t>Figma</w:t>
      </w:r>
      <w:proofErr w:type="spellEnd"/>
      <w:r w:rsidRPr="00B105B1">
        <w:t>»,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данном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r w:rsidRPr="00B105B1">
        <w:t>удобно</w:t>
      </w:r>
      <w:r w:rsidR="00C8501F">
        <w:t xml:space="preserve"> </w:t>
      </w:r>
      <w:r w:rsidRPr="00B105B1">
        <w:t>работать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компонентами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заранее</w:t>
      </w:r>
      <w:r w:rsidR="00C8501F">
        <w:t xml:space="preserve"> </w:t>
      </w:r>
      <w:r w:rsidRPr="00B105B1">
        <w:t>подготовленными</w:t>
      </w:r>
      <w:r w:rsidR="00C8501F">
        <w:t xml:space="preserve"> </w:t>
      </w:r>
      <w:r w:rsidRPr="00B105B1">
        <w:t>элементами</w:t>
      </w:r>
      <w:r w:rsidR="00C8501F">
        <w:t xml:space="preserve"> </w:t>
      </w:r>
      <w:r w:rsidRPr="00B105B1">
        <w:t>дизайна</w:t>
      </w:r>
      <w:r w:rsidR="00C8501F">
        <w:t xml:space="preserve"> </w:t>
      </w:r>
      <w:r w:rsidRPr="00B105B1">
        <w:t>(кнопки,</w:t>
      </w:r>
      <w:r w:rsidR="00C8501F">
        <w:t xml:space="preserve"> </w:t>
      </w:r>
      <w:r w:rsidRPr="00B105B1">
        <w:t>формы),</w:t>
      </w:r>
      <w:r w:rsidR="00C8501F">
        <w:t xml:space="preserve"> </w:t>
      </w:r>
      <w:r w:rsidRPr="00B105B1">
        <w:t>изменения</w:t>
      </w:r>
      <w:r w:rsidR="00C8501F">
        <w:t xml:space="preserve"> </w:t>
      </w:r>
      <w:r w:rsidRPr="00B105B1">
        <w:t>которых</w:t>
      </w:r>
      <w:r w:rsidR="00C8501F">
        <w:t xml:space="preserve"> </w:t>
      </w:r>
      <w:r w:rsidRPr="00B105B1">
        <w:t>распространяются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все</w:t>
      </w:r>
      <w:r w:rsidR="00C8501F">
        <w:t xml:space="preserve"> </w:t>
      </w:r>
      <w:r w:rsidRPr="00B105B1">
        <w:t>его</w:t>
      </w:r>
      <w:r w:rsidR="00C8501F">
        <w:t xml:space="preserve"> </w:t>
      </w:r>
      <w:r w:rsidRPr="00B105B1">
        <w:t>копии.</w:t>
      </w:r>
    </w:p>
    <w:p w14:paraId="0050204E" w14:textId="70A4E255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документации</w:t>
      </w:r>
      <w:r w:rsidR="00C8501F">
        <w:t xml:space="preserve"> </w:t>
      </w:r>
      <w:r w:rsidRPr="00B105B1">
        <w:t>использовался</w:t>
      </w:r>
      <w:r w:rsidR="00C8501F">
        <w:t xml:space="preserve"> </w:t>
      </w:r>
      <w:r w:rsidRPr="00B105B1">
        <w:t>«Microsoft</w:t>
      </w:r>
      <w:r w:rsidR="00C8501F">
        <w:t xml:space="preserve"> </w:t>
      </w:r>
      <w:r w:rsidRPr="00B105B1">
        <w:t>Word»,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эта</w:t>
      </w:r>
      <w:r w:rsidR="00C8501F">
        <w:t xml:space="preserve"> </w:t>
      </w:r>
      <w:r w:rsidRPr="00B105B1">
        <w:t>программа</w:t>
      </w:r>
      <w:r w:rsidR="00C8501F">
        <w:t xml:space="preserve"> </w:t>
      </w:r>
      <w:r w:rsidRPr="00B105B1">
        <w:t>наиболее</w:t>
      </w:r>
      <w:r w:rsidR="00C8501F">
        <w:t xml:space="preserve"> </w:t>
      </w:r>
      <w:r w:rsidRPr="00B105B1">
        <w:t>подходит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выполнения</w:t>
      </w:r>
      <w:r w:rsidR="00C8501F">
        <w:t xml:space="preserve"> </w:t>
      </w:r>
      <w:r w:rsidRPr="00B105B1">
        <w:t>данной</w:t>
      </w:r>
      <w:r w:rsidR="00C8501F">
        <w:t xml:space="preserve"> </w:t>
      </w:r>
      <w:r w:rsidRPr="00B105B1">
        <w:t>задачи.</w:t>
      </w:r>
    </w:p>
    <w:p w14:paraId="1CF3F581" w14:textId="1BC79FDD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рисования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анимации</w:t>
      </w:r>
      <w:r w:rsidR="00C8501F">
        <w:t xml:space="preserve"> </w:t>
      </w:r>
      <w:r w:rsidRPr="00B105B1">
        <w:t>пиксельных</w:t>
      </w:r>
      <w:r w:rsidR="00C8501F">
        <w:t xml:space="preserve"> </w:t>
      </w:r>
      <w:r w:rsidRPr="00B105B1">
        <w:t>спрайтов</w:t>
      </w:r>
      <w:r w:rsidR="00C8501F">
        <w:t xml:space="preserve"> </w:t>
      </w:r>
      <w:r w:rsidRPr="00B105B1">
        <w:t>персонажей,</w:t>
      </w:r>
      <w:r w:rsidR="00C8501F">
        <w:t xml:space="preserve"> </w:t>
      </w:r>
      <w:r w:rsidRPr="00B105B1">
        <w:t>объектов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окружения</w:t>
      </w:r>
      <w:r w:rsidR="00C8501F">
        <w:t xml:space="preserve"> </w:t>
      </w:r>
      <w:r w:rsidRPr="00B105B1">
        <w:t>использовалось</w:t>
      </w:r>
      <w:r w:rsidR="00C8501F">
        <w:t xml:space="preserve"> </w:t>
      </w:r>
      <w:r w:rsidRPr="00B105B1">
        <w:t>приложение</w:t>
      </w:r>
      <w:r w:rsidR="00C8501F">
        <w:t xml:space="preserve"> </w:t>
      </w:r>
      <w:proofErr w:type="spellStart"/>
      <w:r w:rsidRPr="00B105B1">
        <w:t>Krita</w:t>
      </w:r>
      <w:proofErr w:type="spellEnd"/>
      <w:r w:rsidRPr="00B105B1">
        <w:t>.</w:t>
      </w:r>
      <w:r w:rsidR="00C8501F">
        <w:t xml:space="preserve"> </w:t>
      </w:r>
      <w:r w:rsidRPr="00B105B1">
        <w:t>Оно</w:t>
      </w:r>
      <w:r w:rsidR="00C8501F">
        <w:t xml:space="preserve"> </w:t>
      </w:r>
      <w:r w:rsidRPr="00B105B1">
        <w:t>поддерживает</w:t>
      </w:r>
      <w:r w:rsidR="00C8501F">
        <w:t xml:space="preserve"> </w:t>
      </w:r>
      <w:r w:rsidRPr="00B105B1">
        <w:t>покадровую</w:t>
      </w:r>
      <w:r w:rsidR="00C8501F">
        <w:t xml:space="preserve"> </w:t>
      </w:r>
      <w:r w:rsidRPr="00B105B1">
        <w:t>анимацию,</w:t>
      </w:r>
      <w:r w:rsidR="00C8501F">
        <w:t xml:space="preserve"> </w:t>
      </w:r>
      <w:r w:rsidRPr="00B105B1">
        <w:t>работу</w:t>
      </w:r>
      <w:r w:rsidR="00C8501F">
        <w:t xml:space="preserve"> </w:t>
      </w:r>
      <w:r w:rsidRPr="00B105B1">
        <w:t>со</w:t>
      </w:r>
      <w:r w:rsidR="00C8501F">
        <w:t xml:space="preserve"> </w:t>
      </w:r>
      <w:r w:rsidRPr="00B105B1">
        <w:t>слоями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кистями,</w:t>
      </w:r>
      <w:r w:rsidR="00C8501F">
        <w:t xml:space="preserve"> </w:t>
      </w:r>
      <w:r w:rsidRPr="00B105B1">
        <w:t>что</w:t>
      </w:r>
      <w:r w:rsidR="00C8501F">
        <w:t xml:space="preserve"> </w:t>
      </w:r>
      <w:r w:rsidRPr="00B105B1">
        <w:t>делает</w:t>
      </w:r>
      <w:r w:rsidR="00C8501F">
        <w:t xml:space="preserve"> </w:t>
      </w:r>
      <w:r w:rsidRPr="00B105B1">
        <w:t>её</w:t>
      </w:r>
      <w:r w:rsidR="00C8501F">
        <w:t xml:space="preserve"> </w:t>
      </w:r>
      <w:r w:rsidRPr="00B105B1">
        <w:t>удобной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создания</w:t>
      </w:r>
      <w:r w:rsidR="00C8501F">
        <w:t xml:space="preserve"> </w:t>
      </w:r>
      <w:r w:rsidRPr="00B105B1">
        <w:t>художественного</w:t>
      </w:r>
      <w:r w:rsidR="00C8501F">
        <w:t xml:space="preserve"> </w:t>
      </w:r>
      <w:r w:rsidRPr="00B105B1">
        <w:t>контента</w:t>
      </w:r>
      <w:r w:rsidR="00C8501F">
        <w:t xml:space="preserve"> </w:t>
      </w:r>
      <w:r w:rsidRPr="00B105B1">
        <w:t>игры.</w:t>
      </w:r>
    </w:p>
    <w:p w14:paraId="561E0CF0" w14:textId="3260153F" w:rsidR="00711B99" w:rsidRPr="00B105B1" w:rsidRDefault="00711B99" w:rsidP="00711B99">
      <w:r w:rsidRPr="00B105B1">
        <w:t>Для</w:t>
      </w:r>
      <w:r w:rsidR="00C8501F">
        <w:t xml:space="preserve"> </w:t>
      </w:r>
      <w:r w:rsidRPr="00B105B1">
        <w:t>обработки</w:t>
      </w:r>
      <w:r w:rsidR="00C8501F">
        <w:t xml:space="preserve"> </w:t>
      </w:r>
      <w:r w:rsidRPr="00B105B1">
        <w:t>файлов</w:t>
      </w:r>
      <w:r w:rsidR="00C8501F">
        <w:t xml:space="preserve"> </w:t>
      </w:r>
      <w:r w:rsidRPr="00B105B1">
        <w:t>фотографий</w:t>
      </w:r>
      <w:r w:rsidR="00C8501F">
        <w:t xml:space="preserve"> </w:t>
      </w:r>
      <w:r w:rsidRPr="00B105B1">
        <w:t>будет</w:t>
      </w:r>
      <w:r w:rsidR="00C8501F">
        <w:t xml:space="preserve"> </w:t>
      </w:r>
      <w:r w:rsidRPr="00B105B1">
        <w:t>использоваться</w:t>
      </w:r>
      <w:r w:rsidR="00C8501F">
        <w:t xml:space="preserve"> </w:t>
      </w:r>
      <w:r w:rsidRPr="00B105B1">
        <w:t>Adobe</w:t>
      </w:r>
      <w:r w:rsidR="00C8501F">
        <w:t xml:space="preserve"> </w:t>
      </w:r>
      <w:r w:rsidRPr="00B105B1">
        <w:t>Photoshop</w:t>
      </w:r>
      <w:r w:rsidR="00C8501F">
        <w:t xml:space="preserve"> </w:t>
      </w:r>
      <w:r w:rsidRPr="00B105B1">
        <w:t>CC</w:t>
      </w:r>
      <w:r w:rsidR="00C8501F">
        <w:t xml:space="preserve"> </w:t>
      </w:r>
      <w:r w:rsidRPr="00B105B1">
        <w:t>2019,</w:t>
      </w:r>
      <w:r w:rsidR="00C8501F">
        <w:t xml:space="preserve"> </w:t>
      </w:r>
      <w:r w:rsidRPr="00B105B1">
        <w:t>так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эта</w:t>
      </w:r>
      <w:r w:rsidR="00C8501F">
        <w:t xml:space="preserve"> </w:t>
      </w:r>
      <w:r w:rsidRPr="00B105B1">
        <w:t>программа</w:t>
      </w:r>
      <w:r w:rsidR="00C8501F">
        <w:t xml:space="preserve"> </w:t>
      </w:r>
      <w:r w:rsidRPr="00B105B1">
        <w:t>наиболее</w:t>
      </w:r>
      <w:r w:rsidR="00C8501F">
        <w:t xml:space="preserve"> </w:t>
      </w:r>
      <w:r w:rsidRPr="00B105B1">
        <w:t>подходит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выполнения</w:t>
      </w:r>
      <w:r w:rsidR="00C8501F">
        <w:t xml:space="preserve"> </w:t>
      </w:r>
      <w:r w:rsidRPr="00B105B1">
        <w:t>данной</w:t>
      </w:r>
      <w:r w:rsidR="00C8501F">
        <w:t xml:space="preserve"> </w:t>
      </w:r>
      <w:r w:rsidRPr="00B105B1">
        <w:t>задачи.</w:t>
      </w:r>
    </w:p>
    <w:p w14:paraId="59E32874" w14:textId="6EB11A4D" w:rsidR="00711B99" w:rsidRPr="00B105B1" w:rsidRDefault="00711B99" w:rsidP="00711B99">
      <w:r w:rsidRPr="00B105B1">
        <w:t>При</w:t>
      </w:r>
      <w:r w:rsidR="00C8501F">
        <w:t xml:space="preserve"> </w:t>
      </w:r>
      <w:r w:rsidRPr="00B105B1">
        <w:t>разработке</w:t>
      </w:r>
      <w:r w:rsidR="00C8501F">
        <w:t xml:space="preserve"> </w:t>
      </w:r>
      <w:r w:rsidRPr="00B105B1">
        <w:t>данного</w:t>
      </w:r>
      <w:r w:rsidR="00C8501F">
        <w:t xml:space="preserve"> </w:t>
      </w:r>
      <w:r w:rsidRPr="00B105B1">
        <w:t>программного</w:t>
      </w:r>
      <w:r w:rsidR="00C8501F">
        <w:t xml:space="preserve"> </w:t>
      </w:r>
      <w:r w:rsidRPr="00B105B1">
        <w:t>продукта</w:t>
      </w:r>
      <w:r w:rsidR="00C8501F">
        <w:t xml:space="preserve"> </w:t>
      </w:r>
      <w:r w:rsidRPr="00B105B1">
        <w:t>был</w:t>
      </w:r>
      <w:r w:rsidR="00C8501F">
        <w:t xml:space="preserve"> </w:t>
      </w:r>
      <w:r w:rsidRPr="00B105B1">
        <w:t>использован</w:t>
      </w:r>
      <w:r w:rsidR="00C8501F">
        <w:t xml:space="preserve"> </w:t>
      </w:r>
      <w:r w:rsidRPr="00B105B1">
        <w:t>компьютер</w:t>
      </w:r>
      <w:r w:rsidR="00C8501F">
        <w:t xml:space="preserve"> </w:t>
      </w:r>
      <w:r w:rsidRPr="00B105B1">
        <w:t>со</w:t>
      </w:r>
      <w:r w:rsidR="00C8501F">
        <w:t xml:space="preserve"> </w:t>
      </w:r>
      <w:r w:rsidRPr="00B105B1">
        <w:t>следующими</w:t>
      </w:r>
      <w:r w:rsidR="00C8501F">
        <w:t xml:space="preserve"> </w:t>
      </w:r>
      <w:r w:rsidRPr="00B105B1">
        <w:t>характеристиками:</w:t>
      </w:r>
    </w:p>
    <w:p w14:paraId="7A93DF1A" w14:textId="5814F927" w:rsidR="00711B99" w:rsidRPr="00BD6114" w:rsidRDefault="00711B99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  <w:lang w:val="en-US"/>
        </w:rPr>
      </w:pPr>
      <w:r w:rsidRPr="00BD6114">
        <w:rPr>
          <w:rFonts w:eastAsia="Calibri"/>
          <w:kern w:val="2"/>
        </w:rPr>
        <w:t>процессор</w:t>
      </w:r>
      <w:r w:rsidRPr="00BD6114">
        <w:rPr>
          <w:rFonts w:eastAsia="Calibri"/>
          <w:kern w:val="2"/>
          <w:lang w:val="en-US"/>
        </w:rPr>
        <w:t>:</w:t>
      </w:r>
      <w:r w:rsidR="00C8501F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Intel(R)</w:t>
      </w:r>
      <w:r w:rsidR="00C8501F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Core(TM)</w:t>
      </w:r>
      <w:r w:rsidR="00C8501F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i5-2410M</w:t>
      </w:r>
      <w:r w:rsidR="00C8501F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CPU</w:t>
      </w:r>
      <w:r w:rsidR="00C8501F">
        <w:rPr>
          <w:rFonts w:eastAsia="Calibri"/>
          <w:kern w:val="2"/>
          <w:lang w:val="en-US"/>
        </w:rPr>
        <w:t xml:space="preserve"> </w:t>
      </w:r>
      <w:r>
        <w:rPr>
          <w:rFonts w:eastAsia="Calibri"/>
          <w:kern w:val="2"/>
          <w:lang w:val="en-US"/>
        </w:rPr>
        <w:t>@</w:t>
      </w:r>
      <w:r w:rsidR="00C8501F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2.</w:t>
      </w:r>
      <w:r w:rsidRPr="00690FC5">
        <w:rPr>
          <w:rFonts w:eastAsia="Calibri"/>
          <w:kern w:val="2"/>
          <w:lang w:val="en-US"/>
        </w:rPr>
        <w:t>3</w:t>
      </w:r>
      <w:r w:rsidRPr="000F56F5">
        <w:rPr>
          <w:rFonts w:eastAsia="Calibri"/>
          <w:kern w:val="2"/>
          <w:lang w:val="en-US"/>
        </w:rPr>
        <w:t>0</w:t>
      </w:r>
      <w:r w:rsidR="00C8501F">
        <w:rPr>
          <w:rFonts w:eastAsia="Calibri"/>
          <w:kern w:val="2"/>
          <w:lang w:val="en-US"/>
        </w:rPr>
        <w:t xml:space="preserve"> </w:t>
      </w:r>
      <w:r w:rsidRPr="000F56F5">
        <w:rPr>
          <w:rFonts w:eastAsia="Calibri"/>
          <w:kern w:val="2"/>
          <w:lang w:val="en-US"/>
        </w:rPr>
        <w:t>GHz</w:t>
      </w:r>
      <w:r w:rsidRPr="00BD6114">
        <w:rPr>
          <w:rFonts w:eastAsia="Calibri"/>
          <w:kern w:val="2"/>
          <w:lang w:val="en-US"/>
        </w:rPr>
        <w:t>;</w:t>
      </w:r>
    </w:p>
    <w:p w14:paraId="15E2D70B" w14:textId="22F4E4E0" w:rsidR="00711B99" w:rsidRPr="00B105B1" w:rsidRDefault="00711B99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D6114">
        <w:rPr>
          <w:rFonts w:eastAsia="Calibri"/>
          <w:kern w:val="2"/>
        </w:rPr>
        <w:t>ОЗУ:</w:t>
      </w:r>
      <w:r w:rsidR="00C8501F">
        <w:rPr>
          <w:rFonts w:eastAsia="Calibri"/>
          <w:kern w:val="2"/>
        </w:rPr>
        <w:t xml:space="preserve"> </w:t>
      </w:r>
      <w:r w:rsidRPr="00B105B1">
        <w:t>16Gb;</w:t>
      </w:r>
    </w:p>
    <w:p w14:paraId="3A60785E" w14:textId="0F17AF96" w:rsidR="00711B99" w:rsidRPr="00B105B1" w:rsidRDefault="00711B99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память:</w:t>
      </w:r>
      <w:r w:rsidR="00C8501F">
        <w:t xml:space="preserve"> </w:t>
      </w:r>
      <w:r w:rsidRPr="00B105B1">
        <w:t>SSD</w:t>
      </w:r>
      <w:r w:rsidR="00C8501F">
        <w:t xml:space="preserve"> </w:t>
      </w:r>
      <w:r w:rsidRPr="00B105B1">
        <w:t>689Gb;</w:t>
      </w:r>
    </w:p>
    <w:p w14:paraId="21F690E8" w14:textId="6188854A" w:rsidR="00711B99" w:rsidRPr="00BD6114" w:rsidRDefault="00711B99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Calibri"/>
          <w:kern w:val="2"/>
        </w:rPr>
      </w:pPr>
      <w:r w:rsidRPr="00B105B1">
        <w:t>ОС:</w:t>
      </w:r>
      <w:r w:rsidR="00C8501F">
        <w:t xml:space="preserve"> </w:t>
      </w:r>
      <w:r w:rsidRPr="00B105B1">
        <w:t>Windows</w:t>
      </w:r>
      <w:r w:rsidR="00C8501F">
        <w:rPr>
          <w:rFonts w:eastAsia="Calibri"/>
          <w:kern w:val="2"/>
        </w:rPr>
        <w:t xml:space="preserve"> </w:t>
      </w:r>
      <w:r w:rsidRPr="00BD6114">
        <w:rPr>
          <w:rFonts w:eastAsia="Calibri"/>
          <w:kern w:val="2"/>
        </w:rPr>
        <w:t>1</w:t>
      </w:r>
      <w:r>
        <w:rPr>
          <w:rFonts w:eastAsia="Calibri"/>
          <w:kern w:val="2"/>
        </w:rPr>
        <w:t>0</w:t>
      </w:r>
      <w:r w:rsidRPr="00BD6114">
        <w:rPr>
          <w:rFonts w:eastAsia="Calibri"/>
          <w:kern w:val="2"/>
        </w:rPr>
        <w:t>.</w:t>
      </w:r>
    </w:p>
    <w:p w14:paraId="5818F781" w14:textId="77777777" w:rsidR="00711B99" w:rsidRDefault="00711B99" w:rsidP="005B4319">
      <w:pPr>
        <w:rPr>
          <w:rFonts w:eastAsia="Calibri"/>
        </w:rPr>
      </w:pPr>
    </w:p>
    <w:p w14:paraId="04D03762" w14:textId="718FE721" w:rsidR="00711B99" w:rsidRPr="000D71BC" w:rsidRDefault="00711B99" w:rsidP="00711B99">
      <w:pPr>
        <w:rPr>
          <w:rFonts w:eastAsia="Calibri"/>
          <w:b/>
        </w:rPr>
      </w:pPr>
      <w:r w:rsidRPr="000D71BC">
        <w:rPr>
          <w:rFonts w:eastAsia="Calibri"/>
          <w:b/>
        </w:rPr>
        <w:t>1</w:t>
      </w:r>
      <w:r>
        <w:rPr>
          <w:rFonts w:eastAsia="Calibri"/>
          <w:b/>
        </w:rPr>
        <w:t>.</w:t>
      </w:r>
      <w:r w:rsidR="002957DB">
        <w:rPr>
          <w:rFonts w:eastAsia="Calibri"/>
          <w:b/>
        </w:rPr>
        <w:t>5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Выбор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стратегии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разработки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и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модели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жизненного</w:t>
      </w:r>
      <w:r w:rsidR="00C8501F">
        <w:rPr>
          <w:rFonts w:eastAsia="Calibri"/>
          <w:b/>
        </w:rPr>
        <w:t xml:space="preserve"> </w:t>
      </w:r>
      <w:r w:rsidRPr="000D71BC">
        <w:rPr>
          <w:rFonts w:eastAsia="Calibri"/>
          <w:b/>
        </w:rPr>
        <w:t>цикла</w:t>
      </w:r>
    </w:p>
    <w:p w14:paraId="42E95636" w14:textId="77777777" w:rsidR="00711B99" w:rsidRPr="00F470EC" w:rsidRDefault="00711B99" w:rsidP="00711B99">
      <w:pPr>
        <w:rPr>
          <w:rFonts w:eastAsia="Times New Roman"/>
          <w:b/>
          <w:bCs/>
          <w:sz w:val="24"/>
          <w:szCs w:val="24"/>
        </w:rPr>
      </w:pPr>
    </w:p>
    <w:p w14:paraId="0C9D2485" w14:textId="58B88FFA" w:rsidR="00711B99" w:rsidRPr="00A57DFC" w:rsidRDefault="00711B99" w:rsidP="00711B99">
      <w:r w:rsidRPr="00B105B1">
        <w:t>Для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«</w:t>
      </w:r>
      <w:r w:rsidRPr="00390606">
        <w:t>Хранитель</w:t>
      </w:r>
      <w:r w:rsidR="00C8501F">
        <w:t xml:space="preserve"> </w:t>
      </w:r>
      <w:r w:rsidRPr="00B105B1">
        <w:t>Земли»</w:t>
      </w:r>
      <w:r w:rsidR="00C8501F">
        <w:t xml:space="preserve"> </w:t>
      </w:r>
      <w:r w:rsidRPr="00B105B1">
        <w:t>следует</w:t>
      </w:r>
      <w:r w:rsidR="00C8501F">
        <w:t xml:space="preserve"> </w:t>
      </w:r>
      <w:r w:rsidRPr="00B105B1">
        <w:t>выбрать</w:t>
      </w:r>
      <w:r w:rsidR="00C8501F">
        <w:t xml:space="preserve"> </w:t>
      </w:r>
      <w:r w:rsidRPr="00B105B1">
        <w:t>стратегию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модель</w:t>
      </w:r>
      <w:r w:rsidR="00C8501F">
        <w:t xml:space="preserve"> </w:t>
      </w:r>
      <w:r w:rsidRPr="00B105B1">
        <w:t>жизненного</w:t>
      </w:r>
      <w:r w:rsidR="00C8501F">
        <w:t xml:space="preserve"> </w:t>
      </w:r>
      <w:r w:rsidRPr="00B105B1">
        <w:t>цикла.</w:t>
      </w:r>
      <w:r w:rsidR="00C8501F">
        <w:t xml:space="preserve"> </w:t>
      </w:r>
      <w:r w:rsidRPr="00B105B1">
        <w:t>Осуществляем</w:t>
      </w:r>
      <w:r w:rsidR="00C8501F">
        <w:t xml:space="preserve"> </w:t>
      </w:r>
      <w:r w:rsidRPr="00B105B1">
        <w:t>выбор</w:t>
      </w:r>
      <w:r w:rsidR="00C8501F">
        <w:t xml:space="preserve"> </w:t>
      </w:r>
      <w:r w:rsidRPr="00B105B1">
        <w:t>посредством</w:t>
      </w:r>
      <w:r w:rsidR="00C8501F">
        <w:t xml:space="preserve"> </w:t>
      </w:r>
      <w:r w:rsidRPr="00B105B1">
        <w:t>составления</w:t>
      </w:r>
      <w:r w:rsidR="00C8501F">
        <w:t xml:space="preserve"> </w:t>
      </w:r>
      <w:r w:rsidRPr="00B105B1">
        <w:t>таблиц</w:t>
      </w:r>
      <w:r w:rsidR="00C8501F">
        <w:t xml:space="preserve"> </w:t>
      </w:r>
      <w:r w:rsidR="00434280" w:rsidRPr="00A57DFC">
        <w:t>1–</w:t>
      </w:r>
      <w:r w:rsidR="004D08B2">
        <w:t>5</w:t>
      </w:r>
      <w:r w:rsidR="002C05F8" w:rsidRPr="00A57DFC">
        <w:t>.</w:t>
      </w:r>
    </w:p>
    <w:p w14:paraId="038EC010" w14:textId="77777777" w:rsidR="00711B99" w:rsidRDefault="00711B99" w:rsidP="00711B99"/>
    <w:p w14:paraId="201CD61F" w14:textId="77777777" w:rsidR="002957DB" w:rsidRDefault="002957DB" w:rsidP="00711B99"/>
    <w:p w14:paraId="3321890B" w14:textId="77777777" w:rsidR="002957DB" w:rsidRPr="00B105B1" w:rsidRDefault="002957DB" w:rsidP="00711B99"/>
    <w:p w14:paraId="166ACCB4" w14:textId="022F10AA" w:rsidR="00711B99" w:rsidRPr="00B105B1" w:rsidRDefault="00711B99" w:rsidP="000F78D7">
      <w:pPr>
        <w:ind w:firstLine="0"/>
      </w:pPr>
      <w:r w:rsidRPr="00B105B1">
        <w:t>Таблица</w:t>
      </w:r>
      <w:r w:rsidR="00C8501F">
        <w:t xml:space="preserve"> </w:t>
      </w:r>
      <w:r w:rsidR="002C05F8" w:rsidRPr="002C05F8">
        <w:t>1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Выбор</w:t>
      </w:r>
      <w:r w:rsidR="00C8501F">
        <w:t xml:space="preserve"> </w:t>
      </w:r>
      <w:r w:rsidRPr="00B105B1">
        <w:t>модели</w:t>
      </w:r>
      <w:r w:rsidR="00C8501F">
        <w:t xml:space="preserve"> </w:t>
      </w:r>
      <w:r w:rsidRPr="00B105B1">
        <w:t>жизненного</w:t>
      </w:r>
      <w:r w:rsidR="00C8501F">
        <w:t xml:space="preserve"> </w:t>
      </w:r>
      <w:r w:rsidRPr="00B105B1">
        <w:t>цикла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характеристик</w:t>
      </w:r>
      <w:r w:rsidR="00C8501F">
        <w:t xml:space="preserve"> </w:t>
      </w:r>
      <w:r w:rsidRPr="00B105B1">
        <w:t>требований</w:t>
      </w:r>
    </w:p>
    <w:tbl>
      <w:tblPr>
        <w:tblW w:w="95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794"/>
        <w:gridCol w:w="794"/>
        <w:gridCol w:w="794"/>
        <w:gridCol w:w="794"/>
        <w:gridCol w:w="794"/>
        <w:gridCol w:w="794"/>
      </w:tblGrid>
      <w:tr w:rsidR="00711B99" w:rsidRPr="002D1C0A" w14:paraId="50BE2DF0" w14:textId="77777777" w:rsidTr="004D317D">
        <w:trPr>
          <w:cantSplit/>
          <w:trHeight w:val="2299"/>
        </w:trPr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A3BD349" w14:textId="5A50AC18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требований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4254C59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5EEA7FC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4FAF241F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D098E3C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42A24686" w14:textId="31208A2B" w:rsidR="00711B99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6785B65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2570DEE" w14:textId="77777777" w:rsidR="00711B99" w:rsidRPr="002D1C0A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2D1C0A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11B99" w:rsidRPr="002D1C0A" w14:paraId="59C9454B" w14:textId="77777777" w:rsidTr="004D317D">
        <w:trPr>
          <w:trHeight w:val="525"/>
        </w:trPr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AF53F28" w14:textId="29436DB1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проекту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легко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определимыми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реализуемыми?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D84BBBF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8235C8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FA1DEE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FF1AD7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598B51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E687E7D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711B99" w:rsidRPr="002D1C0A" w14:paraId="619824E9" w14:textId="77777777" w:rsidTr="004D317D">
        <w:trPr>
          <w:trHeight w:val="455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9743DD1" w14:textId="0BF35F74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Могут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быть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сформулированы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начале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B74402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5CE3870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3580ED5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43DDBA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421043E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1AC7F30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711B99" w:rsidRPr="002D1C0A" w14:paraId="06B732C2" w14:textId="77777777" w:rsidTr="004D317D">
        <w:trPr>
          <w:trHeight w:val="527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24CCDBA2" w14:textId="02436556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Часто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212994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E8F71A3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0077E8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A8E4595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F10299D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A1946A1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1C0A" w14:paraId="455C0144" w14:textId="77777777" w:rsidTr="004D317D">
        <w:trPr>
          <w:trHeight w:val="457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3D22ECA8" w14:textId="5AB222DC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демонстрировать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целью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их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определения?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FDDBB00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85BE442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850C284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D433C9C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77913D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FB4A3D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1C0A" w14:paraId="0769546C" w14:textId="77777777" w:rsidTr="004D317D">
        <w:trPr>
          <w:trHeight w:val="529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75A97853" w14:textId="13620F84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Требуется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проверка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концепции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179F434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E9A1FA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9BDC67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0741614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07FDC5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4352F6E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1C0A" w14:paraId="28588E25" w14:textId="77777777" w:rsidTr="004D317D">
        <w:trPr>
          <w:trHeight w:val="779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ED87552" w14:textId="03FCDC7A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изменяться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уточняться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ростом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сложности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(программного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средства)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ЖЦ?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119AC93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0FE3887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3CB6491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CDDE597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7BDC6AC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67B6ED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1C0A" w14:paraId="1A9C1BD5" w14:textId="77777777" w:rsidTr="004D317D">
        <w:trPr>
          <w:trHeight w:val="516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6851D8F6" w14:textId="27D61463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Нужно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реализовать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основные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требования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ранних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этапах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2D1C0A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6FD4610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D758E7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1E7E725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89B1D7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1C6C384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147628A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1C0A" w14:paraId="5EB481E9" w14:textId="77777777" w:rsidTr="004D317D">
        <w:trPr>
          <w:trHeight w:val="254"/>
        </w:trPr>
        <w:tc>
          <w:tcPr>
            <w:tcW w:w="48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71E469BB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2B92357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38DBCE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F951D9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69D403D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49B62CD7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CE31549" w14:textId="77777777" w:rsidR="00711B99" w:rsidRPr="002D1C0A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2D1C0A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</w:tbl>
    <w:p w14:paraId="4DE8B32B" w14:textId="77777777" w:rsidR="00711B99" w:rsidRDefault="00711B99" w:rsidP="00711B99">
      <w:pPr>
        <w:rPr>
          <w:rFonts w:eastAsia="Times New Roman"/>
          <w:color w:val="000000"/>
        </w:rPr>
      </w:pPr>
    </w:p>
    <w:p w14:paraId="732E4532" w14:textId="40DF3F9D" w:rsidR="00711B99" w:rsidRPr="00B105B1" w:rsidRDefault="00711B99" w:rsidP="00711B99">
      <w:r w:rsidRPr="00B105B1">
        <w:t>Итог: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результатов</w:t>
      </w:r>
      <w:r w:rsidR="00C8501F">
        <w:t xml:space="preserve"> </w:t>
      </w:r>
      <w:r w:rsidRPr="00B105B1">
        <w:t>заполнения</w:t>
      </w:r>
      <w:r w:rsidR="00C8501F">
        <w:t xml:space="preserve"> </w:t>
      </w:r>
      <w:r w:rsidRPr="00B105B1">
        <w:t>табл.</w:t>
      </w:r>
      <w:r w:rsidR="00C8501F">
        <w:t xml:space="preserve"> </w:t>
      </w:r>
      <w:r w:rsidRPr="00B105B1">
        <w:t>4</w:t>
      </w:r>
      <w:r w:rsidR="00C8501F">
        <w:t xml:space="preserve"> </w:t>
      </w:r>
      <w:r w:rsidRPr="00B105B1">
        <w:t>подходящей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быстрого</w:t>
      </w:r>
      <w:r w:rsidR="00C8501F">
        <w:t xml:space="preserve"> </w:t>
      </w:r>
      <w:r w:rsidRPr="00B105B1">
        <w:t>прототипирования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модель.</w:t>
      </w:r>
    </w:p>
    <w:p w14:paraId="5121816E" w14:textId="77777777" w:rsidR="00711B99" w:rsidRPr="00B105B1" w:rsidRDefault="00711B99" w:rsidP="00711B99"/>
    <w:p w14:paraId="0D6F32F4" w14:textId="16A853C5" w:rsidR="00711B99" w:rsidRPr="00B105B1" w:rsidRDefault="00711B99" w:rsidP="000F78D7">
      <w:pPr>
        <w:ind w:firstLine="0"/>
      </w:pPr>
      <w:r w:rsidRPr="00B105B1">
        <w:t>Таблица</w:t>
      </w:r>
      <w:r w:rsidR="00C8501F">
        <w:t xml:space="preserve"> </w:t>
      </w:r>
      <w:r w:rsidR="0057144F">
        <w:t>2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Выбор</w:t>
      </w:r>
      <w:r w:rsidR="00C8501F">
        <w:t xml:space="preserve"> </w:t>
      </w:r>
      <w:r w:rsidRPr="00B105B1">
        <w:t>модели</w:t>
      </w:r>
      <w:r w:rsidR="00C8501F">
        <w:t xml:space="preserve"> </w:t>
      </w:r>
      <w:r w:rsidRPr="00B105B1">
        <w:t>жизненного</w:t>
      </w:r>
      <w:r w:rsidR="00C8501F">
        <w:t xml:space="preserve"> </w:t>
      </w:r>
      <w:r w:rsidRPr="00B105B1">
        <w:t>цикла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характеристик</w:t>
      </w:r>
      <w:r w:rsidR="00C8501F">
        <w:t xml:space="preserve"> </w:t>
      </w:r>
      <w:r w:rsidRPr="00B105B1">
        <w:t>команды</w:t>
      </w:r>
      <w:r w:rsidR="00C8501F">
        <w:t xml:space="preserve"> </w:t>
      </w:r>
      <w:r w:rsidRPr="00B105B1">
        <w:t>разработчиков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850"/>
        <w:gridCol w:w="850"/>
        <w:gridCol w:w="850"/>
        <w:gridCol w:w="850"/>
        <w:gridCol w:w="851"/>
        <w:gridCol w:w="850"/>
      </w:tblGrid>
      <w:tr w:rsidR="00711B99" w:rsidRPr="004B507D" w14:paraId="0130E29F" w14:textId="77777777" w:rsidTr="004D317D">
        <w:trPr>
          <w:cantSplit/>
          <w:trHeight w:val="2221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E0273E2" w14:textId="2E4C14A0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команды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разработчиков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F249C9D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A990215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AF1D1AB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A0578A6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EF21E85" w14:textId="5D89E5BD" w:rsidR="00711B99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989A037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2FD45E42" w14:textId="77777777" w:rsidR="00711B99" w:rsidRPr="00D76D7B" w:rsidRDefault="00711B99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4D317D" w:rsidRPr="004B507D" w14:paraId="61578FFA" w14:textId="77777777" w:rsidTr="004D317D">
        <w:trPr>
          <w:cantSplit/>
          <w:trHeight w:val="25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212191B" w14:textId="773B5604" w:rsidR="004D317D" w:rsidRPr="00D76D7B" w:rsidRDefault="004D317D" w:rsidP="00100D7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B59DCBF" w14:textId="3A5FBC62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1769794" w14:textId="05CAC8DB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DA1DCE8" w14:textId="4F883773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5A4AFCF" w14:textId="37C411F7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9F97808" w14:textId="77F20CBD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27EB0F5" w14:textId="1BDFB0F7" w:rsidR="004D317D" w:rsidRPr="00D76D7B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711B99" w:rsidRPr="004B507D" w14:paraId="2FFB02CA" w14:textId="77777777" w:rsidTr="004D317D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B729CAB" w14:textId="3B09954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проблемы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предметной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области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6F11ABA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A9AFEE6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31B9A3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AB7443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1980435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FE6453D" w14:textId="77777777" w:rsidR="00711B99" w:rsidRPr="00910049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D317D" w:rsidRPr="004B507D" w14:paraId="499073D1" w14:textId="77777777" w:rsidTr="004D317D">
        <w:trPr>
          <w:trHeight w:val="632"/>
        </w:trPr>
        <w:tc>
          <w:tcPr>
            <w:tcW w:w="4699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69AB6CF7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0803FB5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318E5E3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D37F4ED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6BC2289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A85A4AE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40B88EC" w14:textId="77777777" w:rsidR="004D317D" w:rsidRPr="00910049" w:rsidRDefault="004D317D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4D317D" w:rsidRPr="004B507D" w14:paraId="6081C733" w14:textId="77777777" w:rsidTr="004D317D">
        <w:trPr>
          <w:trHeight w:val="101"/>
        </w:trPr>
        <w:tc>
          <w:tcPr>
            <w:tcW w:w="9800" w:type="dxa"/>
            <w:gridSpan w:val="7"/>
            <w:tcBorders>
              <w:bottom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6100386E" w14:textId="6BEDEDF7" w:rsidR="004D317D" w:rsidRPr="004D317D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</w:rPr>
              <w:t>Продолжение таблицы 2</w:t>
            </w:r>
          </w:p>
        </w:tc>
      </w:tr>
      <w:tr w:rsidR="004D317D" w:rsidRPr="004B507D" w14:paraId="232A311E" w14:textId="77777777" w:rsidTr="004D317D">
        <w:trPr>
          <w:trHeight w:val="25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3267ADB6" w14:textId="6E004FEF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4E7FFF1A" w14:textId="372AA053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F6A6D14" w14:textId="795562F2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50E74991" w14:textId="5BC1D31A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53FE2D72" w14:textId="35CC6995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59224C39" w14:textId="7DFB4A7F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3D3106F" w14:textId="2C65F462" w:rsidR="004D317D" w:rsidRPr="004D317D" w:rsidRDefault="004D317D" w:rsidP="004D317D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317D">
              <w:rPr>
                <w:rFonts w:eastAsia="Times New Roman"/>
                <w:color w:val="000000"/>
                <w:sz w:val="24"/>
                <w:szCs w:val="24"/>
              </w:rPr>
              <w:t>7</w:t>
            </w:r>
          </w:p>
        </w:tc>
      </w:tr>
      <w:tr w:rsidR="004D317D" w:rsidRPr="004B507D" w14:paraId="7ADDDAD3" w14:textId="77777777" w:rsidTr="004D317D">
        <w:trPr>
          <w:trHeight w:val="632"/>
        </w:trPr>
        <w:tc>
          <w:tcPr>
            <w:tcW w:w="46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72E7E85A" w14:textId="4A9B6296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инструментальные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средства,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используемые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проекте,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новыми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большинства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5C9C114" w14:textId="4621E50A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800E3D2" w14:textId="1D5C949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530DB0A" w14:textId="03BD242D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E4FC9C0" w14:textId="0A21721F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5FBB0A8" w14:textId="4023C356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73B4D1B4" w14:textId="37099D4C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D317D" w:rsidRPr="004B507D" w14:paraId="58117D20" w14:textId="77777777" w:rsidTr="004D317D">
        <w:trPr>
          <w:trHeight w:val="460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FF5C676" w14:textId="3F075669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Изменяются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роли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участников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протяжении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2CB7D13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38A246E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5A48AB2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469965F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1BA8DD4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DFFD9F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</w:tr>
      <w:tr w:rsidR="004D317D" w:rsidRPr="004B507D" w14:paraId="4E553803" w14:textId="77777777" w:rsidTr="004D317D">
        <w:trPr>
          <w:trHeight w:val="738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1FA0F97" w14:textId="785EE8A3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структура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процесса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более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значимой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чем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гибкость?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134DAF6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3C0F7AB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CEA2EF7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F189D63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E5AA8C6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709642F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</w:tr>
      <w:tr w:rsidR="004D317D" w:rsidRPr="004B507D" w14:paraId="14A83A04" w14:textId="77777777" w:rsidTr="004D317D">
        <w:trPr>
          <w:trHeight w:val="494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652BC3C" w14:textId="45747B85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Важна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легкость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распределения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человеческих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ресурсов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F0C07EA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B9865BD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083D350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C4E5AC3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4FCB53E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DC1F385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4D317D" w:rsidRPr="004B507D" w14:paraId="100F2DDD" w14:textId="77777777" w:rsidTr="004D317D">
        <w:trPr>
          <w:trHeight w:val="567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4C6794E" w14:textId="2DED620B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Приемлет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команда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разработчиков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оценки,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проверки,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стадии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910049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D28749D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40E6541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74F4DA0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861B2E4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7189E68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681E3DC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4D317D" w:rsidRPr="004B507D" w14:paraId="2B90CDA4" w14:textId="77777777" w:rsidTr="004D317D">
        <w:trPr>
          <w:trHeight w:val="283"/>
        </w:trPr>
        <w:tc>
          <w:tcPr>
            <w:tcW w:w="4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315F40F1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Итоги: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E4B263C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406869E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967256D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513B21E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FA51BD7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C29D302" w14:textId="77777777" w:rsidR="004D317D" w:rsidRPr="00910049" w:rsidRDefault="004D317D" w:rsidP="004D317D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910049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6D2DE537" w14:textId="77777777" w:rsidR="00711B99" w:rsidRDefault="00711B99" w:rsidP="00711B99">
      <w:pPr>
        <w:rPr>
          <w:rFonts w:eastAsia="Times New Roman"/>
          <w:color w:val="000000"/>
        </w:rPr>
      </w:pPr>
    </w:p>
    <w:p w14:paraId="14BF6A9D" w14:textId="17CFC55A" w:rsidR="00711B99" w:rsidRPr="00B105B1" w:rsidRDefault="00711B99" w:rsidP="00711B99">
      <w:r w:rsidRPr="00B105B1">
        <w:t>Итог: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результатов</w:t>
      </w:r>
      <w:r w:rsidR="00C8501F">
        <w:t xml:space="preserve"> </w:t>
      </w:r>
      <w:r w:rsidRPr="00B105B1">
        <w:t>заполнения</w:t>
      </w:r>
      <w:r w:rsidR="00C8501F">
        <w:t xml:space="preserve"> </w:t>
      </w:r>
      <w:r w:rsidRPr="00B105B1">
        <w:t>табл.</w:t>
      </w:r>
      <w:r w:rsidR="00C8501F">
        <w:t xml:space="preserve"> </w:t>
      </w:r>
      <w:r w:rsidRPr="00B105B1">
        <w:t>5</w:t>
      </w:r>
      <w:r w:rsidR="00C8501F">
        <w:t xml:space="preserve"> </w:t>
      </w:r>
      <w:r w:rsidRPr="00B105B1">
        <w:t>подходящими</w:t>
      </w:r>
      <w:r w:rsidR="00C8501F">
        <w:t xml:space="preserve"> </w:t>
      </w:r>
      <w:r w:rsidRPr="00B105B1">
        <w:t>являются</w:t>
      </w:r>
      <w:r w:rsidR="00C8501F">
        <w:t xml:space="preserve"> </w:t>
      </w:r>
      <w:r w:rsidRPr="00B105B1">
        <w:t>каскадная,</w:t>
      </w:r>
      <w:r w:rsidR="00C8501F">
        <w:t xml:space="preserve"> </w:t>
      </w:r>
      <w:r w:rsidRPr="00B105B1">
        <w:t>V-образная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модели.</w:t>
      </w:r>
    </w:p>
    <w:p w14:paraId="74A84FB4" w14:textId="274EECBC" w:rsidR="00D571A9" w:rsidRPr="00B105B1" w:rsidRDefault="00D571A9" w:rsidP="004D317D">
      <w:pPr>
        <w:ind w:firstLine="0"/>
      </w:pPr>
    </w:p>
    <w:p w14:paraId="0D881031" w14:textId="0C29FBA2" w:rsidR="00711B99" w:rsidRPr="00B105B1" w:rsidRDefault="00711B99" w:rsidP="000F78D7">
      <w:pPr>
        <w:ind w:firstLine="0"/>
      </w:pPr>
      <w:r w:rsidRPr="00B105B1">
        <w:t>Таблица</w:t>
      </w:r>
      <w:r w:rsidR="00C8501F">
        <w:t xml:space="preserve"> </w:t>
      </w:r>
      <w:r w:rsidR="00B81BDF">
        <w:t>3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Выбор</w:t>
      </w:r>
      <w:r w:rsidR="00C8501F">
        <w:t xml:space="preserve"> </w:t>
      </w:r>
      <w:r w:rsidRPr="00B105B1">
        <w:t>модели</w:t>
      </w:r>
      <w:r w:rsidR="00C8501F">
        <w:t xml:space="preserve"> </w:t>
      </w:r>
      <w:r w:rsidRPr="00B105B1">
        <w:t>жизненного</w:t>
      </w:r>
      <w:r w:rsidR="00C8501F">
        <w:t xml:space="preserve"> </w:t>
      </w:r>
      <w:r w:rsidRPr="00B105B1">
        <w:t>цикла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характеристик</w:t>
      </w:r>
      <w:r w:rsidR="00C8501F">
        <w:t xml:space="preserve"> </w:t>
      </w:r>
      <w:r w:rsidRPr="00B105B1">
        <w:t>коллектива</w:t>
      </w:r>
      <w:r w:rsidR="00C8501F">
        <w:t xml:space="preserve"> </w:t>
      </w:r>
      <w:r w:rsidRPr="00B105B1">
        <w:t>пользователей</w:t>
      </w:r>
      <w:r w:rsidR="00C8501F">
        <w:t xml:space="preserve"> </w:t>
      </w:r>
    </w:p>
    <w:tbl>
      <w:tblPr>
        <w:tblW w:w="98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0"/>
        <w:gridCol w:w="850"/>
      </w:tblGrid>
      <w:tr w:rsidR="00711B99" w:rsidRPr="004B507D" w14:paraId="65943DD4" w14:textId="77777777" w:rsidTr="00E37517">
        <w:trPr>
          <w:cantSplit/>
          <w:trHeight w:val="232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7E1D6EE" w14:textId="7D79AE50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коллектива</w:t>
            </w:r>
          </w:p>
          <w:p w14:paraId="6DFF4BF7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пользователей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761224F5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120D04D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52E3F935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0EDC3AED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1CD5351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2D020D43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42C39E14" w14:textId="77777777" w:rsidR="00711B99" w:rsidRPr="00D76D7B" w:rsidRDefault="00711B99" w:rsidP="00E37517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11B99" w:rsidRPr="004B507D" w14:paraId="6F9F401F" w14:textId="77777777" w:rsidTr="00D571A9">
        <w:trPr>
          <w:trHeight w:val="497"/>
        </w:trPr>
        <w:tc>
          <w:tcPr>
            <w:tcW w:w="4706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314E2AF" w14:textId="59A1F672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присутствие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пользователей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ограничено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348FFEE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28F3BAF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F17A79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F43BE4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AA5BB0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78C622D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4B507D" w14:paraId="4C7B6326" w14:textId="77777777" w:rsidTr="00D571A9">
        <w:trPr>
          <w:trHeight w:val="85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4B6BD50E" w14:textId="79D66C40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оценивать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текущее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состояние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программного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(системы)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процессе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2D9543B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680FC40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D5A1284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3855F0C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E9C0409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2539B59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4B507D" w14:paraId="2D9726B6" w14:textId="77777777" w:rsidTr="00E37517">
        <w:trPr>
          <w:trHeight w:val="424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4977D06" w14:textId="316EB770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Будут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пользователи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вовлечены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все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фазы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разработки?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2A42F50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FB7EBA0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DD7319E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39741BB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CC179C6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698EC7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711B99" w:rsidRPr="004B507D" w14:paraId="00F981CF" w14:textId="77777777" w:rsidTr="00D571A9">
        <w:trPr>
          <w:trHeight w:val="371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1AB4D35C" w14:textId="5FC39E98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заказчик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отслеживать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ход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выполнения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61D2F97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8B76C0D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B91167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DD7EB9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53650A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757DE56" w14:textId="77777777" w:rsidR="00711B99" w:rsidRPr="004B507D" w:rsidRDefault="00711B99" w:rsidP="00E37517">
            <w:pPr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4B507D" w14:paraId="7892C869" w14:textId="77777777" w:rsidTr="00D571A9">
        <w:trPr>
          <w:trHeight w:val="17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7EF584E3" w14:textId="77777777" w:rsidR="00711B99" w:rsidRPr="004B507D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BF7FC7E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39E2EBC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4673CEA5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3CB5C71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BA6465A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4E5A25F" w14:textId="77777777" w:rsidR="00711B99" w:rsidRPr="00DC6476" w:rsidRDefault="00711B99" w:rsidP="00E37517">
            <w:pPr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321F634D" w14:textId="77777777" w:rsidR="00711B99" w:rsidRDefault="00711B99" w:rsidP="00711B99">
      <w:pPr>
        <w:rPr>
          <w:rFonts w:eastAsia="Times New Roman"/>
          <w:color w:val="000000"/>
        </w:rPr>
      </w:pPr>
    </w:p>
    <w:p w14:paraId="79313DE3" w14:textId="72CD9D58" w:rsidR="00711B99" w:rsidRPr="00B105B1" w:rsidRDefault="00711B99" w:rsidP="00711B99">
      <w:r w:rsidRPr="00B105B1">
        <w:t>Итог: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результатов</w:t>
      </w:r>
      <w:r w:rsidR="00C8501F">
        <w:t xml:space="preserve"> </w:t>
      </w:r>
      <w:r w:rsidRPr="00B105B1">
        <w:t>заполнения</w:t>
      </w:r>
      <w:r w:rsidR="00C8501F">
        <w:t xml:space="preserve"> </w:t>
      </w:r>
      <w:r w:rsidRPr="00B105B1">
        <w:t>табл.</w:t>
      </w:r>
      <w:r w:rsidR="00C8501F">
        <w:t xml:space="preserve"> </w:t>
      </w:r>
      <w:r w:rsidRPr="00B105B1">
        <w:t>6</w:t>
      </w:r>
      <w:r w:rsidR="00C8501F">
        <w:t xml:space="preserve"> </w:t>
      </w:r>
      <w:r w:rsidRPr="00B105B1">
        <w:t>подходящей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модель.</w:t>
      </w:r>
    </w:p>
    <w:p w14:paraId="71202127" w14:textId="77777777" w:rsidR="00711B99" w:rsidRPr="00B105B1" w:rsidRDefault="00711B99" w:rsidP="00711B99"/>
    <w:p w14:paraId="78A4C063" w14:textId="71E25842" w:rsidR="00711B99" w:rsidRPr="00B105B1" w:rsidRDefault="00711B99" w:rsidP="000F78D7">
      <w:pPr>
        <w:ind w:firstLine="0"/>
      </w:pPr>
      <w:r w:rsidRPr="00B105B1">
        <w:t>Таблица</w:t>
      </w:r>
      <w:r w:rsidR="00C8501F">
        <w:t xml:space="preserve"> </w:t>
      </w:r>
      <w:r w:rsidR="001B6940">
        <w:t>4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Выбор</w:t>
      </w:r>
      <w:r w:rsidR="00C8501F">
        <w:t xml:space="preserve"> </w:t>
      </w:r>
      <w:r w:rsidRPr="00B105B1">
        <w:t>модели</w:t>
      </w:r>
      <w:r w:rsidR="00C8501F">
        <w:t xml:space="preserve"> </w:t>
      </w:r>
      <w:r w:rsidRPr="00B105B1">
        <w:t>жизненного</w:t>
      </w:r>
      <w:r w:rsidR="00C8501F">
        <w:t xml:space="preserve"> </w:t>
      </w:r>
      <w:r w:rsidRPr="00B105B1">
        <w:t>цикла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характеристик</w:t>
      </w:r>
      <w:r w:rsidR="00C8501F">
        <w:t xml:space="preserve"> </w:t>
      </w:r>
      <w:r w:rsidRPr="00B105B1">
        <w:t>типа</w:t>
      </w:r>
      <w:r w:rsidR="00C8501F">
        <w:t xml:space="preserve"> </w:t>
      </w:r>
      <w:r w:rsidRPr="00B105B1">
        <w:t>проектов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рисков</w:t>
      </w:r>
      <w:r w:rsidR="00C8501F">
        <w:t xml:space="preserve">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850"/>
        <w:gridCol w:w="850"/>
        <w:gridCol w:w="850"/>
        <w:gridCol w:w="850"/>
        <w:gridCol w:w="851"/>
        <w:gridCol w:w="850"/>
      </w:tblGrid>
      <w:tr w:rsidR="00711B99" w:rsidRPr="004B507D" w14:paraId="79A4D9AA" w14:textId="77777777" w:rsidTr="00E37517">
        <w:trPr>
          <w:cantSplit/>
          <w:trHeight w:val="2104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3759378" w14:textId="7CE9D3E5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Критерии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категории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типов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проекта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</w:t>
            </w:r>
            <w:r w:rsidR="00C8501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рисков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0A74606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C362F72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65C6E507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A4D3BBA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1FF8FD8D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Быстрого</w:t>
            </w:r>
          </w:p>
          <w:p w14:paraId="2E23DFCB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tbRl"/>
            <w:vAlign w:val="center"/>
            <w:hideMark/>
          </w:tcPr>
          <w:p w14:paraId="314D32DB" w14:textId="77777777" w:rsidR="00711B99" w:rsidRPr="00D76D7B" w:rsidRDefault="00711B99" w:rsidP="00E3751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D76D7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11B99" w:rsidRPr="004B507D" w14:paraId="7030D7E6" w14:textId="77777777" w:rsidTr="00E37517">
        <w:trPr>
          <w:trHeight w:val="481"/>
        </w:trPr>
        <w:tc>
          <w:tcPr>
            <w:tcW w:w="470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7314B81" w14:textId="747C2EED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Разрабатывается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проекте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нового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организации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направления?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92A5AD2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8EB04A7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1E56C1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F30D04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84749AA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E1D839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11B99" w:rsidRPr="002D6407" w14:paraId="7107F101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1CD7808D" w14:textId="37D7B195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являться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расширением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существующей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26B6D94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577DC3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D80881E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6F2BE6B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97FC858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63597A9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711B99" w:rsidRPr="002D6407" w14:paraId="6EB49D08" w14:textId="77777777" w:rsidTr="004D317D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58B59F8F" w14:textId="4381C285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Будет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крупно-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или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среднемасштабным?</w:t>
            </w:r>
            <w:r w:rsidR="00C8501F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AB715E1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CCF25E9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1EE5F4B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0CA9FA2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85AC618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D6E620E" w14:textId="77777777" w:rsidR="00711B99" w:rsidRPr="004B507D" w:rsidRDefault="00711B99" w:rsidP="00100D7B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6C76DDFF" w14:textId="77777777" w:rsidTr="004D317D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19E44174" w14:textId="0DECED9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Ожидается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длительная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эксплуатация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4AFB4B6" w14:textId="55627C83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3B4A573" w14:textId="3E4F8734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43C05DF" w14:textId="0C02B906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DB9EE5E" w14:textId="5F80DA9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0FA4206" w14:textId="6D4DE023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BC3AAA9" w14:textId="5F9C9B65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43A1379D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6A816A1F" w14:textId="16025520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Необходим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высокий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уровень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надежности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1D122D3" w14:textId="72886186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F3199EB" w14:textId="751234A8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CEABF17" w14:textId="567B0F49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4B1A35C" w14:textId="4A063FE8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DD4B744" w14:textId="6CCE7FB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487AA68" w14:textId="4905B664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2AE07806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73594604" w14:textId="7B32F55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эволюция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продукта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проекта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течение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ЖЦ?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2DFFEAA" w14:textId="6CFBE539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39994D" w14:textId="1695A00A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ABAD4C6" w14:textId="05295B8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C817371" w14:textId="1EA81C5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D3682C7" w14:textId="3254CD9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F43E622" w14:textId="7A60D1DB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49403B4E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649833E8" w14:textId="6F5FA5E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Велика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вероятность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изменения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системы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(продукта)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на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этапе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сопровождения?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E0C2665" w14:textId="436BBB86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29C5BB" w14:textId="1705D73A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4939D5B" w14:textId="561E93DA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E0880CD" w14:textId="6E1AEC7B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7422306" w14:textId="19EF262B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F465BE4" w14:textId="0698004A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29412172" w14:textId="77777777" w:rsidTr="00D571A9">
        <w:trPr>
          <w:trHeight w:val="213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1F46B396" w14:textId="104FC0FF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Является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график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сжатым?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6643796" w14:textId="5EABAD4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DB57B3C" w14:textId="7B22A6C6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645B5D7" w14:textId="7B64E60C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B5DDB7D" w14:textId="68DA5EC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ABA10D8" w14:textId="1C7210D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F24FE6A" w14:textId="5EFC01AF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21BC9350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22525485" w14:textId="04D975AA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Предполагается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повторное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использование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компонентов?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B813A3F" w14:textId="25839B2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7A46B1D" w14:textId="44E3067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9AE046A" w14:textId="547B2BD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3EC17EB" w14:textId="144E9F1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35E8229" w14:textId="27392A97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BB45F66" w14:textId="5723AD68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3E7013D0" w14:textId="77777777" w:rsidTr="00E37517">
        <w:trPr>
          <w:trHeight w:val="500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7CA23D8F" w14:textId="0EC064B9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Являются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ли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достаточными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ресурсы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(время,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деньги,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инструменты,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Pr="004B507D">
              <w:rPr>
                <w:rFonts w:eastAsia="Times New Roman"/>
                <w:color w:val="000000"/>
                <w:sz w:val="24"/>
                <w:szCs w:val="24"/>
              </w:rPr>
              <w:t>персонал)?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72097D3" w14:textId="05E4BCF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86D63AD" w14:textId="333111B7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795BE96" w14:textId="7C815AB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6BD590F" w14:textId="09830CE2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90E62C0" w14:textId="0391F646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7EF3278" w14:textId="11A18970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4B507D">
              <w:rPr>
                <w:rFonts w:eastAsia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37517" w:rsidRPr="002D6407" w14:paraId="7F8213F8" w14:textId="77777777" w:rsidTr="00D571A9">
        <w:trPr>
          <w:trHeight w:val="125"/>
        </w:trPr>
        <w:tc>
          <w:tcPr>
            <w:tcW w:w="4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</w:tcPr>
          <w:p w14:paraId="677F4306" w14:textId="7D225564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Итоги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83B343E" w14:textId="2932D703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24FFA0D" w14:textId="1E6F6755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138A229" w14:textId="32DBE82B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34B1C5C7" w14:textId="39668D9E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2FD36B1" w14:textId="2E53B1A1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727DE25" w14:textId="5BD22F0D" w:rsidR="00E37517" w:rsidRPr="004B507D" w:rsidRDefault="00E37517" w:rsidP="00E37517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u w:val="single"/>
              </w:rPr>
            </w:pPr>
            <w:r w:rsidRPr="00DC6476">
              <w:rPr>
                <w:rFonts w:eastAsia="Times New Roman"/>
                <w:color w:val="000000"/>
                <w:sz w:val="24"/>
                <w:szCs w:val="24"/>
              </w:rPr>
              <w:t>10</w:t>
            </w:r>
          </w:p>
        </w:tc>
      </w:tr>
    </w:tbl>
    <w:p w14:paraId="4726625E" w14:textId="77777777" w:rsidR="00711B99" w:rsidRDefault="00711B99" w:rsidP="00711B99">
      <w:pPr>
        <w:rPr>
          <w:rFonts w:eastAsia="Times New Roman"/>
          <w:color w:val="000000"/>
        </w:rPr>
      </w:pPr>
    </w:p>
    <w:p w14:paraId="2698948E" w14:textId="762F1C53" w:rsidR="00711B99" w:rsidRPr="00B105B1" w:rsidRDefault="00711B99" w:rsidP="00711B99">
      <w:r w:rsidRPr="00B105B1">
        <w:t>Итог: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основе</w:t>
      </w:r>
      <w:r w:rsidR="00C8501F">
        <w:t xml:space="preserve"> </w:t>
      </w:r>
      <w:r w:rsidRPr="00B105B1">
        <w:t>результатов</w:t>
      </w:r>
      <w:r w:rsidR="00C8501F">
        <w:t xml:space="preserve"> </w:t>
      </w:r>
      <w:r w:rsidRPr="00B105B1">
        <w:t>заполнения</w:t>
      </w:r>
      <w:r w:rsidR="00C8501F">
        <w:t xml:space="preserve"> </w:t>
      </w:r>
      <w:r w:rsidRPr="00B105B1">
        <w:t>табл.</w:t>
      </w:r>
      <w:r w:rsidR="00C8501F">
        <w:t xml:space="preserve"> </w:t>
      </w:r>
      <w:r w:rsidRPr="00B105B1">
        <w:t>7</w:t>
      </w:r>
      <w:r w:rsidR="00C8501F">
        <w:t xml:space="preserve"> </w:t>
      </w:r>
      <w:r w:rsidRPr="00B105B1">
        <w:t>подходящей</w:t>
      </w:r>
      <w:r w:rsidR="00C8501F">
        <w:t xml:space="preserve"> </w:t>
      </w:r>
      <w:r w:rsidRPr="00B105B1">
        <w:t>является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модель.</w:t>
      </w:r>
      <w:r w:rsidR="00C8501F">
        <w:t xml:space="preserve"> </w:t>
      </w:r>
    </w:p>
    <w:p w14:paraId="4687CE59" w14:textId="1DFA3E6B" w:rsidR="004D317D" w:rsidRDefault="004D317D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6304001A" w14:textId="18AF7370" w:rsidR="00711B99" w:rsidRPr="000F78D7" w:rsidRDefault="00711B99" w:rsidP="000F78D7">
      <w:pPr>
        <w:ind w:firstLine="0"/>
      </w:pPr>
      <w:r w:rsidRPr="000F78D7">
        <w:t>Таблица</w:t>
      </w:r>
      <w:r w:rsidR="00C8501F">
        <w:t xml:space="preserve"> </w:t>
      </w:r>
      <w:r w:rsidR="00DC5A5E">
        <w:t>5</w:t>
      </w:r>
      <w:r w:rsidR="00C8501F">
        <w:t xml:space="preserve"> </w:t>
      </w:r>
      <w:r w:rsidRPr="000F78D7">
        <w:t>–</w:t>
      </w:r>
      <w:r w:rsidR="00C8501F">
        <w:t xml:space="preserve"> </w:t>
      </w:r>
      <w:r w:rsidRPr="000F78D7">
        <w:t>Общий</w:t>
      </w:r>
      <w:r w:rsidR="00C8501F">
        <w:t xml:space="preserve"> </w:t>
      </w:r>
      <w:r w:rsidRPr="000F78D7">
        <w:t>итог</w:t>
      </w:r>
    </w:p>
    <w:tbl>
      <w:tblPr>
        <w:tblStyle w:val="a8"/>
        <w:tblW w:w="98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711B99" w14:paraId="19396C31" w14:textId="77777777" w:rsidTr="00D571A9">
        <w:trPr>
          <w:trHeight w:val="2263"/>
        </w:trPr>
        <w:tc>
          <w:tcPr>
            <w:tcW w:w="1644" w:type="dxa"/>
            <w:textDirection w:val="tbRl"/>
            <w:vAlign w:val="center"/>
          </w:tcPr>
          <w:p w14:paraId="2B84C222" w14:textId="77777777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1644" w:type="dxa"/>
            <w:textDirection w:val="tbRl"/>
            <w:vAlign w:val="center"/>
          </w:tcPr>
          <w:p w14:paraId="1F186048" w14:textId="77777777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1644" w:type="dxa"/>
            <w:textDirection w:val="tbRl"/>
            <w:vAlign w:val="center"/>
          </w:tcPr>
          <w:p w14:paraId="05325A0A" w14:textId="77777777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RAD</w:t>
            </w:r>
          </w:p>
        </w:tc>
        <w:tc>
          <w:tcPr>
            <w:tcW w:w="1644" w:type="dxa"/>
            <w:textDirection w:val="tbRl"/>
            <w:vAlign w:val="center"/>
          </w:tcPr>
          <w:p w14:paraId="77B4E7BA" w14:textId="77777777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1644" w:type="dxa"/>
            <w:textDirection w:val="tbRl"/>
            <w:vAlign w:val="center"/>
          </w:tcPr>
          <w:p w14:paraId="271A3EE5" w14:textId="77777777" w:rsidR="00D571A9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Быстрого</w:t>
            </w:r>
            <w:r w:rsidR="00C8501F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22AD051" w14:textId="59F85679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1644" w:type="dxa"/>
            <w:textDirection w:val="tbRl"/>
            <w:vAlign w:val="center"/>
          </w:tcPr>
          <w:p w14:paraId="6F86961B" w14:textId="77777777" w:rsidR="00711B99" w:rsidRPr="00D76D7B" w:rsidRDefault="00711B99" w:rsidP="00100D7B">
            <w:pPr>
              <w:ind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76D7B">
              <w:rPr>
                <w:b/>
                <w:bCs/>
                <w:color w:val="000000"/>
                <w:sz w:val="24"/>
                <w:szCs w:val="24"/>
              </w:rPr>
              <w:t>Эволюционная</w:t>
            </w:r>
          </w:p>
        </w:tc>
      </w:tr>
      <w:tr w:rsidR="00711B99" w14:paraId="4F022931" w14:textId="77777777" w:rsidTr="00D571A9"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4AF85A4F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34AD5F9E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7A39FED8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1DF2AB7E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01A9C08B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14:paraId="684C37B6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</w:tr>
      <w:tr w:rsidR="00711B99" w14:paraId="77F72D86" w14:textId="77777777" w:rsidTr="00D571A9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32D92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7FBAE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EEFA2F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0AADA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73580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C5433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711B99" w14:paraId="4EAE77E2" w14:textId="77777777" w:rsidTr="00D571A9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A5767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7EFA6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175FD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85E14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DDFB6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C16AA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711B99" w14:paraId="315EC1F9" w14:textId="77777777" w:rsidTr="00D571A9"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A0A52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AB0DF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046FB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00193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91795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DA64EE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10</w:t>
            </w:r>
          </w:p>
        </w:tc>
      </w:tr>
      <w:tr w:rsidR="00711B99" w14:paraId="34FECD88" w14:textId="77777777" w:rsidTr="00D571A9"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1B443A30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2378F6EA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2A540AD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48AF2C9A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034EDE40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03B0E99D" w14:textId="77777777" w:rsidR="00711B99" w:rsidRPr="00DC6476" w:rsidRDefault="00711B99" w:rsidP="00100D7B">
            <w:pPr>
              <w:ind w:firstLine="0"/>
              <w:rPr>
                <w:color w:val="000000"/>
                <w:sz w:val="24"/>
                <w:szCs w:val="24"/>
              </w:rPr>
            </w:pPr>
            <w:r w:rsidRPr="00DC6476">
              <w:rPr>
                <w:color w:val="000000"/>
                <w:sz w:val="24"/>
                <w:szCs w:val="24"/>
              </w:rPr>
              <w:t>25</w:t>
            </w:r>
          </w:p>
        </w:tc>
      </w:tr>
    </w:tbl>
    <w:p w14:paraId="4192AFFA" w14:textId="77777777" w:rsidR="00D571A9" w:rsidRDefault="00D571A9" w:rsidP="00B105B1"/>
    <w:p w14:paraId="2E1FAC4C" w14:textId="6FEBBBDB" w:rsidR="00711B99" w:rsidRPr="00B105B1" w:rsidRDefault="00711B99" w:rsidP="00B105B1">
      <w:r w:rsidRPr="00B105B1">
        <w:t>Вывод: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модель</w:t>
      </w:r>
      <w:r w:rsidR="00C8501F">
        <w:t xml:space="preserve"> </w:t>
      </w:r>
      <w:r w:rsidRPr="00B105B1">
        <w:t>набрала</w:t>
      </w:r>
      <w:r w:rsidR="00C8501F">
        <w:t xml:space="preserve"> </w:t>
      </w:r>
      <w:r w:rsidRPr="00B105B1">
        <w:t>наибольшее</w:t>
      </w:r>
      <w:r w:rsidR="00C8501F">
        <w:t xml:space="preserve"> </w:t>
      </w:r>
      <w:r w:rsidRPr="00B105B1">
        <w:t>количество</w:t>
      </w:r>
      <w:r w:rsidR="00C8501F">
        <w:t xml:space="preserve"> </w:t>
      </w:r>
      <w:r w:rsidRPr="00B105B1">
        <w:t>баллов,</w:t>
      </w:r>
      <w:r w:rsidR="00C8501F">
        <w:t xml:space="preserve"> </w:t>
      </w:r>
      <w:r w:rsidRPr="00B105B1">
        <w:t>поэтому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проекте</w:t>
      </w:r>
      <w:r w:rsidR="00C8501F">
        <w:t xml:space="preserve"> </w:t>
      </w:r>
      <w:r w:rsidRPr="00B105B1">
        <w:t>будет</w:t>
      </w:r>
      <w:r w:rsidR="00C8501F">
        <w:t xml:space="preserve"> </w:t>
      </w:r>
      <w:r w:rsidRPr="00B105B1">
        <w:t>использоваться</w:t>
      </w:r>
      <w:r w:rsidR="00C8501F">
        <w:t xml:space="preserve"> </w:t>
      </w:r>
      <w:r w:rsidRPr="00B105B1">
        <w:t>эволюционная</w:t>
      </w:r>
      <w:r w:rsidR="00C8501F">
        <w:t xml:space="preserve"> </w:t>
      </w:r>
      <w:r w:rsidRPr="00B105B1">
        <w:t>модель.</w:t>
      </w:r>
    </w:p>
    <w:p w14:paraId="60AA6ACD" w14:textId="77777777" w:rsidR="00711B99" w:rsidRDefault="00711B99" w:rsidP="005B4319">
      <w:pPr>
        <w:rPr>
          <w:rFonts w:eastAsia="Calibri"/>
        </w:rPr>
      </w:pPr>
    </w:p>
    <w:p w14:paraId="71C4F54F" w14:textId="2C03D488" w:rsidR="005B4319" w:rsidRDefault="005B4319">
      <w:pPr>
        <w:rPr>
          <w:rFonts w:eastAsia="Calibri"/>
        </w:rPr>
      </w:pPr>
      <w:r>
        <w:rPr>
          <w:rFonts w:eastAsia="Calibri"/>
        </w:rPr>
        <w:br w:type="page"/>
      </w:r>
    </w:p>
    <w:p w14:paraId="3B3DB432" w14:textId="30B986B1" w:rsidR="00711B99" w:rsidRPr="00BD6114" w:rsidRDefault="00711B99" w:rsidP="00711B99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</w:t>
      </w:r>
      <w:r w:rsidR="00C8501F">
        <w:rPr>
          <w:rFonts w:eastAsia="Times New Roman"/>
          <w:b/>
          <w:bCs/>
        </w:rPr>
        <w:t xml:space="preserve">    </w:t>
      </w:r>
      <w:r w:rsidRPr="00BD6114">
        <w:rPr>
          <w:rFonts w:eastAsia="Times New Roman"/>
          <w:b/>
          <w:bCs/>
        </w:rPr>
        <w:t>Проектирование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задачи</w:t>
      </w:r>
    </w:p>
    <w:p w14:paraId="4936B81B" w14:textId="37E68BF9" w:rsidR="00711B99" w:rsidRPr="00BD6114" w:rsidRDefault="00711B99" w:rsidP="00711B99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5341CAC2" w14:textId="77777777" w:rsidR="00711B99" w:rsidRPr="00BD6114" w:rsidRDefault="00711B99" w:rsidP="00711B99">
      <w:pPr>
        <w:rPr>
          <w:rFonts w:eastAsia="Times New Roman"/>
          <w:b/>
          <w:bCs/>
        </w:rPr>
      </w:pPr>
    </w:p>
    <w:p w14:paraId="1E0C6459" w14:textId="36E000C6" w:rsidR="00711B99" w:rsidRPr="00B105B1" w:rsidRDefault="00711B99" w:rsidP="00711B99">
      <w:r w:rsidRPr="00B105B1">
        <w:t>При</w:t>
      </w:r>
      <w:r w:rsidR="00C8501F">
        <w:t xml:space="preserve"> </w:t>
      </w:r>
      <w:r w:rsidRPr="00B105B1">
        <w:t>выполнении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важным</w:t>
      </w:r>
      <w:r w:rsidR="00C8501F">
        <w:t xml:space="preserve"> </w:t>
      </w:r>
      <w:r w:rsidRPr="00B105B1">
        <w:t>являлось</w:t>
      </w:r>
      <w:r w:rsidR="00C8501F">
        <w:t xml:space="preserve"> </w:t>
      </w:r>
      <w:r w:rsidRPr="00B105B1">
        <w:t>создание</w:t>
      </w:r>
      <w:r w:rsidR="00C8501F">
        <w:t xml:space="preserve"> </w:t>
      </w:r>
      <w:r w:rsidRPr="00B105B1">
        <w:t>удобного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понятного</w:t>
      </w:r>
      <w:r w:rsidR="00C8501F">
        <w:t xml:space="preserve"> </w:t>
      </w:r>
      <w:r w:rsidRPr="00B105B1">
        <w:t>взаимодействия</w:t>
      </w:r>
      <w:r w:rsidR="00C8501F">
        <w:t xml:space="preserve"> </w:t>
      </w:r>
      <w:r w:rsidRPr="00B105B1">
        <w:t>между</w:t>
      </w:r>
      <w:r w:rsidR="00C8501F">
        <w:t xml:space="preserve"> </w:t>
      </w:r>
      <w:r w:rsidRPr="00B105B1">
        <w:t>игроком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игровым</w:t>
      </w:r>
      <w:r w:rsidR="00C8501F">
        <w:t xml:space="preserve"> </w:t>
      </w:r>
      <w:r w:rsidRPr="00B105B1">
        <w:t>миром.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зависело</w:t>
      </w:r>
      <w:r w:rsidR="00C8501F">
        <w:t xml:space="preserve"> </w:t>
      </w:r>
      <w:r w:rsidRPr="00B105B1">
        <w:t>от</w:t>
      </w:r>
      <w:r w:rsidR="00C8501F">
        <w:t xml:space="preserve"> </w:t>
      </w:r>
      <w:r w:rsidRPr="00B105B1">
        <w:t>того,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разработчик</w:t>
      </w:r>
      <w:r w:rsidR="00C8501F">
        <w:t xml:space="preserve"> </w:t>
      </w:r>
      <w:r w:rsidRPr="00B105B1">
        <w:t>реализовал</w:t>
      </w:r>
      <w:r w:rsidR="00C8501F">
        <w:t xml:space="preserve"> </w:t>
      </w:r>
      <w:r w:rsidRPr="00B105B1">
        <w:t>интерфейс,</w:t>
      </w:r>
      <w:r w:rsidR="00C8501F">
        <w:t xml:space="preserve"> </w:t>
      </w:r>
      <w:r w:rsidRPr="00B105B1">
        <w:t>какие</w:t>
      </w:r>
      <w:r w:rsidR="00C8501F">
        <w:t xml:space="preserve"> </w:t>
      </w:r>
      <w:r w:rsidRPr="00B105B1">
        <w:t>элементы</w:t>
      </w:r>
      <w:r w:rsidR="00C8501F">
        <w:t xml:space="preserve"> </w:t>
      </w:r>
      <w:r w:rsidRPr="00B105B1">
        <w:t>управления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использованы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каким</w:t>
      </w:r>
      <w:r w:rsidR="00C8501F">
        <w:t xml:space="preserve"> </w:t>
      </w:r>
      <w:r w:rsidRPr="00B105B1">
        <w:t>образом</w:t>
      </w:r>
      <w:r w:rsidR="00C8501F">
        <w:t xml:space="preserve"> </w:t>
      </w:r>
      <w:r w:rsidRPr="00B105B1">
        <w:t>они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связаны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игровыми</w:t>
      </w:r>
      <w:r w:rsidR="00C8501F">
        <w:t xml:space="preserve"> </w:t>
      </w:r>
      <w:r w:rsidRPr="00B105B1">
        <w:t>объектами.</w:t>
      </w:r>
      <w:r w:rsidR="00C8501F">
        <w:t xml:space="preserve"> </w:t>
      </w:r>
      <w:r w:rsidRPr="00B105B1">
        <w:t>Игре</w:t>
      </w:r>
      <w:r w:rsidR="00C8501F">
        <w:t xml:space="preserve"> </w:t>
      </w:r>
      <w:r w:rsidRPr="00B105B1">
        <w:t>необходимо</w:t>
      </w:r>
      <w:r w:rsidR="00C8501F">
        <w:t xml:space="preserve"> </w:t>
      </w:r>
      <w:r w:rsidRPr="00B105B1">
        <w:t>было</w:t>
      </w:r>
      <w:r w:rsidR="00C8501F">
        <w:t xml:space="preserve"> </w:t>
      </w:r>
      <w:r w:rsidRPr="00B105B1">
        <w:t>иметь</w:t>
      </w:r>
      <w:r w:rsidR="00C8501F">
        <w:t xml:space="preserve"> </w:t>
      </w:r>
      <w:r w:rsidRPr="00B105B1">
        <w:t>такой</w:t>
      </w:r>
      <w:r w:rsidR="00C8501F">
        <w:t xml:space="preserve"> </w:t>
      </w:r>
      <w:r w:rsidRPr="00B105B1">
        <w:t>внешний</w:t>
      </w:r>
      <w:r w:rsidR="00C8501F">
        <w:t xml:space="preserve"> </w:t>
      </w:r>
      <w:r w:rsidRPr="00B105B1">
        <w:t>вид,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котором</w:t>
      </w:r>
      <w:r w:rsidR="00C8501F">
        <w:t xml:space="preserve"> </w:t>
      </w:r>
      <w:r w:rsidRPr="00B105B1">
        <w:t>игрок</w:t>
      </w:r>
      <w:r w:rsidR="00C8501F">
        <w:t xml:space="preserve"> </w:t>
      </w:r>
      <w:r w:rsidRPr="00B105B1">
        <w:t>интуитивно</w:t>
      </w:r>
      <w:r w:rsidR="00C8501F">
        <w:t xml:space="preserve"> </w:t>
      </w:r>
      <w:r w:rsidRPr="00B105B1">
        <w:t>понимал</w:t>
      </w:r>
      <w:r w:rsidR="00C8501F">
        <w:t xml:space="preserve"> </w:t>
      </w:r>
      <w:r w:rsidRPr="00B105B1">
        <w:t>бы,</w:t>
      </w:r>
      <w:r w:rsidR="00C8501F">
        <w:t xml:space="preserve"> </w:t>
      </w:r>
      <w:r w:rsidRPr="00B105B1">
        <w:t>какие</w:t>
      </w:r>
      <w:r w:rsidR="00C8501F">
        <w:t xml:space="preserve"> </w:t>
      </w:r>
      <w:r w:rsidRPr="00B105B1">
        <w:t>действия</w:t>
      </w:r>
      <w:r w:rsidR="00C8501F">
        <w:t xml:space="preserve"> </w:t>
      </w:r>
      <w:r w:rsidRPr="00B105B1">
        <w:t>ему</w:t>
      </w:r>
      <w:r w:rsidR="00C8501F">
        <w:t xml:space="preserve"> </w:t>
      </w:r>
      <w:r w:rsidRPr="00B105B1">
        <w:t>нужно</w:t>
      </w:r>
      <w:r w:rsidR="00C8501F">
        <w:t xml:space="preserve"> </w:t>
      </w:r>
      <w:r w:rsidRPr="00B105B1">
        <w:t>совершить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взаимодействовать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элементами</w:t>
      </w:r>
      <w:r w:rsidR="00C8501F">
        <w:t xml:space="preserve"> </w:t>
      </w:r>
      <w:r w:rsidRPr="00B105B1">
        <w:t>окружения.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организации</w:t>
      </w:r>
      <w:r w:rsidR="00C8501F">
        <w:t xml:space="preserve"> </w:t>
      </w:r>
      <w:r w:rsidRPr="00B105B1">
        <w:t>эффективной</w:t>
      </w:r>
      <w:r w:rsidR="00C8501F">
        <w:t xml:space="preserve"> </w:t>
      </w:r>
      <w:r w:rsidRPr="00B105B1">
        <w:t>работы</w:t>
      </w:r>
      <w:r w:rsidR="00C8501F">
        <w:t xml:space="preserve"> </w:t>
      </w:r>
      <w:r w:rsidRPr="00B105B1">
        <w:t>пользователя</w:t>
      </w:r>
      <w:r w:rsidR="00C8501F">
        <w:t xml:space="preserve"> </w:t>
      </w:r>
      <w:r w:rsidRPr="00B105B1">
        <w:t>был</w:t>
      </w:r>
      <w:r w:rsidR="00C8501F">
        <w:t xml:space="preserve"> </w:t>
      </w:r>
      <w:r w:rsidRPr="00B105B1">
        <w:t>создан</w:t>
      </w:r>
      <w:r w:rsidR="00C8501F">
        <w:t xml:space="preserve"> </w:t>
      </w:r>
      <w:r w:rsidRPr="00B105B1">
        <w:t>интерфейс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«Хранитель</w:t>
      </w:r>
      <w:r w:rsidR="00C8501F">
        <w:t xml:space="preserve"> </w:t>
      </w:r>
      <w:r w:rsidRPr="00B105B1">
        <w:t>Земли»,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котором</w:t>
      </w:r>
      <w:r w:rsidR="00C8501F">
        <w:t xml:space="preserve"> </w:t>
      </w:r>
      <w:r w:rsidRPr="00B105B1">
        <w:t>все</w:t>
      </w:r>
      <w:r w:rsidR="00C8501F">
        <w:t xml:space="preserve"> </w:t>
      </w:r>
      <w:r w:rsidRPr="00B105B1">
        <w:t>элементы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сгруппированы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функциональному</w:t>
      </w:r>
      <w:r w:rsidR="00C8501F">
        <w:t xml:space="preserve"> </w:t>
      </w:r>
      <w:r w:rsidRPr="00B105B1">
        <w:t>назначению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логически</w:t>
      </w:r>
      <w:r w:rsidR="00C8501F">
        <w:t xml:space="preserve"> </w:t>
      </w:r>
      <w:r w:rsidRPr="00B105B1">
        <w:t>связаны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игровыми</w:t>
      </w:r>
      <w:r w:rsidR="00C8501F">
        <w:t xml:space="preserve"> </w:t>
      </w:r>
      <w:r w:rsidRPr="00B105B1">
        <w:t>задачами.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этом</w:t>
      </w:r>
      <w:r w:rsidR="00C8501F">
        <w:t xml:space="preserve"> </w:t>
      </w:r>
      <w:r w:rsidRPr="00B105B1">
        <w:t>обеспечивался</w:t>
      </w:r>
      <w:r w:rsidR="00C8501F">
        <w:t xml:space="preserve"> </w:t>
      </w:r>
      <w:r w:rsidRPr="00B105B1">
        <w:t>удобный,</w:t>
      </w:r>
      <w:r w:rsidR="00C8501F">
        <w:t xml:space="preserve"> </w:t>
      </w:r>
      <w:r w:rsidRPr="00B105B1">
        <w:t>отзывчивый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эстетически</w:t>
      </w:r>
      <w:r w:rsidR="00C8501F">
        <w:t xml:space="preserve"> </w:t>
      </w:r>
      <w:r w:rsidRPr="00B105B1">
        <w:t>приятный</w:t>
      </w:r>
      <w:r w:rsidR="00C8501F">
        <w:t xml:space="preserve"> </w:t>
      </w:r>
      <w:r w:rsidRPr="00B105B1">
        <w:t>графический</w:t>
      </w:r>
      <w:r w:rsidR="00C8501F">
        <w:t xml:space="preserve"> </w:t>
      </w:r>
      <w:r w:rsidRPr="00B105B1">
        <w:t>интерфейс,</w:t>
      </w:r>
      <w:r w:rsidR="00C8501F">
        <w:t xml:space="preserve"> </w:t>
      </w:r>
      <w:r w:rsidRPr="00B105B1">
        <w:t>соответствующий</w:t>
      </w:r>
      <w:r w:rsidR="00C8501F">
        <w:t xml:space="preserve"> </w:t>
      </w:r>
      <w:r w:rsidRPr="00B105B1">
        <w:t>тематике</w:t>
      </w:r>
      <w:r w:rsidR="00C8501F">
        <w:t xml:space="preserve"> </w:t>
      </w:r>
      <w:r w:rsidRPr="00B105B1">
        <w:t>экологии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стилистике</w:t>
      </w:r>
      <w:r w:rsidR="00C8501F">
        <w:t xml:space="preserve"> </w:t>
      </w:r>
      <w:r w:rsidRPr="00B105B1">
        <w:t>пиксель</w:t>
      </w:r>
      <w:r w:rsidRPr="00B105B1">
        <w:noBreakHyphen/>
        <w:t>арта.</w:t>
      </w:r>
    </w:p>
    <w:p w14:paraId="5C726513" w14:textId="77777777" w:rsidR="00711B99" w:rsidRPr="00BD6114" w:rsidRDefault="00711B99" w:rsidP="00711B99">
      <w:pPr>
        <w:ind w:firstLine="0"/>
        <w:rPr>
          <w:rFonts w:eastAsia="Times New Roman"/>
          <w:bCs/>
        </w:rPr>
      </w:pPr>
    </w:p>
    <w:p w14:paraId="2B9C7354" w14:textId="31ED386F" w:rsidR="00711B99" w:rsidRPr="00BD6114" w:rsidRDefault="00711B99" w:rsidP="00711B99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2.1.</w:t>
      </w:r>
      <w:r w:rsidR="002957DB">
        <w:rPr>
          <w:rFonts w:eastAsia="Times New Roman"/>
          <w:b/>
          <w:bCs/>
        </w:rPr>
        <w:t>1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UX-прототипы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пользовательского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интерфейса</w:t>
      </w:r>
    </w:p>
    <w:p w14:paraId="2C0126CC" w14:textId="77777777" w:rsidR="00711B99" w:rsidRPr="00BD6114" w:rsidRDefault="00711B99" w:rsidP="00711B99">
      <w:pPr>
        <w:rPr>
          <w:rFonts w:eastAsia="Times New Roman"/>
          <w:b/>
          <w:bCs/>
        </w:rPr>
      </w:pPr>
    </w:p>
    <w:p w14:paraId="433A2C50" w14:textId="6BB01465" w:rsidR="00711B99" w:rsidRPr="00B105B1" w:rsidRDefault="00711B99" w:rsidP="00B105B1">
      <w:r w:rsidRPr="00B105B1">
        <w:t>Прототип</w:t>
      </w:r>
      <w:r w:rsidR="00C8501F">
        <w:t xml:space="preserve"> </w:t>
      </w:r>
      <w:r w:rsidRPr="00B105B1">
        <w:t>—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черновой,</w:t>
      </w:r>
      <w:r w:rsidR="00C8501F">
        <w:t xml:space="preserve"> </w:t>
      </w:r>
      <w:r w:rsidRPr="00B105B1">
        <w:t>упрощённый</w:t>
      </w:r>
      <w:r w:rsidR="00C8501F">
        <w:t xml:space="preserve"> </w:t>
      </w:r>
      <w:r w:rsidRPr="00B105B1">
        <w:t>макет</w:t>
      </w:r>
      <w:r w:rsidR="00C8501F">
        <w:t xml:space="preserve"> </w:t>
      </w:r>
      <w:r w:rsidRPr="00B105B1">
        <w:t>будущего</w:t>
      </w:r>
      <w:r w:rsidR="00C8501F">
        <w:t xml:space="preserve"> </w:t>
      </w:r>
      <w:r w:rsidRPr="00B105B1">
        <w:t>IT</w:t>
      </w:r>
      <w:r w:rsidRPr="00B105B1">
        <w:noBreakHyphen/>
        <w:t>продукта.</w:t>
      </w:r>
      <w:r w:rsidR="00C8501F">
        <w:t xml:space="preserve"> </w:t>
      </w:r>
      <w:r w:rsidRPr="00B105B1">
        <w:t>Его</w:t>
      </w:r>
      <w:r w:rsidR="00C8501F">
        <w:t xml:space="preserve"> </w:t>
      </w:r>
      <w:r w:rsidRPr="00B105B1">
        <w:t>создание</w:t>
      </w:r>
      <w:r w:rsidR="00C8501F">
        <w:t xml:space="preserve"> </w:t>
      </w:r>
      <w:r w:rsidRPr="00B105B1">
        <w:t>требует</w:t>
      </w:r>
      <w:r w:rsidR="00C8501F">
        <w:t xml:space="preserve"> </w:t>
      </w:r>
      <w:r w:rsidRPr="00B105B1">
        <w:t>меньше</w:t>
      </w:r>
      <w:r w:rsidR="00C8501F">
        <w:t xml:space="preserve"> </w:t>
      </w:r>
      <w:r w:rsidRPr="00B105B1">
        <w:t>времени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узкоспециальных</w:t>
      </w:r>
      <w:r w:rsidR="00C8501F">
        <w:t xml:space="preserve"> </w:t>
      </w:r>
      <w:r w:rsidRPr="00B105B1">
        <w:t>знаний,</w:t>
      </w:r>
      <w:r w:rsidR="00C8501F">
        <w:t xml:space="preserve"> </w:t>
      </w:r>
      <w:r w:rsidRPr="00B105B1">
        <w:t>чем</w:t>
      </w:r>
      <w:r w:rsidR="00C8501F">
        <w:t xml:space="preserve"> </w:t>
      </w:r>
      <w:r w:rsidRPr="00B105B1">
        <w:t>разработка</w:t>
      </w:r>
      <w:r w:rsidR="00C8501F">
        <w:t xml:space="preserve"> </w:t>
      </w:r>
      <w:r w:rsidRPr="00B105B1">
        <w:t>готового</w:t>
      </w:r>
      <w:r w:rsidR="00C8501F">
        <w:t xml:space="preserve"> </w:t>
      </w:r>
      <w:r w:rsidRPr="00B105B1">
        <w:t>решения,</w:t>
      </w:r>
      <w:r w:rsidR="00C8501F">
        <w:t xml:space="preserve"> </w:t>
      </w:r>
      <w:r w:rsidRPr="00B105B1">
        <w:t>но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этом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нему</w:t>
      </w:r>
      <w:r w:rsidR="00C8501F">
        <w:t xml:space="preserve"> </w:t>
      </w:r>
      <w:r w:rsidRPr="00B105B1">
        <w:t>можно</w:t>
      </w:r>
      <w:r w:rsidR="00C8501F">
        <w:t xml:space="preserve"> </w:t>
      </w:r>
      <w:r w:rsidRPr="00B105B1">
        <w:t>«перемещаться»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взаимодействовать,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уже</w:t>
      </w:r>
      <w:r w:rsidR="00C8501F">
        <w:t xml:space="preserve"> </w:t>
      </w:r>
      <w:r w:rsidRPr="00B105B1">
        <w:t>работающей</w:t>
      </w:r>
      <w:r w:rsidR="00C8501F">
        <w:t xml:space="preserve"> </w:t>
      </w:r>
      <w:r w:rsidRPr="00B105B1">
        <w:t>системой.</w:t>
      </w:r>
    </w:p>
    <w:p w14:paraId="29C2C87D" w14:textId="55E0399F" w:rsidR="00711B99" w:rsidRPr="00B105B1" w:rsidRDefault="00711B99" w:rsidP="00B105B1">
      <w:r w:rsidRPr="00B105B1">
        <w:t>UX</w:t>
      </w:r>
      <w:r w:rsidRPr="00B105B1">
        <w:noBreakHyphen/>
        <w:t>прототип</w:t>
      </w:r>
      <w:r w:rsidR="00C8501F">
        <w:t xml:space="preserve"> </w:t>
      </w:r>
      <w:r w:rsidRPr="00B105B1">
        <w:t>—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черновая</w:t>
      </w:r>
      <w:r w:rsidR="00C8501F">
        <w:t xml:space="preserve"> </w:t>
      </w:r>
      <w:r w:rsidRPr="00B105B1">
        <w:t>функциональная</w:t>
      </w:r>
      <w:r w:rsidR="00C8501F">
        <w:t xml:space="preserve"> </w:t>
      </w:r>
      <w:r w:rsidRPr="00B105B1">
        <w:t>модель</w:t>
      </w:r>
      <w:r w:rsidR="00C8501F">
        <w:t xml:space="preserve"> </w:t>
      </w:r>
      <w:r w:rsidRPr="00B105B1">
        <w:t>будущего</w:t>
      </w:r>
      <w:r w:rsidR="00C8501F">
        <w:t xml:space="preserve"> </w:t>
      </w:r>
      <w:r w:rsidRPr="00B105B1">
        <w:t>продукта,</w:t>
      </w:r>
      <w:r w:rsidR="00C8501F">
        <w:t xml:space="preserve"> </w:t>
      </w:r>
      <w:r w:rsidRPr="00B105B1">
        <w:t>ориентированная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логику</w:t>
      </w:r>
      <w:r w:rsidR="00C8501F">
        <w:t xml:space="preserve"> </w:t>
      </w:r>
      <w:r w:rsidRPr="00B105B1">
        <w:t>взаимодействия</w:t>
      </w:r>
      <w:r w:rsidR="00C8501F">
        <w:t xml:space="preserve"> </w:t>
      </w:r>
      <w:r w:rsidRPr="00B105B1">
        <w:t>игрока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системой.</w:t>
      </w:r>
      <w:r w:rsidR="00C8501F">
        <w:t xml:space="preserve"> </w:t>
      </w:r>
      <w:r w:rsidRPr="00B105B1">
        <w:t>Такой</w:t>
      </w:r>
      <w:r w:rsidR="00C8501F">
        <w:t xml:space="preserve"> </w:t>
      </w:r>
      <w:r w:rsidRPr="00B105B1">
        <w:t>прототип</w:t>
      </w:r>
      <w:r w:rsidR="00C8501F">
        <w:t xml:space="preserve"> </w:t>
      </w:r>
      <w:r w:rsidRPr="00B105B1">
        <w:t>фокусируется</w:t>
      </w:r>
      <w:r w:rsidR="00C8501F">
        <w:t xml:space="preserve"> </w:t>
      </w:r>
      <w:r w:rsidRPr="00B105B1">
        <w:t>не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визуальном</w:t>
      </w:r>
      <w:r w:rsidR="00C8501F">
        <w:t xml:space="preserve"> </w:t>
      </w:r>
      <w:r w:rsidRPr="00B105B1">
        <w:t>оформлении,</w:t>
      </w:r>
      <w:r w:rsidR="00C8501F">
        <w:t xml:space="preserve"> </w:t>
      </w:r>
      <w:r w:rsidRPr="00B105B1">
        <w:t>а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структуре,</w:t>
      </w:r>
      <w:r w:rsidR="00C8501F">
        <w:t xml:space="preserve"> </w:t>
      </w:r>
      <w:r w:rsidRPr="00B105B1">
        <w:t>сценариях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игровом</w:t>
      </w:r>
      <w:r w:rsidR="00C8501F">
        <w:t xml:space="preserve"> </w:t>
      </w:r>
      <w:r w:rsidRPr="00B105B1">
        <w:t>опыте.</w:t>
      </w:r>
      <w:r w:rsidR="00C8501F">
        <w:t xml:space="preserve"> </w:t>
      </w:r>
      <w:r w:rsidRPr="00B105B1">
        <w:t>Он</w:t>
      </w:r>
      <w:r w:rsidR="00C8501F">
        <w:t xml:space="preserve"> </w:t>
      </w:r>
      <w:r w:rsidRPr="00B105B1">
        <w:t>позволяет</w:t>
      </w:r>
      <w:r w:rsidR="00C8501F">
        <w:t xml:space="preserve"> </w:t>
      </w:r>
      <w:r w:rsidRPr="00B105B1">
        <w:t>сформировать</w:t>
      </w:r>
      <w:r w:rsidR="00C8501F">
        <w:t xml:space="preserve"> </w:t>
      </w:r>
      <w:r w:rsidRPr="00B105B1">
        <w:t>основу</w:t>
      </w:r>
      <w:r w:rsidR="00C8501F">
        <w:t xml:space="preserve"> </w:t>
      </w:r>
      <w:r w:rsidRPr="00B105B1">
        <w:t>навигации,</w:t>
      </w:r>
      <w:r w:rsidR="00C8501F">
        <w:t xml:space="preserve"> </w:t>
      </w:r>
      <w:r w:rsidRPr="00B105B1">
        <w:t>продумать</w:t>
      </w:r>
      <w:r w:rsidR="00C8501F">
        <w:t xml:space="preserve"> </w:t>
      </w:r>
      <w:r w:rsidRPr="00B105B1">
        <w:t>последовательность</w:t>
      </w:r>
      <w:r w:rsidR="00C8501F">
        <w:t xml:space="preserve"> </w:t>
      </w:r>
      <w:r w:rsidRPr="00B105B1">
        <w:t>действий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проверить</w:t>
      </w:r>
      <w:r w:rsidR="00C8501F">
        <w:t xml:space="preserve"> </w:t>
      </w:r>
      <w:r w:rsidRPr="00B105B1">
        <w:t>удобство</w:t>
      </w:r>
      <w:r w:rsidR="00C8501F">
        <w:t xml:space="preserve"> </w:t>
      </w:r>
      <w:r w:rsidRPr="00B105B1">
        <w:t>решения</w:t>
      </w:r>
      <w:r w:rsidR="00C8501F">
        <w:t xml:space="preserve"> </w:t>
      </w:r>
      <w:r w:rsidRPr="00B105B1">
        <w:t>ещё</w:t>
      </w:r>
      <w:r w:rsidR="00C8501F">
        <w:t xml:space="preserve"> </w:t>
      </w:r>
      <w:r w:rsidRPr="00B105B1">
        <w:t>до</w:t>
      </w:r>
      <w:r w:rsidR="00C8501F">
        <w:t xml:space="preserve"> </w:t>
      </w:r>
      <w:r w:rsidRPr="00B105B1">
        <w:t>начала</w:t>
      </w:r>
      <w:r w:rsidR="00C8501F">
        <w:t xml:space="preserve"> </w:t>
      </w:r>
      <w:r w:rsidRPr="00B105B1">
        <w:t>визуального</w:t>
      </w:r>
      <w:r w:rsidR="00C8501F">
        <w:t xml:space="preserve"> </w:t>
      </w:r>
      <w:r w:rsidRPr="00B105B1">
        <w:t>дизайна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разработки.</w:t>
      </w:r>
    </w:p>
    <w:p w14:paraId="30922B91" w14:textId="0DFD0F9E" w:rsidR="00711B99" w:rsidRPr="00B105B1" w:rsidRDefault="00711B99" w:rsidP="00B105B1">
      <w:r w:rsidRPr="00B105B1">
        <w:t>Разработанные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рамках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UX</w:t>
      </w:r>
      <w:r w:rsidRPr="00B105B1">
        <w:noBreakHyphen/>
        <w:t>прототипы</w:t>
      </w:r>
      <w:r w:rsidR="00C8501F">
        <w:t xml:space="preserve"> </w:t>
      </w:r>
      <w:r w:rsidRPr="00B105B1">
        <w:t>пользовательского</w:t>
      </w:r>
      <w:r w:rsidR="00C8501F">
        <w:t xml:space="preserve"> </w:t>
      </w:r>
      <w:r w:rsidRPr="00B105B1">
        <w:t>интерфейса</w:t>
      </w:r>
      <w:r w:rsidR="00C8501F">
        <w:t xml:space="preserve"> </w:t>
      </w:r>
      <w:r w:rsidRPr="00B105B1">
        <w:t>представлены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r w:rsidR="00FA662D">
        <w:t>Г</w:t>
      </w:r>
      <w:r w:rsidR="00C8501F">
        <w:t xml:space="preserve"> </w:t>
      </w:r>
      <w:r w:rsidRPr="00B105B1">
        <w:t>на</w:t>
      </w:r>
      <w:r w:rsidR="00C8501F">
        <w:t xml:space="preserve"> </w:t>
      </w:r>
      <w:bookmarkStart w:id="2" w:name="_Hlk218913540"/>
      <w:r w:rsidRPr="00B105B1">
        <w:t>рисунке</w:t>
      </w:r>
      <w:r w:rsidR="00C8501F">
        <w:t xml:space="preserve"> </w:t>
      </w:r>
      <w:r w:rsidR="00FA662D">
        <w:t>Г</w:t>
      </w:r>
      <w:r w:rsidRPr="00B105B1">
        <w:t>.1</w:t>
      </w:r>
      <w:r w:rsidR="00C8501F">
        <w:t xml:space="preserve"> </w:t>
      </w:r>
      <w:r w:rsidRPr="00B105B1">
        <w:t>«UX</w:t>
      </w:r>
      <w:r w:rsidRPr="00B105B1">
        <w:noBreakHyphen/>
        <w:t>прототип</w:t>
      </w:r>
      <w:r w:rsidR="00C8501F">
        <w:t xml:space="preserve"> </w:t>
      </w:r>
      <w:r w:rsidRPr="00B105B1">
        <w:t>главного</w:t>
      </w:r>
      <w:r w:rsidR="00C8501F">
        <w:t xml:space="preserve"> </w:t>
      </w:r>
      <w:r w:rsidRPr="00B105B1">
        <w:t>меню</w:t>
      </w:r>
      <w:bookmarkEnd w:id="2"/>
      <w:r w:rsidRPr="00B105B1">
        <w:t>»,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рисунке</w:t>
      </w:r>
      <w:r w:rsidR="00C8501F">
        <w:t xml:space="preserve"> </w:t>
      </w:r>
      <w:r w:rsidR="00FA662D">
        <w:t>Г</w:t>
      </w:r>
      <w:r w:rsidRPr="00B105B1">
        <w:t>.2</w:t>
      </w:r>
      <w:r w:rsidR="00C8501F">
        <w:t xml:space="preserve"> </w:t>
      </w:r>
      <w:r w:rsidRPr="00B105B1">
        <w:t>«</w:t>
      </w:r>
      <w:bookmarkStart w:id="3" w:name="_Hlk218913671"/>
      <w:r w:rsidRPr="00B105B1">
        <w:t>UX</w:t>
      </w:r>
      <w:r w:rsidRPr="00B105B1">
        <w:noBreakHyphen/>
        <w:t>прототип</w:t>
      </w:r>
      <w:r w:rsidR="00C8501F">
        <w:t xml:space="preserve"> </w:t>
      </w:r>
      <w:r w:rsidR="005F7283">
        <w:t>настроек</w:t>
      </w:r>
      <w:bookmarkEnd w:id="3"/>
      <w:r w:rsidRPr="00B105B1">
        <w:t>»,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рисунке</w:t>
      </w:r>
      <w:r w:rsidR="00C8501F">
        <w:t xml:space="preserve"> </w:t>
      </w:r>
      <w:r w:rsidR="00FA662D">
        <w:t>Г</w:t>
      </w:r>
      <w:r w:rsidRPr="00B105B1">
        <w:t>.3</w:t>
      </w:r>
      <w:r w:rsidR="00C8501F">
        <w:t xml:space="preserve"> </w:t>
      </w:r>
      <w:r w:rsidRPr="00B105B1">
        <w:t>«UX</w:t>
      </w:r>
      <w:r w:rsidRPr="00B105B1">
        <w:noBreakHyphen/>
        <w:t>прототип</w:t>
      </w:r>
      <w:r w:rsidR="00C8501F">
        <w:t xml:space="preserve"> </w:t>
      </w:r>
      <w:r w:rsidR="00D662B0">
        <w:t>об игре</w:t>
      </w:r>
      <w:r w:rsidRPr="00B105B1">
        <w:t>»</w:t>
      </w:r>
      <w:r w:rsidR="00D662B0">
        <w:t>, на рисунке Г.4 «</w:t>
      </w:r>
      <w:r w:rsidR="00D662B0" w:rsidRPr="00B105B1">
        <w:t>UX</w:t>
      </w:r>
      <w:r w:rsidR="00D662B0" w:rsidRPr="00B105B1">
        <w:noBreakHyphen/>
        <w:t>прототип</w:t>
      </w:r>
      <w:r w:rsidR="00D662B0">
        <w:t xml:space="preserve"> игрового процесса»</w:t>
      </w:r>
      <w:r w:rsidRPr="00B105B1">
        <w:t>.</w:t>
      </w:r>
    </w:p>
    <w:p w14:paraId="729E3071" w14:textId="4F5D5C60" w:rsidR="00711B99" w:rsidRPr="00B105B1" w:rsidRDefault="00711B99" w:rsidP="00B105B1">
      <w:r w:rsidRPr="00B105B1">
        <w:t>Ссылка</w:t>
      </w:r>
      <w:r w:rsidR="00C8501F">
        <w:t xml:space="preserve"> </w:t>
      </w:r>
      <w:r w:rsidRPr="00B105B1">
        <w:t>на</w:t>
      </w:r>
      <w:r w:rsidR="00C8501F">
        <w:t xml:space="preserve"> </w:t>
      </w:r>
      <w:proofErr w:type="spellStart"/>
      <w:r w:rsidRPr="00B105B1">
        <w:t>Figma</w:t>
      </w:r>
      <w:proofErr w:type="spellEnd"/>
      <w:r w:rsidR="00C8501F">
        <w:t xml:space="preserve"> </w:t>
      </w:r>
      <w:r w:rsidRPr="00B105B1">
        <w:t>(макет</w:t>
      </w:r>
      <w:r w:rsidR="00C8501F">
        <w:t xml:space="preserve"> </w:t>
      </w:r>
      <w:r w:rsidRPr="00B105B1">
        <w:t>интерфейса):</w:t>
      </w:r>
      <w:r w:rsidR="00C8501F">
        <w:t xml:space="preserve"> </w:t>
      </w:r>
    </w:p>
    <w:p w14:paraId="39B545EE" w14:textId="77777777" w:rsidR="00711B99" w:rsidRDefault="00711B99" w:rsidP="00711B99">
      <w:hyperlink r:id="rId8" w:history="1">
        <w:r w:rsidRPr="00310ED0">
          <w:rPr>
            <w:rStyle w:val="af4"/>
          </w:rPr>
          <w:t>https://www.figma.com/design/pPoFxyuhuJ9qPabvl6qY5I/Untitled?node-id=16-175&amp;p=f&amp;t=f3yZTEQGFbxWzauF-0</w:t>
        </w:r>
      </w:hyperlink>
      <w:r>
        <w:t>.</w:t>
      </w:r>
    </w:p>
    <w:p w14:paraId="1A24E51B" w14:textId="77777777" w:rsidR="006B4C52" w:rsidRDefault="006B4C52" w:rsidP="006B4C52">
      <w:pPr>
        <w:ind w:firstLine="0"/>
        <w:rPr>
          <w:rFonts w:eastAsia="Times New Roman"/>
          <w:b/>
          <w:bCs/>
        </w:rPr>
      </w:pPr>
    </w:p>
    <w:p w14:paraId="4A1964BC" w14:textId="65B8833F" w:rsidR="00711B99" w:rsidRPr="00BD6114" w:rsidRDefault="00711B99" w:rsidP="00711B99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2.2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UML-диаграмм</w:t>
      </w:r>
    </w:p>
    <w:p w14:paraId="4B3A653A" w14:textId="77777777" w:rsidR="00711B99" w:rsidRPr="00BD6114" w:rsidRDefault="00711B99" w:rsidP="00711B99">
      <w:pPr>
        <w:rPr>
          <w:rFonts w:eastAsia="Times New Roman"/>
          <w:b/>
          <w:bCs/>
        </w:rPr>
      </w:pPr>
    </w:p>
    <w:p w14:paraId="1A4A2F40" w14:textId="7E2D43CF" w:rsidR="00711B99" w:rsidRDefault="00711B99" w:rsidP="00711B99">
      <w:r w:rsidRPr="00B105B1">
        <w:t>UML-диаграммы</w:t>
      </w:r>
      <w:r w:rsidR="00C8501F">
        <w:t xml:space="preserve"> </w:t>
      </w:r>
      <w:r w:rsidRPr="00B105B1">
        <w:t>нужны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создания</w:t>
      </w:r>
      <w:r w:rsidR="00C8501F">
        <w:t xml:space="preserve"> </w:t>
      </w:r>
      <w:r w:rsidRPr="00B105B1">
        <w:t>«чертежей»</w:t>
      </w:r>
      <w:r w:rsidR="00C8501F">
        <w:t xml:space="preserve"> </w:t>
      </w:r>
      <w:r w:rsidRPr="00B105B1">
        <w:t>программы,</w:t>
      </w:r>
      <w:r w:rsidR="00C8501F">
        <w:t xml:space="preserve"> </w:t>
      </w:r>
      <w:r w:rsidRPr="00B105B1">
        <w:t>схем,</w:t>
      </w:r>
      <w:r w:rsidR="00C8501F">
        <w:t xml:space="preserve"> </w:t>
      </w:r>
      <w:r w:rsidRPr="00B105B1">
        <w:t>которые</w:t>
      </w:r>
      <w:r w:rsidR="00C8501F">
        <w:t xml:space="preserve"> </w:t>
      </w:r>
      <w:r w:rsidRPr="00B105B1">
        <w:t>показывают,</w:t>
      </w:r>
      <w:r w:rsidR="00C8501F">
        <w:t xml:space="preserve"> </w:t>
      </w:r>
      <w:r w:rsidRPr="00B105B1">
        <w:t>как</w:t>
      </w:r>
      <w:r w:rsidR="00C8501F">
        <w:t xml:space="preserve"> </w:t>
      </w:r>
      <w:r w:rsidRPr="00B105B1">
        <w:t>устроено</w:t>
      </w:r>
      <w:r w:rsidR="00C8501F">
        <w:t xml:space="preserve"> </w:t>
      </w:r>
      <w:r w:rsidRPr="00B105B1">
        <w:t>программное</w:t>
      </w:r>
      <w:r w:rsidR="00C8501F">
        <w:t xml:space="preserve"> </w:t>
      </w:r>
      <w:r w:rsidRPr="00B105B1">
        <w:t>обеспечение</w:t>
      </w:r>
      <w:r w:rsidR="00C8501F">
        <w:t xml:space="preserve"> </w:t>
      </w:r>
      <w:r w:rsidRPr="00B105B1">
        <w:t>изнутри,</w:t>
      </w:r>
      <w:r w:rsidR="00C8501F">
        <w:t xml:space="preserve"> </w:t>
      </w:r>
      <w:r w:rsidRPr="00B105B1">
        <w:t>то</w:t>
      </w:r>
      <w:r w:rsidR="00C8501F">
        <w:t xml:space="preserve"> </w:t>
      </w:r>
      <w:r w:rsidRPr="00B105B1">
        <w:t>есть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проектирования.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данном</w:t>
      </w:r>
      <w:r w:rsidR="00C8501F">
        <w:t xml:space="preserve"> </w:t>
      </w:r>
      <w:r w:rsidRPr="00B105B1">
        <w:t>проекте</w:t>
      </w:r>
      <w:r w:rsidR="00C8501F">
        <w:t xml:space="preserve"> </w:t>
      </w:r>
      <w:r w:rsidRPr="00B105B1">
        <w:t>будет</w:t>
      </w:r>
      <w:r w:rsidR="00C8501F">
        <w:t xml:space="preserve"> </w:t>
      </w:r>
      <w:r w:rsidRPr="00B105B1">
        <w:t>представлено</w:t>
      </w:r>
      <w:r w:rsidR="00C8501F">
        <w:t xml:space="preserve"> </w:t>
      </w:r>
      <w:r w:rsidRPr="00B105B1">
        <w:t>3</w:t>
      </w:r>
      <w:r w:rsidR="00C8501F">
        <w:t xml:space="preserve"> </w:t>
      </w:r>
      <w:r w:rsidRPr="00B105B1">
        <w:t>UML-диаграммы:</w:t>
      </w:r>
      <w:r w:rsidR="00C8501F">
        <w:t xml:space="preserve"> </w:t>
      </w:r>
      <w:r w:rsidRPr="00B105B1">
        <w:t>диаграмма</w:t>
      </w:r>
      <w:r w:rsidR="00C8501F">
        <w:t xml:space="preserve"> </w:t>
      </w:r>
      <w:r w:rsidRPr="00B105B1">
        <w:t>вариантов</w:t>
      </w:r>
      <w:r w:rsidR="00C8501F">
        <w:t xml:space="preserve"> </w:t>
      </w:r>
      <w:r w:rsidRPr="00B105B1">
        <w:t>использования</w:t>
      </w:r>
      <w:r w:rsidR="00C8501F">
        <w:t xml:space="preserve"> </w:t>
      </w:r>
      <w:r w:rsidRPr="00B105B1">
        <w:t>(описана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разделе</w:t>
      </w:r>
      <w:r w:rsidR="00C8501F">
        <w:t xml:space="preserve"> </w:t>
      </w:r>
      <w:r w:rsidRPr="00B105B1">
        <w:t>1</w:t>
      </w:r>
      <w:r w:rsidR="00C8501F">
        <w:t xml:space="preserve"> </w:t>
      </w:r>
      <w:r w:rsidRPr="00B105B1">
        <w:t>Анализ</w:t>
      </w:r>
      <w:r w:rsidR="00C8501F">
        <w:t xml:space="preserve"> </w:t>
      </w:r>
      <w:r w:rsidRPr="00B105B1">
        <w:t>задачи)</w:t>
      </w:r>
      <w:r w:rsidR="001079CD">
        <w:t>, диаграмма объектов и диаграмма</w:t>
      </w:r>
      <w:r w:rsidR="00B459C6">
        <w:t xml:space="preserve"> </w:t>
      </w:r>
      <w:r w:rsidR="001079CD">
        <w:t>деятельности</w:t>
      </w:r>
      <w:r w:rsidRPr="00B105B1">
        <w:t>.</w:t>
      </w:r>
    </w:p>
    <w:p w14:paraId="4E4803FD" w14:textId="77777777" w:rsidR="002957DB" w:rsidRDefault="002957DB" w:rsidP="00711B99"/>
    <w:p w14:paraId="009EF1A3" w14:textId="0AEA12CF" w:rsidR="002957DB" w:rsidRDefault="001079CD" w:rsidP="002957DB">
      <w:pPr>
        <w:rPr>
          <w:b/>
          <w:bCs/>
        </w:rPr>
      </w:pPr>
      <w:r>
        <w:rPr>
          <w:b/>
          <w:bCs/>
        </w:rPr>
        <w:t>2.2.1</w:t>
      </w:r>
      <w:r w:rsidR="002957DB">
        <w:rPr>
          <w:b/>
          <w:bCs/>
        </w:rPr>
        <w:t xml:space="preserve"> </w:t>
      </w:r>
      <w:r w:rsidR="002957DB" w:rsidRPr="005B5509">
        <w:rPr>
          <w:b/>
          <w:bCs/>
        </w:rPr>
        <w:t>Диаграмма</w:t>
      </w:r>
      <w:r w:rsidR="002957DB">
        <w:rPr>
          <w:b/>
          <w:bCs/>
        </w:rPr>
        <w:t xml:space="preserve"> </w:t>
      </w:r>
      <w:r w:rsidR="002957DB" w:rsidRPr="005B5509">
        <w:rPr>
          <w:b/>
          <w:bCs/>
        </w:rPr>
        <w:t>объектов</w:t>
      </w:r>
    </w:p>
    <w:p w14:paraId="6CA8B542" w14:textId="77777777" w:rsidR="002957DB" w:rsidRPr="00E86A35" w:rsidRDefault="002957DB" w:rsidP="002957DB">
      <w:pPr>
        <w:rPr>
          <w:b/>
          <w:bCs/>
        </w:rPr>
      </w:pPr>
    </w:p>
    <w:p w14:paraId="1F3E83EA" w14:textId="77777777" w:rsidR="002957DB" w:rsidRDefault="002957DB" w:rsidP="002957DB">
      <w:r w:rsidRPr="00411623">
        <w:rPr>
          <w:noProof/>
        </w:rPr>
        <w:drawing>
          <wp:anchor distT="0" distB="0" distL="114300" distR="114300" simplePos="0" relativeHeight="251707392" behindDoc="0" locked="0" layoutInCell="1" allowOverlap="1" wp14:anchorId="606B833F" wp14:editId="451867FE">
            <wp:simplePos x="0" y="0"/>
            <wp:positionH relativeFrom="margin">
              <wp:posOffset>1410153</wp:posOffset>
            </wp:positionH>
            <wp:positionV relativeFrom="paragraph">
              <wp:posOffset>1002030</wp:posOffset>
            </wp:positionV>
            <wp:extent cx="3371215" cy="3058795"/>
            <wp:effectExtent l="0" t="0" r="635" b="8255"/>
            <wp:wrapTopAndBottom/>
            <wp:docPr id="2011144041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4041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2" t="5861" r="8104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774E">
        <w:t>UML-диаграмма,</w:t>
      </w:r>
      <w:r>
        <w:t xml:space="preserve"> </w:t>
      </w:r>
      <w:r w:rsidRPr="00DE774E">
        <w:t>показывающая</w:t>
      </w:r>
      <w:r>
        <w:t xml:space="preserve"> </w:t>
      </w:r>
      <w:r w:rsidRPr="00DE774E">
        <w:t>конкретные</w:t>
      </w:r>
      <w:r>
        <w:t xml:space="preserve"> </w:t>
      </w:r>
      <w:r w:rsidRPr="00DE774E">
        <w:t>экземпляры</w:t>
      </w:r>
      <w:r>
        <w:t xml:space="preserve"> </w:t>
      </w:r>
      <w:r w:rsidRPr="00DE774E">
        <w:t>классов</w:t>
      </w:r>
      <w:r>
        <w:t xml:space="preserve"> </w:t>
      </w:r>
      <w:r w:rsidRPr="00DE774E">
        <w:t>(объекты)</w:t>
      </w:r>
      <w:r>
        <w:t xml:space="preserve"> </w:t>
      </w:r>
      <w:r w:rsidRPr="00DE774E">
        <w:t>и</w:t>
      </w:r>
      <w:r>
        <w:t xml:space="preserve"> </w:t>
      </w:r>
      <w:r w:rsidRPr="00DE774E">
        <w:t>их</w:t>
      </w:r>
      <w:r>
        <w:t xml:space="preserve"> </w:t>
      </w:r>
      <w:r w:rsidRPr="00DE774E">
        <w:t>связи</w:t>
      </w:r>
      <w:r>
        <w:t xml:space="preserve"> </w:t>
      </w:r>
      <w:r w:rsidRPr="00DE774E">
        <w:t>в</w:t>
      </w:r>
      <w:r>
        <w:t xml:space="preserve"> </w:t>
      </w:r>
      <w:r w:rsidRPr="00DE774E">
        <w:t>определённый</w:t>
      </w:r>
      <w:r>
        <w:t xml:space="preserve"> </w:t>
      </w:r>
      <w:r w:rsidRPr="00DE774E">
        <w:t>момент</w:t>
      </w:r>
      <w:r>
        <w:t xml:space="preserve"> </w:t>
      </w:r>
      <w:r w:rsidRPr="00DE774E">
        <w:t>времени.</w:t>
      </w:r>
      <w:r>
        <w:t xml:space="preserve"> </w:t>
      </w:r>
      <w:r w:rsidRPr="00DE774E">
        <w:t>Используется</w:t>
      </w:r>
      <w:r>
        <w:t xml:space="preserve"> </w:t>
      </w:r>
      <w:r w:rsidRPr="00DE774E">
        <w:t>для</w:t>
      </w:r>
      <w:r>
        <w:t xml:space="preserve"> </w:t>
      </w:r>
      <w:r w:rsidRPr="00DE774E">
        <w:t>иллюстрации</w:t>
      </w:r>
      <w:r>
        <w:t xml:space="preserve"> </w:t>
      </w:r>
      <w:r w:rsidRPr="00DE774E">
        <w:t>состояния</w:t>
      </w:r>
      <w:r>
        <w:t xml:space="preserve"> </w:t>
      </w:r>
      <w:r w:rsidRPr="00DE774E">
        <w:t>системы</w:t>
      </w:r>
      <w:r>
        <w:t xml:space="preserve"> </w:t>
      </w:r>
      <w:r w:rsidRPr="00DE774E">
        <w:t>на</w:t>
      </w:r>
      <w:r>
        <w:t xml:space="preserve"> </w:t>
      </w:r>
      <w:r w:rsidRPr="00DE774E">
        <w:t>примере</w:t>
      </w:r>
      <w:r>
        <w:t xml:space="preserve"> </w:t>
      </w:r>
      <w:r w:rsidRPr="00DE774E">
        <w:t>реальных</w:t>
      </w:r>
      <w:r>
        <w:t xml:space="preserve"> </w:t>
      </w:r>
      <w:r w:rsidRPr="00DE774E">
        <w:t>данных,</w:t>
      </w:r>
      <w:r>
        <w:t xml:space="preserve"> </w:t>
      </w:r>
      <w:r w:rsidRPr="00DE774E">
        <w:t>часто</w:t>
      </w:r>
      <w:r>
        <w:t xml:space="preserve"> </w:t>
      </w:r>
      <w:r w:rsidRPr="00DE774E">
        <w:t>—</w:t>
      </w:r>
      <w:r>
        <w:t xml:space="preserve"> </w:t>
      </w:r>
      <w:r w:rsidRPr="00DE774E">
        <w:t>для</w:t>
      </w:r>
      <w:r>
        <w:t xml:space="preserve"> </w:t>
      </w:r>
      <w:r w:rsidRPr="00DE774E">
        <w:t>тестирования</w:t>
      </w:r>
      <w:r>
        <w:t xml:space="preserve"> </w:t>
      </w:r>
      <w:r w:rsidRPr="00DE774E">
        <w:t>или</w:t>
      </w:r>
      <w:r>
        <w:t xml:space="preserve"> </w:t>
      </w:r>
      <w:r w:rsidRPr="00DE774E">
        <w:t>уточнения</w:t>
      </w:r>
      <w:r>
        <w:t xml:space="preserve"> </w:t>
      </w:r>
      <w:r w:rsidRPr="00DE774E">
        <w:t>диаграммы</w:t>
      </w:r>
      <w:r>
        <w:t xml:space="preserve"> </w:t>
      </w:r>
      <w:r w:rsidRPr="00DE774E">
        <w:t>классов.</w:t>
      </w:r>
      <w:r>
        <w:t xml:space="preserve"> </w:t>
      </w:r>
      <w:r w:rsidRPr="00DE774E">
        <w:t>На</w:t>
      </w:r>
      <w:r>
        <w:t xml:space="preserve"> </w:t>
      </w:r>
      <w:r w:rsidRPr="00DE774E">
        <w:t>рисунк</w:t>
      </w:r>
      <w:r>
        <w:t xml:space="preserve">ах 1 и 2 </w:t>
      </w:r>
      <w:r w:rsidRPr="00DE774E">
        <w:t>представлен</w:t>
      </w:r>
      <w:r>
        <w:t xml:space="preserve">ы </w:t>
      </w:r>
      <w:r w:rsidRPr="00DE774E">
        <w:t>диаграмма</w:t>
      </w:r>
      <w:r>
        <w:t xml:space="preserve"> </w:t>
      </w:r>
      <w:r w:rsidRPr="00DE774E">
        <w:t>объектов</w:t>
      </w:r>
      <w:r>
        <w:t>.</w:t>
      </w:r>
    </w:p>
    <w:p w14:paraId="3C576C6B" w14:textId="57A96CFC" w:rsidR="002957DB" w:rsidRDefault="002957DB" w:rsidP="002957DB">
      <w:pPr>
        <w:ind w:firstLine="0"/>
        <w:jc w:val="center"/>
      </w:pPr>
      <w:r>
        <w:t>Рисунок 1 – Диаграмма объектов</w:t>
      </w:r>
    </w:p>
    <w:p w14:paraId="472A82AD" w14:textId="19C6E5E7" w:rsidR="001079CD" w:rsidRDefault="001079CD" w:rsidP="002957DB">
      <w:pPr>
        <w:ind w:firstLine="0"/>
        <w:jc w:val="center"/>
      </w:pPr>
      <w:r w:rsidRPr="00EE2A44">
        <w:rPr>
          <w:noProof/>
        </w:rPr>
        <w:drawing>
          <wp:anchor distT="0" distB="0" distL="114300" distR="114300" simplePos="0" relativeHeight="251708416" behindDoc="0" locked="0" layoutInCell="1" allowOverlap="1" wp14:anchorId="16F0599C" wp14:editId="0B816C60">
            <wp:simplePos x="0" y="0"/>
            <wp:positionH relativeFrom="margin">
              <wp:posOffset>938530</wp:posOffset>
            </wp:positionH>
            <wp:positionV relativeFrom="paragraph">
              <wp:posOffset>305253</wp:posOffset>
            </wp:positionV>
            <wp:extent cx="4627245" cy="1299210"/>
            <wp:effectExtent l="0" t="0" r="1905" b="0"/>
            <wp:wrapTopAndBottom/>
            <wp:docPr id="826772287" name="Рисунок 1" descr="Изображение выглядит как диаграмма, линия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1345" name="Рисунок 1" descr="Изображение выглядит как диаграмма, линия, зарисовка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t="7562" b="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7187F" w14:textId="080D145C" w:rsidR="002957DB" w:rsidRDefault="002957DB" w:rsidP="002957DB">
      <w:pPr>
        <w:ind w:firstLine="426"/>
        <w:jc w:val="center"/>
      </w:pPr>
      <w:r>
        <w:t>Рисунок 2 – Диаграмма объектов</w:t>
      </w:r>
    </w:p>
    <w:p w14:paraId="3CA36886" w14:textId="77777777" w:rsidR="002957DB" w:rsidRPr="00A57DFC" w:rsidRDefault="002957DB" w:rsidP="002957DB">
      <w:pPr>
        <w:ind w:firstLine="0"/>
        <w:rPr>
          <w:b/>
          <w:bCs/>
        </w:rPr>
      </w:pPr>
    </w:p>
    <w:p w14:paraId="63EDB2D9" w14:textId="77777777" w:rsidR="002957DB" w:rsidRDefault="002957DB" w:rsidP="002957DB">
      <w:pPr>
        <w:rPr>
          <w:b/>
          <w:bCs/>
        </w:rPr>
      </w:pPr>
      <w:r>
        <w:rPr>
          <w:b/>
          <w:bCs/>
        </w:rPr>
        <w:t xml:space="preserve">1.4 </w:t>
      </w:r>
      <w:r w:rsidRPr="00EE3B88">
        <w:rPr>
          <w:b/>
          <w:bCs/>
        </w:rPr>
        <w:t>Диаграмма</w:t>
      </w:r>
      <w:r>
        <w:rPr>
          <w:b/>
          <w:bCs/>
        </w:rPr>
        <w:t xml:space="preserve"> </w:t>
      </w:r>
      <w:r w:rsidRPr="00EE3B88">
        <w:rPr>
          <w:b/>
          <w:bCs/>
        </w:rPr>
        <w:t>деятельности</w:t>
      </w:r>
      <w:r>
        <w:rPr>
          <w:b/>
          <w:bCs/>
        </w:rPr>
        <w:t xml:space="preserve"> </w:t>
      </w:r>
    </w:p>
    <w:p w14:paraId="30F30FCA" w14:textId="77777777" w:rsidR="002957DB" w:rsidRDefault="002957DB" w:rsidP="002957DB">
      <w:pPr>
        <w:rPr>
          <w:b/>
          <w:bCs/>
        </w:rPr>
      </w:pPr>
    </w:p>
    <w:p w14:paraId="77B193DE" w14:textId="77777777" w:rsidR="002957DB" w:rsidRPr="000C3F56" w:rsidRDefault="002957DB" w:rsidP="002957DB">
      <w:r w:rsidRPr="000C3F56">
        <w:rPr>
          <w:noProof/>
        </w:rPr>
        <w:drawing>
          <wp:anchor distT="0" distB="0" distL="114300" distR="114300" simplePos="0" relativeHeight="251709440" behindDoc="0" locked="0" layoutInCell="1" allowOverlap="1" wp14:anchorId="2F1A76C3" wp14:editId="545A569C">
            <wp:simplePos x="0" y="0"/>
            <wp:positionH relativeFrom="page">
              <wp:posOffset>2830195</wp:posOffset>
            </wp:positionH>
            <wp:positionV relativeFrom="paragraph">
              <wp:posOffset>736238</wp:posOffset>
            </wp:positionV>
            <wp:extent cx="2357120" cy="3617595"/>
            <wp:effectExtent l="0" t="0" r="5080" b="1905"/>
            <wp:wrapTopAndBottom/>
            <wp:docPr id="158624128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1282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B88">
        <w:t>UML-диаграмма,</w:t>
      </w:r>
      <w:r>
        <w:t xml:space="preserve"> </w:t>
      </w:r>
      <w:r w:rsidRPr="00EE3B88">
        <w:t>описывающая</w:t>
      </w:r>
      <w:r>
        <w:t xml:space="preserve"> </w:t>
      </w:r>
      <w:r w:rsidRPr="00EE3B88">
        <w:t>алгоритм</w:t>
      </w:r>
      <w:r>
        <w:t xml:space="preserve"> </w:t>
      </w:r>
      <w:r w:rsidRPr="00EE3B88">
        <w:t>выполнения</w:t>
      </w:r>
      <w:r>
        <w:t xml:space="preserve"> </w:t>
      </w:r>
      <w:r w:rsidRPr="00EE3B88">
        <w:t>процесса</w:t>
      </w:r>
      <w:r>
        <w:t xml:space="preserve"> </w:t>
      </w:r>
      <w:r w:rsidRPr="00EE3B88">
        <w:t>(например,</w:t>
      </w:r>
      <w:r>
        <w:t xml:space="preserve"> </w:t>
      </w:r>
      <w:r w:rsidRPr="00EE3B88">
        <w:t>пользовательского</w:t>
      </w:r>
      <w:r>
        <w:t xml:space="preserve"> </w:t>
      </w:r>
      <w:r w:rsidRPr="00EE3B88">
        <w:t>сценария).</w:t>
      </w:r>
      <w:r>
        <w:t xml:space="preserve"> </w:t>
      </w:r>
      <w:r w:rsidRPr="00EE3B88">
        <w:t>Включает</w:t>
      </w:r>
      <w:r>
        <w:t xml:space="preserve"> </w:t>
      </w:r>
      <w:r w:rsidRPr="00EE3B88">
        <w:t>ветвления,</w:t>
      </w:r>
      <w:r>
        <w:t xml:space="preserve"> </w:t>
      </w:r>
      <w:r w:rsidRPr="00EE3B88">
        <w:t>параллельные</w:t>
      </w:r>
      <w:r>
        <w:t xml:space="preserve"> </w:t>
      </w:r>
      <w:r w:rsidRPr="00EE3B88">
        <w:t>действия</w:t>
      </w:r>
      <w:r>
        <w:t xml:space="preserve"> </w:t>
      </w:r>
      <w:r w:rsidRPr="00EE3B88">
        <w:t>и</w:t>
      </w:r>
      <w:r>
        <w:t xml:space="preserve"> </w:t>
      </w:r>
      <w:r w:rsidRPr="00EE3B88">
        <w:t>точки</w:t>
      </w:r>
      <w:r>
        <w:t xml:space="preserve"> </w:t>
      </w:r>
      <w:r w:rsidRPr="00EE3B88">
        <w:t>принятия</w:t>
      </w:r>
      <w:r>
        <w:t xml:space="preserve"> </w:t>
      </w:r>
      <w:r w:rsidRPr="00EE3B88">
        <w:t>решений.</w:t>
      </w:r>
      <w:r>
        <w:t xml:space="preserve"> </w:t>
      </w:r>
      <w:r w:rsidRPr="00EE3B88">
        <w:t>На</w:t>
      </w:r>
      <w:r>
        <w:t xml:space="preserve"> </w:t>
      </w:r>
      <w:r w:rsidRPr="00EE3B88">
        <w:t>рисунке</w:t>
      </w:r>
      <w:r>
        <w:t xml:space="preserve"> 3 </w:t>
      </w:r>
      <w:r w:rsidRPr="00EE3B88">
        <w:t>представлена</w:t>
      </w:r>
      <w:r>
        <w:t xml:space="preserve"> </w:t>
      </w:r>
      <w:r w:rsidRPr="00EE3B88">
        <w:t>диаграмма</w:t>
      </w:r>
      <w:r>
        <w:t xml:space="preserve"> </w:t>
      </w:r>
      <w:r w:rsidRPr="00EE3B88">
        <w:t>деятельности</w:t>
      </w:r>
      <w:r w:rsidRPr="004E4A36">
        <w:t>.</w:t>
      </w:r>
    </w:p>
    <w:p w14:paraId="7282A388" w14:textId="77777777" w:rsidR="002957DB" w:rsidRPr="004E4A36" w:rsidRDefault="002957DB" w:rsidP="002957DB">
      <w:pPr>
        <w:ind w:hanging="142"/>
        <w:jc w:val="center"/>
      </w:pPr>
      <w:r>
        <w:t>Рисунок 3 – Диаграмма деятельности</w:t>
      </w:r>
    </w:p>
    <w:p w14:paraId="2B03612D" w14:textId="77777777" w:rsidR="00711B99" w:rsidRPr="00BD6114" w:rsidRDefault="00711B99" w:rsidP="00711B99">
      <w:pPr>
        <w:rPr>
          <w:rFonts w:eastAsia="Times New Roman"/>
          <w:b/>
          <w:bCs/>
        </w:rPr>
      </w:pPr>
    </w:p>
    <w:p w14:paraId="3BB3B44B" w14:textId="70353525" w:rsidR="00711B99" w:rsidRPr="00BD6114" w:rsidRDefault="00711B99" w:rsidP="00711B99">
      <w:pPr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2.3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Разработка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тест-кейсов</w:t>
      </w:r>
    </w:p>
    <w:p w14:paraId="78187CE1" w14:textId="77777777" w:rsidR="00711B99" w:rsidRPr="00BD6114" w:rsidRDefault="00711B99" w:rsidP="00711B99">
      <w:pPr>
        <w:rPr>
          <w:rFonts w:eastAsia="Times New Roman"/>
          <w:b/>
          <w:bCs/>
        </w:rPr>
      </w:pPr>
    </w:p>
    <w:p w14:paraId="5E7BC98F" w14:textId="2C373FBC" w:rsidR="00711B99" w:rsidRPr="00B105B1" w:rsidRDefault="00711B99" w:rsidP="00711B99">
      <w:r w:rsidRPr="00B105B1">
        <w:t>Тест</w:t>
      </w:r>
      <w:r w:rsidRPr="00B105B1">
        <w:noBreakHyphen/>
        <w:t>кейс</w:t>
      </w:r>
      <w:r w:rsidR="00C8501F">
        <w:t xml:space="preserve"> </w:t>
      </w:r>
      <w:r w:rsidRPr="00B105B1">
        <w:t>—</w:t>
      </w:r>
      <w:r w:rsidR="00C8501F">
        <w:t xml:space="preserve"> </w:t>
      </w:r>
      <w:r w:rsidRPr="00B105B1">
        <w:t>это</w:t>
      </w:r>
      <w:r w:rsidR="00C8501F">
        <w:t xml:space="preserve"> </w:t>
      </w:r>
      <w:r w:rsidRPr="00B105B1">
        <w:t>документированный</w:t>
      </w:r>
      <w:r w:rsidR="00C8501F">
        <w:t xml:space="preserve"> </w:t>
      </w:r>
      <w:r w:rsidRPr="00B105B1">
        <w:t>сценарий</w:t>
      </w:r>
      <w:r w:rsidR="00C8501F">
        <w:t xml:space="preserve"> </w:t>
      </w:r>
      <w:r w:rsidRPr="00B105B1">
        <w:t>проверки</w:t>
      </w:r>
      <w:r w:rsidR="00C8501F">
        <w:t xml:space="preserve"> </w:t>
      </w:r>
      <w:r w:rsidRPr="00B105B1">
        <w:t>определённой</w:t>
      </w:r>
      <w:r w:rsidR="00C8501F">
        <w:t xml:space="preserve"> </w:t>
      </w:r>
      <w:r w:rsidRPr="00B105B1">
        <w:t>функции</w:t>
      </w:r>
      <w:r w:rsidR="00C8501F">
        <w:t xml:space="preserve"> </w:t>
      </w:r>
      <w:r w:rsidRPr="00B105B1">
        <w:t>или</w:t>
      </w:r>
      <w:r w:rsidR="00C8501F">
        <w:t xml:space="preserve"> </w:t>
      </w:r>
      <w:r w:rsidRPr="00B105B1">
        <w:t>компонента</w:t>
      </w:r>
      <w:r w:rsidR="00C8501F">
        <w:t xml:space="preserve"> </w:t>
      </w:r>
      <w:r w:rsidRPr="00B105B1">
        <w:t>системы.</w:t>
      </w:r>
      <w:r w:rsidR="00C8501F">
        <w:t xml:space="preserve"> </w:t>
      </w:r>
      <w:r w:rsidRPr="00B105B1">
        <w:t>Он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шаги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воспроизведения,</w:t>
      </w:r>
      <w:r w:rsidR="00C8501F">
        <w:t xml:space="preserve"> </w:t>
      </w:r>
      <w:r w:rsidRPr="00B105B1">
        <w:t>ожидаемый</w:t>
      </w:r>
      <w:r w:rsidR="00C8501F">
        <w:t xml:space="preserve"> </w:t>
      </w:r>
      <w:r w:rsidRPr="00B105B1">
        <w:t>результат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фактические</w:t>
      </w:r>
      <w:r w:rsidR="00C8501F">
        <w:t xml:space="preserve"> </w:t>
      </w:r>
      <w:r w:rsidRPr="00B105B1">
        <w:t>данные,</w:t>
      </w:r>
      <w:r w:rsidR="00C8501F">
        <w:t xml:space="preserve"> </w:t>
      </w:r>
      <w:r w:rsidRPr="00B105B1">
        <w:t>позволяя</w:t>
      </w:r>
      <w:r w:rsidR="00C8501F">
        <w:t xml:space="preserve"> </w:t>
      </w:r>
      <w:r w:rsidRPr="00B105B1">
        <w:t>систематически</w:t>
      </w:r>
      <w:r w:rsidR="00C8501F">
        <w:t xml:space="preserve"> </w:t>
      </w:r>
      <w:r w:rsidRPr="00B105B1">
        <w:t>оценивать</w:t>
      </w:r>
      <w:r w:rsidR="00C8501F">
        <w:t xml:space="preserve"> </w:t>
      </w:r>
      <w:r w:rsidRPr="00B105B1">
        <w:t>соответствие</w:t>
      </w:r>
      <w:r w:rsidR="00C8501F">
        <w:t xml:space="preserve"> </w:t>
      </w:r>
      <w:r w:rsidRPr="00B105B1">
        <w:t>работы</w:t>
      </w:r>
      <w:r w:rsidR="00C8501F">
        <w:t xml:space="preserve"> </w:t>
      </w:r>
      <w:r w:rsidRPr="00B105B1">
        <w:t>приложения</w:t>
      </w:r>
      <w:r w:rsidR="00C8501F">
        <w:t xml:space="preserve"> </w:t>
      </w:r>
      <w:r w:rsidRPr="00B105B1">
        <w:t>заданным</w:t>
      </w:r>
      <w:r w:rsidR="00C8501F">
        <w:t xml:space="preserve"> </w:t>
      </w:r>
      <w:r w:rsidRPr="00B105B1">
        <w:t>требованиям.</w:t>
      </w:r>
    </w:p>
    <w:p w14:paraId="4DF05CAC" w14:textId="4AAFDFE7" w:rsidR="00711B99" w:rsidRPr="00B105B1" w:rsidRDefault="00711B99" w:rsidP="00711B99">
      <w:r w:rsidRPr="00B105B1">
        <w:t>Таблица</w:t>
      </w:r>
      <w:r w:rsidR="00C8501F">
        <w:t xml:space="preserve"> </w:t>
      </w:r>
      <w:r w:rsidRPr="00B105B1">
        <w:t>тест</w:t>
      </w:r>
      <w:r w:rsidRPr="00B105B1">
        <w:noBreakHyphen/>
        <w:t>кейсов,</w:t>
      </w:r>
      <w:r w:rsidR="00C8501F">
        <w:t xml:space="preserve"> </w:t>
      </w:r>
      <w:r w:rsidRPr="00B105B1">
        <w:t>используемых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верификации</w:t>
      </w:r>
      <w:r w:rsidR="00C8501F">
        <w:t xml:space="preserve"> </w:t>
      </w:r>
      <w:r w:rsidRPr="00B105B1">
        <w:t>функционала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«Хранитель</w:t>
      </w:r>
      <w:r w:rsidR="00C8501F">
        <w:t xml:space="preserve"> </w:t>
      </w:r>
      <w:r w:rsidRPr="00B105B1">
        <w:t>Земли:»,</w:t>
      </w:r>
      <w:r w:rsidR="00C8501F">
        <w:t xml:space="preserve"> </w:t>
      </w:r>
      <w:r w:rsidRPr="00B105B1">
        <w:t>представлена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r w:rsidR="00E261D8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E261D8">
        <w:t>В</w:t>
      </w:r>
      <w:r w:rsidRPr="00B105B1">
        <w:t>.1.</w:t>
      </w:r>
    </w:p>
    <w:p w14:paraId="743F4B6E" w14:textId="2A5BD48A" w:rsidR="00711B99" w:rsidRDefault="00711B99">
      <w:pPr>
        <w:rPr>
          <w:rFonts w:eastAsia="Calibri"/>
        </w:rPr>
      </w:pPr>
      <w:r>
        <w:rPr>
          <w:rFonts w:eastAsia="Calibri"/>
        </w:rPr>
        <w:br w:type="page"/>
      </w:r>
    </w:p>
    <w:p w14:paraId="2E66CB6D" w14:textId="2FE10C36" w:rsidR="00CD52EB" w:rsidRPr="00BD6114" w:rsidRDefault="00CD52EB" w:rsidP="00CD52EB">
      <w:pPr>
        <w:tabs>
          <w:tab w:val="left" w:pos="1134"/>
        </w:tabs>
        <w:rPr>
          <w:rFonts w:eastAsia="Times New Roman"/>
          <w:b/>
          <w:bCs/>
        </w:rPr>
      </w:pPr>
      <w:r w:rsidRPr="00BD6114">
        <w:rPr>
          <w:rFonts w:eastAsia="Times New Roman"/>
          <w:b/>
          <w:bCs/>
        </w:rPr>
        <w:t>3</w:t>
      </w:r>
      <w:r w:rsidR="00C8501F">
        <w:rPr>
          <w:rFonts w:eastAsia="Times New Roman"/>
          <w:b/>
          <w:bCs/>
        </w:rPr>
        <w:t xml:space="preserve">    </w:t>
      </w:r>
      <w:r w:rsidRPr="00BD6114">
        <w:rPr>
          <w:rFonts w:eastAsia="Times New Roman"/>
          <w:b/>
          <w:bCs/>
        </w:rPr>
        <w:t>Реализация</w:t>
      </w:r>
      <w:r w:rsidR="00C8501F">
        <w:rPr>
          <w:rFonts w:eastAsia="Times New Roman"/>
          <w:b/>
          <w:bCs/>
        </w:rPr>
        <w:t xml:space="preserve">  </w:t>
      </w:r>
    </w:p>
    <w:p w14:paraId="3896DB55" w14:textId="6EEBD0F2" w:rsidR="00CD52EB" w:rsidRPr="00BD6114" w:rsidRDefault="00CD52EB" w:rsidP="00CD52EB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3.1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программиста</w:t>
      </w:r>
    </w:p>
    <w:p w14:paraId="0E691157" w14:textId="77777777" w:rsidR="00CD52EB" w:rsidRPr="008D766A" w:rsidRDefault="00CD52EB" w:rsidP="00CD52EB">
      <w:pPr>
        <w:rPr>
          <w:rFonts w:eastAsia="Times New Roman"/>
          <w:bCs/>
        </w:rPr>
      </w:pPr>
    </w:p>
    <w:p w14:paraId="6FCAF8B1" w14:textId="5132BC8A" w:rsidR="00CD52EB" w:rsidRPr="00B105B1" w:rsidRDefault="00CD52EB" w:rsidP="00CD52EB">
      <w:r w:rsidRPr="00B105B1">
        <w:t>Программный</w:t>
      </w:r>
      <w:r w:rsidR="00C8501F">
        <w:t xml:space="preserve"> </w:t>
      </w:r>
      <w:r w:rsidRPr="00B105B1">
        <w:t>продукт</w:t>
      </w:r>
      <w:r w:rsidR="00C8501F">
        <w:t xml:space="preserve"> </w:t>
      </w:r>
      <w:r w:rsidRPr="00B105B1">
        <w:t>«Хранитель</w:t>
      </w:r>
      <w:r w:rsidR="00C8501F">
        <w:t xml:space="preserve"> </w:t>
      </w:r>
      <w:r w:rsidRPr="00B105B1">
        <w:t>Земли:</w:t>
      </w:r>
      <w:r w:rsidR="00C8501F">
        <w:t xml:space="preserve"> </w:t>
      </w:r>
      <w:r w:rsidRPr="00B105B1">
        <w:t>Город»</w:t>
      </w:r>
      <w:r w:rsidR="00C8501F">
        <w:t xml:space="preserve"> </w:t>
      </w:r>
      <w:r w:rsidRPr="00B105B1">
        <w:t>был</w:t>
      </w:r>
      <w:r w:rsidR="00C8501F">
        <w:t xml:space="preserve"> </w:t>
      </w:r>
      <w:r w:rsidRPr="00B105B1">
        <w:t>реализован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использованием</w:t>
      </w:r>
      <w:r w:rsidR="00C8501F">
        <w:t xml:space="preserve"> </w:t>
      </w:r>
      <w:r w:rsidRPr="00B105B1">
        <w:t>игрового</w:t>
      </w:r>
      <w:r w:rsidR="00C8501F">
        <w:t xml:space="preserve"> </w:t>
      </w:r>
      <w:r w:rsidRPr="00B105B1">
        <w:t>движка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r w:rsidRPr="00B105B1">
        <w:t>2022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языка</w:t>
      </w:r>
      <w:r w:rsidR="00C8501F">
        <w:t xml:space="preserve"> </w:t>
      </w:r>
      <w:r w:rsidRPr="00B105B1">
        <w:t>программирования</w:t>
      </w:r>
      <w:r w:rsidR="00C8501F">
        <w:t xml:space="preserve"> </w:t>
      </w:r>
      <w:r w:rsidRPr="00B105B1">
        <w:t>C#.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r w:rsidRPr="00B105B1">
        <w:t>предоставил</w:t>
      </w:r>
      <w:r w:rsidR="00C8501F">
        <w:t xml:space="preserve"> </w:t>
      </w:r>
      <w:r w:rsidRPr="00B105B1">
        <w:t>удобную</w:t>
      </w:r>
      <w:r w:rsidR="00C8501F">
        <w:t xml:space="preserve"> </w:t>
      </w:r>
      <w:r w:rsidRPr="00B105B1">
        <w:t>среду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2D</w:t>
      </w:r>
      <w:r w:rsidRPr="00B105B1">
        <w:noBreakHyphen/>
        <w:t>игры,</w:t>
      </w:r>
      <w:r w:rsidR="00C8501F">
        <w:t xml:space="preserve"> </w:t>
      </w:r>
      <w:r w:rsidRPr="00B105B1">
        <w:t>включающую</w:t>
      </w:r>
      <w:r w:rsidR="00C8501F">
        <w:t xml:space="preserve"> </w:t>
      </w:r>
      <w:r w:rsidRPr="00B105B1">
        <w:t>встроенные</w:t>
      </w:r>
      <w:r w:rsidR="00C8501F">
        <w:t xml:space="preserve"> </w:t>
      </w:r>
      <w:r w:rsidRPr="00B105B1">
        <w:t>инструменты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работы</w:t>
      </w:r>
      <w:r w:rsidR="00C8501F">
        <w:t xml:space="preserve"> </w:t>
      </w:r>
      <w:r w:rsidRPr="00B105B1">
        <w:t>со</w:t>
      </w:r>
      <w:r w:rsidR="00C8501F">
        <w:t xml:space="preserve"> </w:t>
      </w:r>
      <w:r w:rsidRPr="00B105B1">
        <w:t>спрайтами,</w:t>
      </w:r>
      <w:r w:rsidR="00C8501F">
        <w:t xml:space="preserve"> </w:t>
      </w:r>
      <w:r w:rsidRPr="00B105B1">
        <w:t>анимацией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физикой</w:t>
      </w:r>
      <w:r w:rsidR="00C8501F">
        <w:t xml:space="preserve"> </w:t>
      </w:r>
      <w:r w:rsidRPr="00B105B1">
        <w:t>объектов.</w:t>
      </w:r>
      <w:r w:rsidR="00C8501F">
        <w:t xml:space="preserve"> </w:t>
      </w:r>
      <w:r w:rsidRPr="00B105B1">
        <w:t>Разработка</w:t>
      </w:r>
      <w:r w:rsidR="00C8501F">
        <w:t xml:space="preserve"> </w:t>
      </w:r>
      <w:r w:rsidRPr="00B105B1">
        <w:t>велась</w:t>
      </w:r>
      <w:r w:rsidR="00C8501F">
        <w:t xml:space="preserve"> </w:t>
      </w:r>
      <w:r w:rsidRPr="00B105B1">
        <w:t>исключительно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платформы</w:t>
      </w:r>
      <w:r w:rsidR="00C8501F">
        <w:t xml:space="preserve"> </w:t>
      </w:r>
      <w:r w:rsidRPr="00B105B1">
        <w:t>Windows</w:t>
      </w:r>
      <w:r w:rsidRPr="00B105B1">
        <w:noBreakHyphen/>
        <w:t>ПК,</w:t>
      </w:r>
      <w:r w:rsidR="00C8501F">
        <w:t xml:space="preserve"> </w:t>
      </w:r>
      <w:r w:rsidRPr="00B105B1">
        <w:t>что</w:t>
      </w:r>
      <w:r w:rsidR="00C8501F">
        <w:t xml:space="preserve"> </w:t>
      </w:r>
      <w:r w:rsidRPr="00B105B1">
        <w:t>позволило</w:t>
      </w:r>
      <w:r w:rsidR="00C8501F">
        <w:t xml:space="preserve"> </w:t>
      </w:r>
      <w:r w:rsidRPr="00B105B1">
        <w:t>сосредоточиться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оптимизации</w:t>
      </w:r>
      <w:r w:rsidR="00C8501F">
        <w:t xml:space="preserve"> </w:t>
      </w:r>
      <w:r w:rsidRPr="00B105B1">
        <w:t>под</w:t>
      </w:r>
      <w:r w:rsidR="00C8501F">
        <w:t xml:space="preserve"> </w:t>
      </w:r>
      <w:r w:rsidRPr="00B105B1">
        <w:t>одну</w:t>
      </w:r>
      <w:r w:rsidR="00C8501F">
        <w:t xml:space="preserve"> </w:t>
      </w:r>
      <w:r w:rsidRPr="00B105B1">
        <w:t>операционную</w:t>
      </w:r>
      <w:r w:rsidR="00C8501F">
        <w:t xml:space="preserve"> </w:t>
      </w:r>
      <w:r w:rsidRPr="00B105B1">
        <w:t>систему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обеспечить</w:t>
      </w:r>
      <w:r w:rsidR="00C8501F">
        <w:t xml:space="preserve"> </w:t>
      </w:r>
      <w:r w:rsidRPr="00B105B1">
        <w:t>стабильную</w:t>
      </w:r>
      <w:r w:rsidR="00C8501F">
        <w:t xml:space="preserve"> </w:t>
      </w:r>
      <w:r w:rsidRPr="00B105B1">
        <w:t>работу</w:t>
      </w:r>
      <w:r w:rsidR="00C8501F">
        <w:t xml:space="preserve"> </w:t>
      </w:r>
      <w:r w:rsidRPr="00B105B1">
        <w:t>игры.</w:t>
      </w:r>
    </w:p>
    <w:p w14:paraId="58B38015" w14:textId="58CDA2A7" w:rsidR="00CD52EB" w:rsidRPr="00B105B1" w:rsidRDefault="00CD52EB" w:rsidP="00CD52EB">
      <w:r w:rsidRPr="00B105B1">
        <w:rPr>
          <w:noProof/>
        </w:rPr>
        <w:drawing>
          <wp:anchor distT="0" distB="0" distL="114300" distR="114300" simplePos="0" relativeHeight="251687936" behindDoc="0" locked="0" layoutInCell="1" allowOverlap="1" wp14:anchorId="511A2FD3" wp14:editId="05E541DA">
            <wp:simplePos x="0" y="0"/>
            <wp:positionH relativeFrom="margin">
              <wp:align>center</wp:align>
            </wp:positionH>
            <wp:positionV relativeFrom="paragraph">
              <wp:posOffset>1659255</wp:posOffset>
            </wp:positionV>
            <wp:extent cx="4872355" cy="2895600"/>
            <wp:effectExtent l="0" t="0" r="4445" b="0"/>
            <wp:wrapTopAndBottom/>
            <wp:doc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52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Перед</w:t>
      </w:r>
      <w:r w:rsidR="00C8501F">
        <w:t xml:space="preserve"> </w:t>
      </w:r>
      <w:r w:rsidRPr="00B105B1">
        <w:t>началом</w:t>
      </w:r>
      <w:r w:rsidR="00C8501F">
        <w:t xml:space="preserve"> </w:t>
      </w:r>
      <w:r w:rsidRPr="00B105B1">
        <w:t>реализации</w:t>
      </w:r>
      <w:r w:rsidR="00C8501F">
        <w:t xml:space="preserve"> </w:t>
      </w:r>
      <w:r w:rsidRPr="00B105B1">
        <w:t>программист</w:t>
      </w:r>
      <w:r w:rsidR="00C8501F">
        <w:t xml:space="preserve"> </w:t>
      </w:r>
      <w:r w:rsidRPr="00B105B1">
        <w:t>создал</w:t>
      </w:r>
      <w:r w:rsidR="00C8501F">
        <w:t xml:space="preserve"> </w:t>
      </w:r>
      <w:r w:rsidRPr="00B105B1">
        <w:t>новый</w:t>
      </w:r>
      <w:r w:rsidR="00C8501F">
        <w:t xml:space="preserve"> </w:t>
      </w:r>
      <w:r w:rsidRPr="00B105B1">
        <w:t>проект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proofErr w:type="spellStart"/>
      <w:r w:rsidRPr="00B105B1">
        <w:t>Hub</w:t>
      </w:r>
      <w:proofErr w:type="spellEnd"/>
      <w:r w:rsidRPr="00B105B1">
        <w:t>,</w:t>
      </w:r>
      <w:r w:rsidR="00C8501F">
        <w:t xml:space="preserve"> </w:t>
      </w:r>
      <w:r w:rsidRPr="00B105B1">
        <w:t>выбрав</w:t>
      </w:r>
      <w:r w:rsidR="00C8501F">
        <w:t xml:space="preserve"> </w:t>
      </w:r>
      <w:r w:rsidRPr="00B105B1">
        <w:t>шаблон</w:t>
      </w:r>
      <w:r w:rsidR="00C8501F">
        <w:t xml:space="preserve"> </w:t>
      </w:r>
      <w:r w:rsidRPr="00B105B1">
        <w:t>«2D</w:t>
      </w:r>
      <w:r w:rsidR="00C8501F">
        <w:t xml:space="preserve"> </w:t>
      </w:r>
      <w:r w:rsidRPr="00B105B1">
        <w:t>Project».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настройках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определены</w:t>
      </w:r>
      <w:r w:rsidR="00C8501F">
        <w:t xml:space="preserve"> </w:t>
      </w:r>
      <w:r w:rsidRPr="00B105B1">
        <w:t>основные</w:t>
      </w:r>
      <w:r w:rsidR="00C8501F">
        <w:t xml:space="preserve"> </w:t>
      </w:r>
      <w:r w:rsidRPr="00B105B1">
        <w:t>параметры:</w:t>
      </w:r>
      <w:r w:rsidR="00C8501F">
        <w:t xml:space="preserve"> </w:t>
      </w:r>
      <w:r w:rsidRPr="00B105B1">
        <w:t>разрешение</w:t>
      </w:r>
      <w:r w:rsidR="00C8501F">
        <w:t xml:space="preserve"> </w:t>
      </w:r>
      <w:r w:rsidRPr="00B105B1">
        <w:t>экрана,</w:t>
      </w:r>
      <w:r w:rsidR="00C8501F">
        <w:t xml:space="preserve"> </w:t>
      </w:r>
      <w:r w:rsidRPr="00B105B1">
        <w:t>ориентация</w:t>
      </w:r>
      <w:r w:rsidR="00C8501F">
        <w:t xml:space="preserve"> </w:t>
      </w:r>
      <w:r w:rsidRPr="00B105B1">
        <w:t>окна,</w:t>
      </w:r>
      <w:r w:rsidR="00C8501F">
        <w:t xml:space="preserve"> </w:t>
      </w:r>
      <w:r w:rsidRPr="00B105B1">
        <w:t>система</w:t>
      </w:r>
      <w:r w:rsidR="00C8501F">
        <w:t xml:space="preserve"> </w:t>
      </w:r>
      <w:r w:rsidRPr="00B105B1">
        <w:t>ввода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базовые</w:t>
      </w:r>
      <w:r w:rsidR="00C8501F">
        <w:t xml:space="preserve"> </w:t>
      </w:r>
      <w:r w:rsidRPr="00B105B1">
        <w:t>графические</w:t>
      </w:r>
      <w:r w:rsidR="00C8501F">
        <w:t xml:space="preserve"> </w:t>
      </w:r>
      <w:r w:rsidRPr="00B105B1">
        <w:t>настройки.</w:t>
      </w:r>
      <w:r w:rsidR="00C8501F">
        <w:t xml:space="preserve"> </w:t>
      </w:r>
      <w:r w:rsidRPr="00B105B1">
        <w:t>После</w:t>
      </w:r>
      <w:r w:rsidR="00C8501F">
        <w:t xml:space="preserve"> </w:t>
      </w:r>
      <w:r w:rsidRPr="00B105B1">
        <w:t>этого</w:t>
      </w:r>
      <w:r w:rsidR="00C8501F">
        <w:t xml:space="preserve"> </w:t>
      </w:r>
      <w:r w:rsidRPr="00B105B1">
        <w:t>была</w:t>
      </w:r>
      <w:r w:rsidR="00C8501F">
        <w:t xml:space="preserve"> </w:t>
      </w:r>
      <w:r w:rsidRPr="00B105B1">
        <w:t>сформирована</w:t>
      </w:r>
      <w:r w:rsidR="00C8501F">
        <w:t xml:space="preserve"> </w:t>
      </w:r>
      <w:r w:rsidRPr="00B105B1">
        <w:t>структура</w:t>
      </w:r>
      <w:r w:rsidR="00C8501F">
        <w:t xml:space="preserve"> </w:t>
      </w:r>
      <w:r w:rsidRPr="00B105B1">
        <w:t>папок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каталоге</w:t>
      </w:r>
      <w:r w:rsidR="00C8501F">
        <w:t xml:space="preserve"> </w:t>
      </w:r>
      <w:proofErr w:type="spellStart"/>
      <w:r w:rsidRPr="00B105B1">
        <w:t>Assets</w:t>
      </w:r>
      <w:proofErr w:type="spellEnd"/>
      <w:r w:rsidRPr="00B105B1">
        <w:t>,</w:t>
      </w:r>
      <w:r w:rsidR="00C8501F">
        <w:t xml:space="preserve"> </w:t>
      </w:r>
      <w:r w:rsidRPr="00B105B1">
        <w:t>включающая</w:t>
      </w:r>
      <w:r w:rsidR="00C8501F">
        <w:t xml:space="preserve"> </w:t>
      </w:r>
      <w:r w:rsidRPr="00B105B1">
        <w:t>разделы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скриптов,</w:t>
      </w:r>
      <w:r w:rsidR="00C8501F">
        <w:t xml:space="preserve"> </w:t>
      </w:r>
      <w:r w:rsidRPr="00B105B1">
        <w:t>спрайтов,</w:t>
      </w:r>
      <w:r w:rsidR="00C8501F">
        <w:t xml:space="preserve"> </w:t>
      </w:r>
      <w:r w:rsidRPr="00B105B1">
        <w:t>аудио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сцен.</w:t>
      </w:r>
      <w:r w:rsidR="00C8501F">
        <w:t xml:space="preserve"> </w:t>
      </w:r>
      <w:r w:rsidRPr="00B105B1">
        <w:t>Такая</w:t>
      </w:r>
      <w:r w:rsidR="00C8501F">
        <w:t xml:space="preserve"> </w:t>
      </w:r>
      <w:r w:rsidRPr="00B105B1">
        <w:t>организация</w:t>
      </w:r>
      <w:r w:rsidR="00C8501F">
        <w:t xml:space="preserve"> </w:t>
      </w:r>
      <w:r w:rsidRPr="00B105B1">
        <w:t>позволила</w:t>
      </w:r>
      <w:r w:rsidR="00C8501F">
        <w:t xml:space="preserve"> </w:t>
      </w:r>
      <w:r w:rsidRPr="00B105B1">
        <w:t>поддерживать</w:t>
      </w:r>
      <w:r w:rsidR="00C8501F">
        <w:t xml:space="preserve"> </w:t>
      </w:r>
      <w:r w:rsidRPr="00B105B1">
        <w:t>порядок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облегчила</w:t>
      </w:r>
      <w:r w:rsidR="00C8501F">
        <w:t xml:space="preserve"> </w:t>
      </w:r>
      <w:r w:rsidRPr="00B105B1">
        <w:t>дальнейшую</w:t>
      </w:r>
      <w:r w:rsidR="00C8501F">
        <w:t xml:space="preserve"> </w:t>
      </w:r>
      <w:r w:rsidRPr="00B105B1">
        <w:t>работу</w:t>
      </w:r>
      <w:r w:rsidR="00C8501F">
        <w:t xml:space="preserve"> </w:t>
      </w:r>
      <w:r w:rsidRPr="00B105B1">
        <w:t>над</w:t>
      </w:r>
      <w:r w:rsidR="00C8501F">
        <w:t xml:space="preserve"> </w:t>
      </w:r>
      <w:r w:rsidRPr="00B105B1">
        <w:t>проектом</w:t>
      </w:r>
      <w:r w:rsidR="00C8501F">
        <w:t xml:space="preserve"> </w:t>
      </w:r>
      <w:r w:rsidR="00357270">
        <w:t>(рисунок</w:t>
      </w:r>
      <w:r w:rsidR="00C8501F">
        <w:t xml:space="preserve"> </w:t>
      </w:r>
      <w:r w:rsidR="00357270">
        <w:t>4).</w:t>
      </w:r>
    </w:p>
    <w:p w14:paraId="7945811D" w14:textId="6778F44B" w:rsidR="00CD52EB" w:rsidRDefault="00CD52EB" w:rsidP="00CD52EB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C8501F">
        <w:rPr>
          <w:rFonts w:eastAsia="Times New Roman"/>
          <w:bCs/>
        </w:rPr>
        <w:t xml:space="preserve"> </w:t>
      </w:r>
      <w:r w:rsidR="00357270">
        <w:rPr>
          <w:rFonts w:eastAsia="Times New Roman"/>
          <w:bCs/>
        </w:rPr>
        <w:t>4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Hub</w:t>
      </w:r>
      <w:proofErr w:type="spellEnd"/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созданным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проектом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«Хранитель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Земли»</w:t>
      </w:r>
    </w:p>
    <w:p w14:paraId="256B8902" w14:textId="77777777" w:rsidR="00EE2094" w:rsidRPr="00EF5822" w:rsidRDefault="00EE2094" w:rsidP="00CD52EB">
      <w:pPr>
        <w:rPr>
          <w:rFonts w:eastAsia="Times New Roman"/>
          <w:bCs/>
        </w:rPr>
      </w:pPr>
    </w:p>
    <w:p w14:paraId="7A772D6B" w14:textId="6AC1CD7F" w:rsidR="00CD52EB" w:rsidRPr="00B105B1" w:rsidRDefault="00CD52EB" w:rsidP="00CD52EB">
      <w:r w:rsidRPr="00B105B1">
        <w:t>Основная</w:t>
      </w:r>
      <w:r w:rsidR="00C8501F">
        <w:t xml:space="preserve"> </w:t>
      </w:r>
      <w:r w:rsidRPr="00B105B1">
        <w:t>логика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была</w:t>
      </w:r>
      <w:r w:rsidR="00C8501F">
        <w:t xml:space="preserve"> </w:t>
      </w:r>
      <w:r w:rsidRPr="00B105B1">
        <w:t>реализована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помощью</w:t>
      </w:r>
      <w:r w:rsidR="00C8501F">
        <w:t xml:space="preserve"> </w:t>
      </w:r>
      <w:r w:rsidRPr="00B105B1">
        <w:t>скриптов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языке</w:t>
      </w:r>
      <w:r w:rsidR="00C8501F">
        <w:t xml:space="preserve"> </w:t>
      </w:r>
      <w:r w:rsidRPr="00B105B1">
        <w:t>C#,</w:t>
      </w:r>
      <w:r w:rsidR="00C8501F">
        <w:t xml:space="preserve"> </w:t>
      </w:r>
      <w:r w:rsidRPr="00B105B1">
        <w:t>которые</w:t>
      </w:r>
      <w:r w:rsidR="00C8501F">
        <w:t xml:space="preserve"> </w:t>
      </w:r>
      <w:r w:rsidRPr="00B105B1">
        <w:t>создавались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редактировались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среде</w:t>
      </w:r>
      <w:r w:rsidR="00C8501F">
        <w:t xml:space="preserve"> </w:t>
      </w:r>
      <w:r w:rsidRPr="00B105B1">
        <w:t>Visual</w:t>
      </w:r>
      <w:r w:rsidR="00C8501F">
        <w:t xml:space="preserve"> </w:t>
      </w:r>
      <w:r w:rsidRPr="00B105B1">
        <w:t>Studio.</w:t>
      </w:r>
      <w:r w:rsidR="00C8501F">
        <w:t xml:space="preserve"> </w:t>
      </w:r>
      <w:r w:rsidRPr="00B105B1">
        <w:t>Каждый</w:t>
      </w:r>
      <w:r w:rsidR="00C8501F">
        <w:t xml:space="preserve"> </w:t>
      </w:r>
      <w:r w:rsidRPr="00B105B1">
        <w:t>скрипт</w:t>
      </w:r>
      <w:r w:rsidR="00C8501F">
        <w:t xml:space="preserve"> </w:t>
      </w:r>
      <w:r w:rsidRPr="00B105B1">
        <w:t>отвечал</w:t>
      </w:r>
      <w:r w:rsidR="00C8501F">
        <w:t xml:space="preserve"> </w:t>
      </w:r>
      <w:r w:rsidRPr="00B105B1">
        <w:t>за</w:t>
      </w:r>
      <w:r w:rsidR="00C8501F">
        <w:t xml:space="preserve"> </w:t>
      </w:r>
      <w:r w:rsidRPr="00B105B1">
        <w:t>отдельный</w:t>
      </w:r>
      <w:r w:rsidR="00C8501F">
        <w:t xml:space="preserve"> </w:t>
      </w:r>
      <w:r w:rsidRPr="00B105B1">
        <w:t>аспект</w:t>
      </w:r>
      <w:r w:rsidR="00C8501F">
        <w:t xml:space="preserve"> </w:t>
      </w:r>
      <w:r w:rsidRPr="00B105B1">
        <w:t>игрового</w:t>
      </w:r>
      <w:r w:rsidR="00C8501F">
        <w:t xml:space="preserve"> </w:t>
      </w:r>
      <w:r w:rsidRPr="00B105B1">
        <w:t>процесса:</w:t>
      </w:r>
      <w:r w:rsidR="00C8501F">
        <w:t xml:space="preserve"> </w:t>
      </w:r>
      <w:r w:rsidRPr="00B105B1">
        <w:t>движение</w:t>
      </w:r>
      <w:r w:rsidR="00C8501F">
        <w:t xml:space="preserve"> </w:t>
      </w:r>
      <w:r w:rsidRPr="00B105B1">
        <w:t>персонажа,</w:t>
      </w:r>
      <w:r w:rsidR="00C8501F">
        <w:t xml:space="preserve"> </w:t>
      </w:r>
      <w:r w:rsidRPr="00B105B1">
        <w:t>взаимодействие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предметами,</w:t>
      </w:r>
      <w:r w:rsidR="00C8501F">
        <w:t xml:space="preserve"> </w:t>
      </w:r>
      <w:r w:rsidRPr="00B105B1">
        <w:t>выполнение</w:t>
      </w:r>
      <w:r w:rsidR="00C8501F">
        <w:t xml:space="preserve"> </w:t>
      </w:r>
      <w:r w:rsidRPr="00B105B1">
        <w:t>заданий,</w:t>
      </w:r>
      <w:r w:rsidR="00C8501F">
        <w:t xml:space="preserve"> </w:t>
      </w:r>
      <w:r w:rsidRPr="00B105B1">
        <w:t>сохранение</w:t>
      </w:r>
      <w:r w:rsidR="00C8501F">
        <w:t xml:space="preserve"> </w:t>
      </w:r>
      <w:r w:rsidRPr="00B105B1">
        <w:t>прогресса.</w:t>
      </w:r>
      <w:r w:rsidR="00C8501F">
        <w:t xml:space="preserve"> </w:t>
      </w:r>
      <w:r w:rsidRPr="00B105B1">
        <w:t>Например,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скрипте</w:t>
      </w:r>
      <w:r w:rsidR="00C8501F">
        <w:t xml:space="preserve"> </w:t>
      </w:r>
      <w:r w:rsidRPr="00B105B1">
        <w:t>управления</w:t>
      </w:r>
      <w:r w:rsidR="00C8501F">
        <w:t xml:space="preserve"> </w:t>
      </w:r>
      <w:r w:rsidRPr="00B105B1">
        <w:t>персонажем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описаны</w:t>
      </w:r>
      <w:r w:rsidR="00C8501F">
        <w:t xml:space="preserve"> </w:t>
      </w:r>
      <w:r w:rsidRPr="00B105B1">
        <w:t>функции</w:t>
      </w:r>
      <w:r w:rsidR="00C8501F">
        <w:t xml:space="preserve"> </w:t>
      </w:r>
      <w:r w:rsidRPr="00B105B1">
        <w:t>перемещения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помощью</w:t>
      </w:r>
      <w:r w:rsidR="00C8501F">
        <w:t xml:space="preserve"> </w:t>
      </w:r>
      <w:r w:rsidRPr="00B105B1">
        <w:t>клавиш</w:t>
      </w:r>
      <w:r w:rsidR="00C8501F">
        <w:t xml:space="preserve"> </w:t>
      </w:r>
      <w:r w:rsidRPr="00B105B1">
        <w:t>WASD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взаимодействия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объектами</w:t>
      </w:r>
      <w:r w:rsidR="00C8501F">
        <w:t xml:space="preserve"> </w:t>
      </w:r>
      <w:r w:rsidRPr="00B105B1">
        <w:t>через</w:t>
      </w:r>
      <w:r w:rsidR="00C8501F">
        <w:t xml:space="preserve"> </w:t>
      </w:r>
      <w:r w:rsidRPr="00B105B1">
        <w:t>клавишу</w:t>
      </w:r>
      <w:r w:rsidR="00C8501F">
        <w:t xml:space="preserve"> </w:t>
      </w:r>
      <w:r w:rsidRPr="00B105B1">
        <w:t>E.</w:t>
      </w:r>
    </w:p>
    <w:p w14:paraId="491653B0" w14:textId="11452C6C" w:rsidR="00CD52EB" w:rsidRPr="00B105B1" w:rsidRDefault="00CD52EB" w:rsidP="00CD52EB">
      <w:r w:rsidRPr="00B105B1">
        <w:rPr>
          <w:noProof/>
        </w:rPr>
        <w:drawing>
          <wp:anchor distT="0" distB="0" distL="114300" distR="114300" simplePos="0" relativeHeight="251688960" behindDoc="0" locked="0" layoutInCell="1" allowOverlap="1" wp14:anchorId="27B52E4F" wp14:editId="45A27EBF">
            <wp:simplePos x="0" y="0"/>
            <wp:positionH relativeFrom="margin">
              <wp:align>center</wp:align>
            </wp:positionH>
            <wp:positionV relativeFrom="paragraph">
              <wp:posOffset>1617345</wp:posOffset>
            </wp:positionV>
            <wp:extent cx="3573789" cy="2088000"/>
            <wp:effectExtent l="0" t="0" r="7620" b="7620"/>
            <wp:wrapTopAndBottom/>
            <wp:doc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8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Графические</w:t>
      </w:r>
      <w:r w:rsidR="00C8501F">
        <w:t xml:space="preserve"> </w:t>
      </w:r>
      <w:r w:rsidRPr="00B105B1">
        <w:t>ресурсы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подготовлены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proofErr w:type="spellStart"/>
      <w:r w:rsidRPr="00B105B1">
        <w:t>Krita</w:t>
      </w:r>
      <w:proofErr w:type="spellEnd"/>
      <w:r w:rsidRPr="00B105B1">
        <w:t>,</w:t>
      </w:r>
      <w:r w:rsidR="00C8501F">
        <w:t xml:space="preserve"> </w:t>
      </w:r>
      <w:r w:rsidRPr="00B105B1">
        <w:t>где</w:t>
      </w:r>
      <w:r w:rsidR="00C8501F">
        <w:t xml:space="preserve"> </w:t>
      </w:r>
      <w:r w:rsidRPr="00B105B1">
        <w:t>создавались</w:t>
      </w:r>
      <w:r w:rsidR="00C8501F">
        <w:t xml:space="preserve"> </w:t>
      </w:r>
      <w:r w:rsidRPr="00B105B1">
        <w:t>спрайты</w:t>
      </w:r>
      <w:r w:rsidR="00C8501F">
        <w:t xml:space="preserve"> </w:t>
      </w:r>
      <w:r w:rsidRPr="00B105B1">
        <w:t>персонажей,</w:t>
      </w:r>
      <w:r w:rsidR="00C8501F">
        <w:t xml:space="preserve"> </w:t>
      </w:r>
      <w:r w:rsidRPr="00B105B1">
        <w:t>объектов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окружения.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анимации</w:t>
      </w:r>
      <w:r w:rsidR="00C8501F">
        <w:t xml:space="preserve"> </w:t>
      </w:r>
      <w:r w:rsidRPr="00B105B1">
        <w:t>использовался</w:t>
      </w:r>
      <w:r w:rsidR="00C8501F">
        <w:t xml:space="preserve"> </w:t>
      </w:r>
      <w:r w:rsidRPr="00B105B1">
        <w:t>покадровый</w:t>
      </w:r>
      <w:r w:rsidR="00C8501F">
        <w:t xml:space="preserve"> </w:t>
      </w:r>
      <w:r w:rsidRPr="00B105B1">
        <w:t>метод:</w:t>
      </w:r>
      <w:r w:rsidR="00C8501F">
        <w:t xml:space="preserve"> </w:t>
      </w:r>
      <w:r w:rsidRPr="00B105B1">
        <w:t>художник</w:t>
      </w:r>
      <w:r w:rsidR="00C8501F">
        <w:t xml:space="preserve"> </w:t>
      </w:r>
      <w:r w:rsidRPr="00B105B1">
        <w:t>рисовал</w:t>
      </w:r>
      <w:r w:rsidR="00C8501F">
        <w:t xml:space="preserve"> </w:t>
      </w:r>
      <w:r w:rsidRPr="00B105B1">
        <w:t>последовательность</w:t>
      </w:r>
      <w:r w:rsidR="00C8501F">
        <w:t xml:space="preserve"> </w:t>
      </w:r>
      <w:r w:rsidRPr="00B105B1">
        <w:t>кадров,</w:t>
      </w:r>
      <w:r w:rsidR="00C8501F">
        <w:t xml:space="preserve"> </w:t>
      </w:r>
      <w:r w:rsidRPr="00B105B1">
        <w:t>которые</w:t>
      </w:r>
      <w:r w:rsidR="00C8501F">
        <w:t xml:space="preserve"> </w:t>
      </w:r>
      <w:r w:rsidRPr="00B105B1">
        <w:t>затем</w:t>
      </w:r>
      <w:r w:rsidR="00C8501F">
        <w:t xml:space="preserve"> </w:t>
      </w:r>
      <w:r w:rsidRPr="00B105B1">
        <w:t>импортировались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объединялись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анимационные</w:t>
      </w:r>
      <w:r w:rsidR="00C8501F">
        <w:t xml:space="preserve"> </w:t>
      </w:r>
      <w:r w:rsidRPr="00B105B1">
        <w:t>клипы.</w:t>
      </w:r>
      <w:r w:rsidR="00C8501F">
        <w:t xml:space="preserve"> </w:t>
      </w:r>
      <w:r w:rsidRPr="00B105B1">
        <w:t>Встроенный</w:t>
      </w:r>
      <w:r w:rsidR="00C8501F">
        <w:t xml:space="preserve"> </w:t>
      </w:r>
      <w:r w:rsidRPr="00B105B1">
        <w:t>инструмент</w:t>
      </w:r>
      <w:r w:rsidR="00C8501F">
        <w:t xml:space="preserve"> </w:t>
      </w:r>
      <w:r w:rsidRPr="00B105B1">
        <w:t>Sprite</w:t>
      </w:r>
      <w:r w:rsidR="00C8501F">
        <w:t xml:space="preserve"> </w:t>
      </w:r>
      <w:r w:rsidRPr="00B105B1">
        <w:t>Editor</w:t>
      </w:r>
      <w:r w:rsidR="00C8501F">
        <w:t xml:space="preserve"> </w:t>
      </w:r>
      <w:r w:rsidRPr="00B105B1">
        <w:t>позволял</w:t>
      </w:r>
      <w:r w:rsidR="00C8501F">
        <w:t xml:space="preserve"> </w:t>
      </w:r>
      <w:r w:rsidRPr="00B105B1">
        <w:t>нарезать</w:t>
      </w:r>
      <w:r w:rsidR="00C8501F">
        <w:t xml:space="preserve"> </w:t>
      </w:r>
      <w:r w:rsidRPr="00B105B1">
        <w:t>изображения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отдельные</w:t>
      </w:r>
      <w:r w:rsidR="00C8501F">
        <w:t xml:space="preserve"> </w:t>
      </w:r>
      <w:r w:rsidRPr="00B105B1">
        <w:t>элементы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формировать</w:t>
      </w:r>
      <w:r w:rsidR="00C8501F">
        <w:t xml:space="preserve"> </w:t>
      </w:r>
      <w:r w:rsidRPr="00B105B1">
        <w:t>анимации</w:t>
      </w:r>
      <w:r w:rsidR="00C8501F">
        <w:t xml:space="preserve"> </w:t>
      </w:r>
      <w:r w:rsidRPr="00B105B1">
        <w:t>движения,</w:t>
      </w:r>
      <w:r w:rsidR="00C8501F">
        <w:t xml:space="preserve"> </w:t>
      </w:r>
      <w:r w:rsidRPr="00B105B1">
        <w:t>взаимодействия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роста</w:t>
      </w:r>
      <w:r w:rsidR="00C8501F">
        <w:t xml:space="preserve"> </w:t>
      </w:r>
      <w:r w:rsidRPr="00B105B1">
        <w:t>деревьев</w:t>
      </w:r>
      <w:r w:rsidR="00C8501F">
        <w:t xml:space="preserve"> </w:t>
      </w:r>
      <w:r w:rsidR="00DB328E">
        <w:t>(рисунок</w:t>
      </w:r>
      <w:r w:rsidR="00C8501F">
        <w:t xml:space="preserve"> </w:t>
      </w:r>
      <w:r w:rsidR="00DB328E">
        <w:t>5).</w:t>
      </w:r>
      <w:r w:rsidR="00C8501F">
        <w:t xml:space="preserve"> </w:t>
      </w:r>
    </w:p>
    <w:p w14:paraId="78955D7A" w14:textId="6E4F1C2B" w:rsidR="00CD52EB" w:rsidRDefault="00CD52EB" w:rsidP="00CD52EB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C8501F">
        <w:rPr>
          <w:rFonts w:eastAsia="Times New Roman"/>
          <w:bCs/>
        </w:rPr>
        <w:t xml:space="preserve"> </w:t>
      </w:r>
      <w:r w:rsidR="00DB328E">
        <w:rPr>
          <w:rFonts w:eastAsia="Times New Roman"/>
          <w:bCs/>
        </w:rPr>
        <w:t>5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Рабочее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пространство</w:t>
      </w:r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Krita</w:t>
      </w:r>
      <w:proofErr w:type="spellEnd"/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пиксельными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спрайтами</w:t>
      </w:r>
    </w:p>
    <w:p w14:paraId="628857C2" w14:textId="77777777" w:rsidR="00EE2094" w:rsidRPr="00EF5822" w:rsidRDefault="00EE2094" w:rsidP="00CD52EB">
      <w:pPr>
        <w:rPr>
          <w:rFonts w:eastAsia="Times New Roman"/>
          <w:bCs/>
        </w:rPr>
      </w:pPr>
    </w:p>
    <w:p w14:paraId="153009A8" w14:textId="7234F85F" w:rsidR="00CD52EB" w:rsidRPr="00B105B1" w:rsidRDefault="00CD52EB" w:rsidP="00CD52EB">
      <w:r w:rsidRPr="00B105B1">
        <w:t>Звуковое</w:t>
      </w:r>
      <w:r w:rsidR="00C8501F">
        <w:t xml:space="preserve"> </w:t>
      </w:r>
      <w:r w:rsidRPr="00B105B1">
        <w:t>сопровождение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было</w:t>
      </w:r>
      <w:r w:rsidR="00C8501F">
        <w:t xml:space="preserve"> </w:t>
      </w:r>
      <w:r w:rsidRPr="00B105B1">
        <w:t>реализовано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помощью</w:t>
      </w:r>
      <w:r w:rsidR="00C8501F">
        <w:t xml:space="preserve"> </w:t>
      </w:r>
      <w:r w:rsidRPr="00B105B1">
        <w:t>аудиофайлов.</w:t>
      </w:r>
      <w:r w:rsidR="00C8501F">
        <w:t xml:space="preserve"> </w:t>
      </w:r>
      <w:r w:rsidRPr="00B105B1">
        <w:t>Музыка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эффекты</w:t>
      </w:r>
      <w:r w:rsidR="00C8501F">
        <w:t xml:space="preserve"> </w:t>
      </w:r>
      <w:r w:rsidRPr="00B105B1">
        <w:t>добавлялись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r w:rsidRPr="00B105B1">
        <w:t>через</w:t>
      </w:r>
      <w:r w:rsidR="00C8501F">
        <w:t xml:space="preserve"> </w:t>
      </w:r>
      <w:r w:rsidRPr="00B105B1">
        <w:t>компонент</w:t>
      </w:r>
      <w:r w:rsidR="00C8501F">
        <w:t xml:space="preserve"> </w:t>
      </w:r>
      <w:r w:rsidRPr="00B105B1">
        <w:t>Audio</w:t>
      </w:r>
      <w:r w:rsidR="00C8501F">
        <w:t xml:space="preserve"> </w:t>
      </w:r>
      <w:r w:rsidRPr="00B105B1">
        <w:t>Source,</w:t>
      </w:r>
      <w:r w:rsidR="00C8501F">
        <w:t xml:space="preserve"> </w:t>
      </w:r>
      <w:r w:rsidRPr="00B105B1">
        <w:t>а</w:t>
      </w:r>
      <w:r w:rsidR="00C8501F">
        <w:t xml:space="preserve"> </w:t>
      </w:r>
      <w:r w:rsidRPr="00B105B1">
        <w:t>их</w:t>
      </w:r>
      <w:r w:rsidR="00C8501F">
        <w:t xml:space="preserve"> </w:t>
      </w:r>
      <w:r w:rsidRPr="00B105B1">
        <w:t>активация</w:t>
      </w:r>
      <w:r w:rsidR="00C8501F">
        <w:t xml:space="preserve"> </w:t>
      </w:r>
      <w:r w:rsidRPr="00B105B1">
        <w:t>происходила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выполнении</w:t>
      </w:r>
      <w:r w:rsidR="00C8501F">
        <w:t xml:space="preserve"> </w:t>
      </w:r>
      <w:r w:rsidRPr="00B105B1">
        <w:t>определённых</w:t>
      </w:r>
      <w:r w:rsidR="00C8501F">
        <w:t xml:space="preserve"> </w:t>
      </w:r>
      <w:r w:rsidRPr="00B105B1">
        <w:t>действий</w:t>
      </w:r>
      <w:r w:rsidR="00C8501F">
        <w:t xml:space="preserve"> </w:t>
      </w:r>
      <w:r w:rsidRPr="00B105B1">
        <w:t>игрока.</w:t>
      </w:r>
      <w:r w:rsidR="00C8501F">
        <w:t xml:space="preserve"> </w:t>
      </w:r>
      <w:r w:rsidRPr="00B105B1">
        <w:t>Например,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сборе</w:t>
      </w:r>
      <w:r w:rsidR="00C8501F">
        <w:t xml:space="preserve"> </w:t>
      </w:r>
      <w:r w:rsidRPr="00B105B1">
        <w:t>мусора</w:t>
      </w:r>
      <w:r w:rsidR="00C8501F">
        <w:t xml:space="preserve"> </w:t>
      </w:r>
      <w:r w:rsidRPr="00B105B1">
        <w:t>воспроизводился</w:t>
      </w:r>
      <w:r w:rsidR="00C8501F">
        <w:t xml:space="preserve"> </w:t>
      </w:r>
      <w:r w:rsidRPr="00B105B1">
        <w:t>короткий</w:t>
      </w:r>
      <w:r w:rsidR="00C8501F">
        <w:t xml:space="preserve"> </w:t>
      </w:r>
      <w:r w:rsidRPr="00B105B1">
        <w:t>звук,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посадке</w:t>
      </w:r>
      <w:r w:rsidR="00C8501F">
        <w:t xml:space="preserve"> </w:t>
      </w:r>
      <w:r w:rsidRPr="00B105B1">
        <w:t>дерева</w:t>
      </w:r>
      <w:r w:rsidR="00C8501F">
        <w:t xml:space="preserve"> </w:t>
      </w:r>
      <w:r w:rsidRPr="00B105B1">
        <w:t>—</w:t>
      </w:r>
      <w:r w:rsidR="00C8501F">
        <w:t xml:space="preserve"> </w:t>
      </w:r>
      <w:r w:rsidRPr="00B105B1">
        <w:t>мелодия</w:t>
      </w:r>
      <w:r w:rsidR="00C8501F">
        <w:t xml:space="preserve"> </w:t>
      </w:r>
      <w:r w:rsidRPr="00B105B1">
        <w:t>роста,</w:t>
      </w:r>
      <w:r w:rsidR="00C8501F">
        <w:t xml:space="preserve"> </w:t>
      </w:r>
      <w:r w:rsidRPr="00B105B1">
        <w:t>а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завершении</w:t>
      </w:r>
      <w:r w:rsidR="00C8501F">
        <w:t xml:space="preserve"> </w:t>
      </w:r>
      <w:r w:rsidRPr="00B105B1">
        <w:t>уровня</w:t>
      </w:r>
      <w:r w:rsidR="00C8501F">
        <w:t xml:space="preserve"> </w:t>
      </w:r>
      <w:r w:rsidRPr="00B105B1">
        <w:t>—</w:t>
      </w:r>
      <w:r w:rsidR="00C8501F">
        <w:t xml:space="preserve"> </w:t>
      </w:r>
      <w:r w:rsidRPr="00B105B1">
        <w:t>сигнал</w:t>
      </w:r>
      <w:r w:rsidR="00C8501F">
        <w:t xml:space="preserve"> </w:t>
      </w:r>
      <w:r w:rsidRPr="00B105B1">
        <w:t>перехода</w:t>
      </w:r>
      <w:r w:rsidR="00C8501F">
        <w:t xml:space="preserve"> </w:t>
      </w:r>
      <w:r w:rsidRPr="00B105B1">
        <w:t>к</w:t>
      </w:r>
      <w:r w:rsidR="00C8501F">
        <w:t xml:space="preserve"> </w:t>
      </w:r>
      <w:r w:rsidRPr="00B105B1">
        <w:t>следующей</w:t>
      </w:r>
      <w:r w:rsidR="00C8501F">
        <w:t xml:space="preserve"> </w:t>
      </w:r>
      <w:r w:rsidRPr="00B105B1">
        <w:t>сцене.</w:t>
      </w:r>
    </w:p>
    <w:p w14:paraId="6EEF4114" w14:textId="4CA953B9" w:rsidR="00CD52EB" w:rsidRPr="00B105B1" w:rsidRDefault="00CD52EB" w:rsidP="00CD52EB">
      <w:r w:rsidRPr="00B105B1">
        <w:rPr>
          <w:noProof/>
        </w:rPr>
        <w:drawing>
          <wp:anchor distT="0" distB="0" distL="114300" distR="114300" simplePos="0" relativeHeight="251689984" behindDoc="0" locked="0" layoutInCell="1" allowOverlap="1" wp14:anchorId="5CE12B4A" wp14:editId="6012A074">
            <wp:simplePos x="0" y="0"/>
            <wp:positionH relativeFrom="column">
              <wp:posOffset>1224915</wp:posOffset>
            </wp:positionH>
            <wp:positionV relativeFrom="paragraph">
              <wp:posOffset>1381760</wp:posOffset>
            </wp:positionV>
            <wp:extent cx="3634730" cy="1944000"/>
            <wp:effectExtent l="0" t="0" r="4445" b="0"/>
            <wp:wrapTopAndBottom/>
            <wp:doc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5460" name="Рисунок 1" descr="Изображение выглядит как снимок экрана, Мультимедийное программное обеспечение, текст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3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Структура</w:t>
      </w:r>
      <w:r w:rsidR="00C8501F">
        <w:t xml:space="preserve"> </w:t>
      </w:r>
      <w:r w:rsidRPr="00B105B1">
        <w:t>уровней</w:t>
      </w:r>
      <w:r w:rsidR="00C8501F">
        <w:t xml:space="preserve"> </w:t>
      </w:r>
      <w:r w:rsidRPr="00B105B1">
        <w:t>создавалась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редакторе</w:t>
      </w:r>
      <w:r w:rsidR="00C8501F">
        <w:t xml:space="preserve"> </w:t>
      </w:r>
      <w:r w:rsidRPr="00B105B1">
        <w:t>сцен</w:t>
      </w:r>
      <w:r w:rsidR="00C8501F">
        <w:t xml:space="preserve"> </w:t>
      </w:r>
      <w:proofErr w:type="spellStart"/>
      <w:r w:rsidRPr="00B105B1">
        <w:t>Unity</w:t>
      </w:r>
      <w:proofErr w:type="spellEnd"/>
      <w:r w:rsidRPr="00B105B1">
        <w:t>.</w:t>
      </w:r>
      <w:r w:rsidR="00C8501F">
        <w:t xml:space="preserve"> </w:t>
      </w:r>
      <w:r w:rsidRPr="00B105B1">
        <w:t>Каждая</w:t>
      </w:r>
      <w:r w:rsidR="00C8501F">
        <w:t xml:space="preserve"> </w:t>
      </w:r>
      <w:r w:rsidRPr="00B105B1">
        <w:t>сцена</w:t>
      </w:r>
      <w:r w:rsidR="00C8501F">
        <w:t xml:space="preserve"> </w:t>
      </w:r>
      <w:r w:rsidRPr="00B105B1">
        <w:t>соответствовала</w:t>
      </w:r>
      <w:r w:rsidR="00C8501F">
        <w:t xml:space="preserve"> </w:t>
      </w:r>
      <w:r w:rsidRPr="00B105B1">
        <w:t>отдельной</w:t>
      </w:r>
      <w:r w:rsidR="00C8501F">
        <w:t xml:space="preserve"> </w:t>
      </w:r>
      <w:r w:rsidRPr="00B105B1">
        <w:t>локации:</w:t>
      </w:r>
      <w:r w:rsidR="00C8501F">
        <w:t xml:space="preserve"> </w:t>
      </w:r>
      <w:r w:rsidRPr="00B105B1">
        <w:t>лес,</w:t>
      </w:r>
      <w:r w:rsidR="00C8501F">
        <w:t xml:space="preserve"> </w:t>
      </w:r>
      <w:r w:rsidRPr="00B105B1">
        <w:t>река,</w:t>
      </w:r>
      <w:r w:rsidR="00C8501F">
        <w:t xml:space="preserve"> </w:t>
      </w:r>
      <w:r w:rsidRPr="00B105B1">
        <w:t>город.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сценах</w:t>
      </w:r>
      <w:r w:rsidR="00C8501F">
        <w:t xml:space="preserve"> </w:t>
      </w:r>
      <w:r w:rsidRPr="00B105B1">
        <w:t>размещались</w:t>
      </w:r>
      <w:r w:rsidR="00C8501F">
        <w:t xml:space="preserve"> </w:t>
      </w:r>
      <w:r w:rsidRPr="00B105B1">
        <w:t>игровые</w:t>
      </w:r>
      <w:r w:rsidR="00C8501F">
        <w:t xml:space="preserve"> </w:t>
      </w:r>
      <w:r w:rsidRPr="00B105B1">
        <w:t>объекты,</w:t>
      </w:r>
      <w:r w:rsidR="00C8501F">
        <w:t xml:space="preserve"> </w:t>
      </w:r>
      <w:r w:rsidRPr="00B105B1">
        <w:t>NPC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задания.</w:t>
      </w:r>
      <w:r w:rsidR="00C8501F">
        <w:t xml:space="preserve"> </w:t>
      </w:r>
      <w:r w:rsidRPr="00B105B1">
        <w:t>Переход</w:t>
      </w:r>
      <w:r w:rsidR="00C8501F">
        <w:t xml:space="preserve"> </w:t>
      </w:r>
      <w:r w:rsidRPr="00B105B1">
        <w:t>между</w:t>
      </w:r>
      <w:r w:rsidR="00C8501F">
        <w:t xml:space="preserve"> </w:t>
      </w:r>
      <w:r w:rsidRPr="00B105B1">
        <w:t>сценами</w:t>
      </w:r>
      <w:r w:rsidR="00C8501F">
        <w:t xml:space="preserve"> </w:t>
      </w:r>
      <w:r w:rsidRPr="00B105B1">
        <w:t>осуществлялся</w:t>
      </w:r>
      <w:r w:rsidR="00C8501F">
        <w:t xml:space="preserve"> </w:t>
      </w:r>
      <w:r w:rsidRPr="00B105B1">
        <w:t>через</w:t>
      </w:r>
      <w:r w:rsidR="00C8501F">
        <w:t xml:space="preserve"> </w:t>
      </w:r>
      <w:r w:rsidRPr="00B105B1">
        <w:t>систему</w:t>
      </w:r>
      <w:r w:rsidR="00C8501F">
        <w:t xml:space="preserve"> </w:t>
      </w:r>
      <w:r w:rsidRPr="00B105B1">
        <w:t>загрузки</w:t>
      </w:r>
      <w:r w:rsidR="00C8501F">
        <w:t xml:space="preserve"> </w:t>
      </w:r>
      <w:r w:rsidRPr="00B105B1">
        <w:t>уровней,</w:t>
      </w:r>
      <w:r w:rsidR="00C8501F">
        <w:t xml:space="preserve"> </w:t>
      </w:r>
      <w:r w:rsidRPr="00B105B1">
        <w:t>реализованную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скриптах.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удобства</w:t>
      </w:r>
      <w:r w:rsidR="00C8501F">
        <w:t xml:space="preserve"> </w:t>
      </w:r>
      <w:r w:rsidRPr="00B105B1">
        <w:t>игрока</w:t>
      </w:r>
      <w:r w:rsidR="00C8501F">
        <w:t xml:space="preserve"> </w:t>
      </w:r>
      <w:r w:rsidRPr="00B105B1">
        <w:t>был</w:t>
      </w:r>
      <w:r w:rsidR="00C8501F">
        <w:t xml:space="preserve"> </w:t>
      </w:r>
      <w:r w:rsidRPr="00B105B1">
        <w:t>создан</w:t>
      </w:r>
      <w:r w:rsidR="00C8501F">
        <w:t xml:space="preserve"> </w:t>
      </w:r>
      <w:r w:rsidRPr="00B105B1">
        <w:t>экран</w:t>
      </w:r>
      <w:r w:rsidR="00C8501F">
        <w:t xml:space="preserve"> </w:t>
      </w:r>
      <w:r w:rsidRPr="00B105B1">
        <w:t>главного</w:t>
      </w:r>
      <w:r w:rsidR="00C8501F">
        <w:t xml:space="preserve"> </w:t>
      </w:r>
      <w:r w:rsidRPr="00B105B1">
        <w:t>меню,</w:t>
      </w:r>
      <w:r w:rsidR="00C8501F">
        <w:t xml:space="preserve"> </w:t>
      </w:r>
      <w:r w:rsidRPr="00B105B1">
        <w:t>где</w:t>
      </w:r>
      <w:r w:rsidR="00C8501F">
        <w:t xml:space="preserve"> </w:t>
      </w:r>
      <w:r w:rsidRPr="00B105B1">
        <w:t>можно</w:t>
      </w:r>
      <w:r w:rsidR="00C8501F">
        <w:t xml:space="preserve"> </w:t>
      </w:r>
      <w:r w:rsidRPr="00B105B1">
        <w:t>было</w:t>
      </w:r>
      <w:r w:rsidR="00C8501F">
        <w:t xml:space="preserve"> </w:t>
      </w:r>
      <w:r w:rsidRPr="00B105B1">
        <w:t>начать</w:t>
      </w:r>
      <w:r w:rsidR="00C8501F">
        <w:t xml:space="preserve"> </w:t>
      </w:r>
      <w:r w:rsidRPr="00B105B1">
        <w:t>новую</w:t>
      </w:r>
      <w:r w:rsidR="00C8501F">
        <w:t xml:space="preserve"> </w:t>
      </w:r>
      <w:r w:rsidRPr="00B105B1">
        <w:t>игру,</w:t>
      </w:r>
      <w:r w:rsidR="00C8501F">
        <w:t xml:space="preserve"> </w:t>
      </w:r>
      <w:r w:rsidRPr="00B105B1">
        <w:t>загрузить</w:t>
      </w:r>
      <w:r w:rsidR="00C8501F">
        <w:t xml:space="preserve"> </w:t>
      </w:r>
      <w:r w:rsidRPr="00B105B1">
        <w:t>сохранение</w:t>
      </w:r>
      <w:r w:rsidR="00C8501F">
        <w:t xml:space="preserve"> </w:t>
      </w:r>
      <w:r w:rsidRPr="00B105B1">
        <w:t>или</w:t>
      </w:r>
      <w:r w:rsidR="00C8501F">
        <w:t xml:space="preserve"> </w:t>
      </w:r>
      <w:r w:rsidRPr="00B105B1">
        <w:t>перейти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настройки</w:t>
      </w:r>
      <w:r w:rsidR="00C8501F">
        <w:t xml:space="preserve"> </w:t>
      </w:r>
      <w:r w:rsidR="008F6420">
        <w:t>(рисунок</w:t>
      </w:r>
      <w:r w:rsidR="00C8501F">
        <w:t xml:space="preserve"> </w:t>
      </w:r>
      <w:r w:rsidR="008F6420">
        <w:t>6).</w:t>
      </w:r>
    </w:p>
    <w:p w14:paraId="6BA08E4E" w14:textId="642D46F9" w:rsidR="00CD52EB" w:rsidRPr="00EF5822" w:rsidRDefault="00CD52EB" w:rsidP="00CD52EB">
      <w:pPr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C8501F">
        <w:rPr>
          <w:rFonts w:eastAsia="Times New Roman"/>
          <w:bCs/>
        </w:rPr>
        <w:t xml:space="preserve"> </w:t>
      </w:r>
      <w:r w:rsidR="008F6420">
        <w:rPr>
          <w:rFonts w:eastAsia="Times New Roman"/>
          <w:bCs/>
        </w:rPr>
        <w:t>6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Интерфейс</w:t>
      </w:r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Editor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открытой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сценой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«Лес»</w:t>
      </w:r>
    </w:p>
    <w:p w14:paraId="098031DD" w14:textId="3DAB210D" w:rsidR="00CD52EB" w:rsidRPr="00B105B1" w:rsidRDefault="00CD52EB" w:rsidP="00CD52EB">
      <w:r w:rsidRPr="00B105B1">
        <w:t>Для</w:t>
      </w:r>
      <w:r w:rsidR="00C8501F">
        <w:t xml:space="preserve"> </w:t>
      </w:r>
      <w:r w:rsidRPr="00B105B1">
        <w:t>хранения</w:t>
      </w:r>
      <w:r w:rsidR="00C8501F">
        <w:t xml:space="preserve"> </w:t>
      </w:r>
      <w:r w:rsidRPr="00B105B1">
        <w:t>данных</w:t>
      </w:r>
      <w:r w:rsidR="00C8501F">
        <w:t xml:space="preserve"> </w:t>
      </w:r>
      <w:r w:rsidRPr="00B105B1">
        <w:t>игрока</w:t>
      </w:r>
      <w:r w:rsidR="00C8501F">
        <w:t xml:space="preserve"> </w:t>
      </w:r>
      <w:r w:rsidRPr="00B105B1">
        <w:t>использовалась</w:t>
      </w:r>
      <w:r w:rsidR="00C8501F">
        <w:t xml:space="preserve"> </w:t>
      </w:r>
      <w:r w:rsidRPr="00B105B1">
        <w:t>встроенная</w:t>
      </w:r>
      <w:r w:rsidR="00C8501F">
        <w:t xml:space="preserve"> </w:t>
      </w:r>
      <w:r w:rsidRPr="00B105B1">
        <w:t>система</w:t>
      </w:r>
      <w:r w:rsidR="00C8501F">
        <w:t xml:space="preserve"> </w:t>
      </w:r>
      <w:r w:rsidRPr="00B105B1">
        <w:t>сериализации</w:t>
      </w:r>
      <w:r w:rsidR="00C8501F">
        <w:t xml:space="preserve"> </w:t>
      </w:r>
      <w:proofErr w:type="spellStart"/>
      <w:r w:rsidRPr="00B105B1">
        <w:t>Unity</w:t>
      </w:r>
      <w:proofErr w:type="spellEnd"/>
      <w:r w:rsidRPr="00B105B1">
        <w:t>.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ней</w:t>
      </w:r>
      <w:r w:rsidR="00C8501F">
        <w:t xml:space="preserve"> </w:t>
      </w:r>
      <w:r w:rsidRPr="00B105B1">
        <w:t>сохранялись</w:t>
      </w:r>
      <w:r w:rsidR="00C8501F">
        <w:t xml:space="preserve"> </w:t>
      </w:r>
      <w:r w:rsidRPr="00B105B1">
        <w:t>параметры</w:t>
      </w:r>
      <w:r w:rsidR="00C8501F">
        <w:t xml:space="preserve"> </w:t>
      </w:r>
      <w:r w:rsidRPr="00B105B1">
        <w:t>прогресса:</w:t>
      </w:r>
      <w:r w:rsidR="00C8501F">
        <w:t xml:space="preserve"> </w:t>
      </w:r>
      <w:r w:rsidRPr="00B105B1">
        <w:t>количество</w:t>
      </w:r>
      <w:r w:rsidR="00C8501F">
        <w:t xml:space="preserve"> </w:t>
      </w:r>
      <w:r w:rsidRPr="00B105B1">
        <w:t>собранного</w:t>
      </w:r>
      <w:r w:rsidR="00C8501F">
        <w:t xml:space="preserve"> </w:t>
      </w:r>
      <w:r w:rsidRPr="00B105B1">
        <w:t>мусора,</w:t>
      </w:r>
      <w:r w:rsidR="00C8501F">
        <w:t xml:space="preserve"> </w:t>
      </w:r>
      <w:r w:rsidRPr="00B105B1">
        <w:t>посаженные</w:t>
      </w:r>
      <w:r w:rsidR="00C8501F">
        <w:t xml:space="preserve"> </w:t>
      </w:r>
      <w:r w:rsidRPr="00B105B1">
        <w:t>деревья,</w:t>
      </w:r>
      <w:r w:rsidR="00C8501F">
        <w:t xml:space="preserve"> </w:t>
      </w:r>
      <w:r w:rsidRPr="00B105B1">
        <w:t>выполненные</w:t>
      </w:r>
      <w:r w:rsidR="00C8501F">
        <w:t xml:space="preserve"> </w:t>
      </w:r>
      <w:r w:rsidRPr="00B105B1">
        <w:t>задания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достижения.</w:t>
      </w:r>
    </w:p>
    <w:p w14:paraId="16059194" w14:textId="241D4E34" w:rsidR="00CD52EB" w:rsidRPr="00B105B1" w:rsidRDefault="00CD52EB" w:rsidP="00CD52EB">
      <w:r w:rsidRPr="00B105B1">
        <w:rPr>
          <w:noProof/>
        </w:rPr>
        <w:drawing>
          <wp:anchor distT="0" distB="0" distL="114300" distR="114300" simplePos="0" relativeHeight="251691008" behindDoc="0" locked="0" layoutInCell="1" allowOverlap="1" wp14:anchorId="41CD5DCE" wp14:editId="48A727E9">
            <wp:simplePos x="0" y="0"/>
            <wp:positionH relativeFrom="column">
              <wp:posOffset>1085941</wp:posOffset>
            </wp:positionH>
            <wp:positionV relativeFrom="paragraph">
              <wp:posOffset>915035</wp:posOffset>
            </wp:positionV>
            <wp:extent cx="4436110" cy="2612390"/>
            <wp:effectExtent l="0" t="0" r="2540" b="0"/>
            <wp:wrapTopAndBottom/>
            <wp:doc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15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B1">
        <w:t>Фундаментальные</w:t>
      </w:r>
      <w:r w:rsidR="00C8501F">
        <w:t xml:space="preserve"> </w:t>
      </w:r>
      <w:r w:rsidRPr="00B105B1">
        <w:t>параметры</w:t>
      </w:r>
      <w:r w:rsidR="00C8501F">
        <w:t xml:space="preserve"> </w:t>
      </w:r>
      <w:r w:rsidRPr="00B105B1">
        <w:t>работы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задавались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разделе</w:t>
      </w:r>
      <w:r w:rsidR="00C8501F">
        <w:t xml:space="preserve"> </w:t>
      </w:r>
      <w:r w:rsidRPr="00B105B1">
        <w:t>Project</w:t>
      </w:r>
      <w:r w:rsidR="00C8501F">
        <w:t xml:space="preserve"> </w:t>
      </w:r>
      <w:proofErr w:type="spellStart"/>
      <w:r w:rsidRPr="00B105B1">
        <w:t>Settings</w:t>
      </w:r>
      <w:proofErr w:type="spellEnd"/>
      <w:r w:rsidRPr="00B105B1">
        <w:t>,</w:t>
      </w:r>
      <w:r w:rsidR="00C8501F">
        <w:t xml:space="preserve"> </w:t>
      </w:r>
      <w:r w:rsidRPr="00B105B1">
        <w:t>где</w:t>
      </w:r>
      <w:r w:rsidR="00C8501F">
        <w:t xml:space="preserve"> </w:t>
      </w:r>
      <w:r w:rsidRPr="00B105B1">
        <w:t>настраивались</w:t>
      </w:r>
      <w:r w:rsidR="00C8501F">
        <w:t xml:space="preserve"> </w:t>
      </w:r>
      <w:r w:rsidRPr="00B105B1">
        <w:t>физика,</w:t>
      </w:r>
      <w:r w:rsidR="00C8501F">
        <w:t xml:space="preserve"> </w:t>
      </w:r>
      <w:r w:rsidRPr="00B105B1">
        <w:t>графика,</w:t>
      </w:r>
      <w:r w:rsidR="00C8501F">
        <w:t xml:space="preserve"> </w:t>
      </w:r>
      <w:r w:rsidRPr="00B105B1">
        <w:t>система</w:t>
      </w:r>
      <w:r w:rsidR="00C8501F">
        <w:t xml:space="preserve"> </w:t>
      </w:r>
      <w:r w:rsidRPr="00B105B1">
        <w:t>ввода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параметры</w:t>
      </w:r>
      <w:r w:rsidR="00C8501F">
        <w:t xml:space="preserve"> </w:t>
      </w:r>
      <w:r w:rsidRPr="00B105B1">
        <w:t>сборки.</w:t>
      </w:r>
      <w:r w:rsidR="00C8501F">
        <w:t xml:space="preserve"> </w:t>
      </w:r>
      <w:r w:rsidRPr="00B105B1">
        <w:t>Итоговая</w:t>
      </w:r>
      <w:r w:rsidR="00C8501F">
        <w:t xml:space="preserve"> </w:t>
      </w:r>
      <w:r w:rsidRPr="00B105B1">
        <w:t>сборка</w:t>
      </w:r>
      <w:r w:rsidR="00C8501F">
        <w:t xml:space="preserve"> </w:t>
      </w:r>
      <w:r w:rsidRPr="00B105B1">
        <w:t>выполнялась</w:t>
      </w:r>
      <w:r w:rsidR="00C8501F">
        <w:t xml:space="preserve"> </w:t>
      </w:r>
      <w:r w:rsidRPr="00B105B1">
        <w:t>через</w:t>
      </w:r>
      <w:r w:rsidR="00C8501F">
        <w:t xml:space="preserve"> </w:t>
      </w:r>
      <w:r w:rsidRPr="00B105B1">
        <w:t>меню</w:t>
      </w:r>
      <w:r w:rsidR="00C8501F">
        <w:t xml:space="preserve"> </w:t>
      </w:r>
      <w:proofErr w:type="spellStart"/>
      <w:r w:rsidRPr="00B105B1">
        <w:t>Build</w:t>
      </w:r>
      <w:proofErr w:type="spellEnd"/>
      <w:r w:rsidR="00C8501F">
        <w:t xml:space="preserve"> </w:t>
      </w:r>
      <w:proofErr w:type="spellStart"/>
      <w:r w:rsidRPr="00B105B1">
        <w:t>Settings</w:t>
      </w:r>
      <w:proofErr w:type="spellEnd"/>
      <w:r w:rsidRPr="00B105B1">
        <w:t>,</w:t>
      </w:r>
      <w:r w:rsidR="00C8501F">
        <w:t xml:space="preserve"> </w:t>
      </w:r>
      <w:r w:rsidRPr="00B105B1">
        <w:t>где</w:t>
      </w:r>
      <w:r w:rsidR="00C8501F">
        <w:t xml:space="preserve"> </w:t>
      </w:r>
      <w:r w:rsidRPr="00B105B1">
        <w:t>выбиралась</w:t>
      </w:r>
      <w:r w:rsidR="00C8501F">
        <w:t xml:space="preserve"> </w:t>
      </w:r>
      <w:r w:rsidRPr="00B105B1">
        <w:t>платформа</w:t>
      </w:r>
      <w:r w:rsidR="00C8501F">
        <w:t xml:space="preserve"> </w:t>
      </w:r>
      <w:r w:rsidRPr="00B105B1">
        <w:t>Windows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создавался</w:t>
      </w:r>
      <w:r w:rsidR="00C8501F">
        <w:t xml:space="preserve"> </w:t>
      </w:r>
      <w:r w:rsidRPr="00B105B1">
        <w:t>исполняемый</w:t>
      </w:r>
      <w:r w:rsidR="00C8501F">
        <w:t xml:space="preserve"> </w:t>
      </w:r>
      <w:r w:rsidRPr="00B105B1">
        <w:t>файл</w:t>
      </w:r>
      <w:r w:rsidR="00C8501F">
        <w:t xml:space="preserve"> </w:t>
      </w:r>
      <w:r w:rsidRPr="00B105B1">
        <w:t>(.</w:t>
      </w:r>
      <w:proofErr w:type="spellStart"/>
      <w:r w:rsidRPr="00B105B1">
        <w:t>exe</w:t>
      </w:r>
      <w:proofErr w:type="spellEnd"/>
      <w:r w:rsidRPr="00B105B1">
        <w:t>)</w:t>
      </w:r>
      <w:r w:rsidR="00C8501F">
        <w:t xml:space="preserve"> </w:t>
      </w:r>
      <w:r w:rsidR="00052EB1">
        <w:t>(рисунок</w:t>
      </w:r>
      <w:r w:rsidR="00C8501F">
        <w:t xml:space="preserve"> </w:t>
      </w:r>
      <w:r w:rsidR="00D24410">
        <w:t>7</w:t>
      </w:r>
      <w:r w:rsidR="00052EB1">
        <w:t>).</w:t>
      </w:r>
      <w:r w:rsidR="00C8501F">
        <w:t xml:space="preserve"> </w:t>
      </w:r>
    </w:p>
    <w:p w14:paraId="6EAE8745" w14:textId="105A7CDB" w:rsidR="00CD52EB" w:rsidRDefault="00CD52EB" w:rsidP="00D24410">
      <w:pPr>
        <w:ind w:firstLine="993"/>
        <w:rPr>
          <w:rFonts w:eastAsia="Times New Roman"/>
          <w:bCs/>
        </w:rPr>
      </w:pPr>
      <w:r w:rsidRPr="00EF5822">
        <w:rPr>
          <w:rFonts w:eastAsia="Times New Roman"/>
          <w:bCs/>
        </w:rPr>
        <w:t>Рисунок</w:t>
      </w:r>
      <w:r w:rsidR="00C8501F">
        <w:rPr>
          <w:rFonts w:eastAsia="Times New Roman"/>
          <w:bCs/>
        </w:rPr>
        <w:t xml:space="preserve"> </w:t>
      </w:r>
      <w:r w:rsidR="00D24410">
        <w:rPr>
          <w:rFonts w:eastAsia="Times New Roman"/>
          <w:bCs/>
        </w:rPr>
        <w:t>7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–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Окно</w:t>
      </w:r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Build</w:t>
      </w:r>
      <w:proofErr w:type="spellEnd"/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Settings</w:t>
      </w:r>
      <w:proofErr w:type="spellEnd"/>
      <w:r w:rsidR="00C8501F">
        <w:rPr>
          <w:rFonts w:eastAsia="Times New Roman"/>
          <w:bCs/>
        </w:rPr>
        <w:t xml:space="preserve"> </w:t>
      </w:r>
      <w:proofErr w:type="spellStart"/>
      <w:r w:rsidRPr="00EF5822">
        <w:rPr>
          <w:rFonts w:eastAsia="Times New Roman"/>
          <w:bCs/>
        </w:rPr>
        <w:t>Unity</w:t>
      </w:r>
      <w:proofErr w:type="spellEnd"/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при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сборке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игры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под</w:t>
      </w:r>
      <w:r w:rsidR="00C8501F">
        <w:rPr>
          <w:rFonts w:eastAsia="Times New Roman"/>
          <w:bCs/>
        </w:rPr>
        <w:t xml:space="preserve"> </w:t>
      </w:r>
      <w:r w:rsidRPr="00EF5822">
        <w:rPr>
          <w:rFonts w:eastAsia="Times New Roman"/>
          <w:bCs/>
        </w:rPr>
        <w:t>Windows</w:t>
      </w:r>
    </w:p>
    <w:p w14:paraId="62E74A29" w14:textId="77777777" w:rsidR="00EE2094" w:rsidRPr="00EF5822" w:rsidRDefault="00EE2094" w:rsidP="00CD52EB">
      <w:pPr>
        <w:rPr>
          <w:rFonts w:eastAsia="Times New Roman"/>
          <w:bCs/>
        </w:rPr>
      </w:pPr>
    </w:p>
    <w:p w14:paraId="38885E39" w14:textId="4255F9BA" w:rsidR="00CD52EB" w:rsidRPr="00B105B1" w:rsidRDefault="00CD52EB" w:rsidP="00CD52EB">
      <w:r w:rsidRPr="00B105B1">
        <w:t>Таким</w:t>
      </w:r>
      <w:r w:rsidR="00C8501F">
        <w:t xml:space="preserve"> </w:t>
      </w:r>
      <w:r w:rsidRPr="00B105B1">
        <w:t>образом,</w:t>
      </w:r>
      <w:r w:rsidR="00C8501F">
        <w:t xml:space="preserve"> </w:t>
      </w:r>
      <w:r w:rsidRPr="00B105B1">
        <w:t>руководство</w:t>
      </w:r>
      <w:r w:rsidR="00C8501F">
        <w:t xml:space="preserve"> </w:t>
      </w:r>
      <w:r w:rsidRPr="00B105B1">
        <w:t>программиста</w:t>
      </w:r>
      <w:r w:rsidR="00C8501F">
        <w:t xml:space="preserve"> </w:t>
      </w:r>
      <w:r w:rsidRPr="00B105B1">
        <w:t>фиксирует</w:t>
      </w:r>
      <w:r w:rsidR="00C8501F">
        <w:t xml:space="preserve"> </w:t>
      </w:r>
      <w:r w:rsidRPr="00B105B1">
        <w:t>основные</w:t>
      </w:r>
      <w:r w:rsidR="00C8501F">
        <w:t xml:space="preserve"> </w:t>
      </w:r>
      <w:r w:rsidRPr="00B105B1">
        <w:t>шаги</w:t>
      </w:r>
      <w:r w:rsidR="00C8501F">
        <w:t xml:space="preserve"> </w:t>
      </w:r>
      <w:r w:rsidRPr="00B105B1">
        <w:t>реализации</w:t>
      </w:r>
      <w:r w:rsidR="00C8501F">
        <w:t xml:space="preserve"> </w:t>
      </w:r>
      <w:r w:rsidRPr="00B105B1">
        <w:t>игры</w:t>
      </w:r>
      <w:r w:rsidR="00C8501F">
        <w:t xml:space="preserve"> </w:t>
      </w:r>
      <w:r w:rsidRPr="00B105B1">
        <w:t>«Хранитель</w:t>
      </w:r>
      <w:r w:rsidR="00C8501F">
        <w:t xml:space="preserve"> </w:t>
      </w:r>
      <w:r w:rsidRPr="00B105B1">
        <w:t>Земли»:</w:t>
      </w:r>
      <w:r w:rsidR="00C8501F">
        <w:t xml:space="preserve"> </w:t>
      </w:r>
      <w:r w:rsidRPr="00B105B1">
        <w:t>настройку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Unity</w:t>
      </w:r>
      <w:proofErr w:type="spellEnd"/>
      <w:r w:rsidRPr="00B105B1">
        <w:t>,</w:t>
      </w:r>
      <w:r w:rsidR="00C8501F">
        <w:t xml:space="preserve"> </w:t>
      </w:r>
      <w:r w:rsidRPr="00B105B1">
        <w:t>написание</w:t>
      </w:r>
      <w:r w:rsidR="00C8501F">
        <w:t xml:space="preserve"> </w:t>
      </w:r>
      <w:r w:rsidRPr="00B105B1">
        <w:t>скриптов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C#,</w:t>
      </w:r>
      <w:r w:rsidR="00C8501F">
        <w:t xml:space="preserve"> </w:t>
      </w:r>
      <w:r w:rsidRPr="00B105B1">
        <w:t>создание</w:t>
      </w:r>
      <w:r w:rsidR="00C8501F">
        <w:t xml:space="preserve"> </w:t>
      </w:r>
      <w:r w:rsidRPr="00B105B1">
        <w:t>графики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анимации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Krita</w:t>
      </w:r>
      <w:proofErr w:type="spellEnd"/>
      <w:r w:rsidRPr="00B105B1">
        <w:t>,</w:t>
      </w:r>
      <w:r w:rsidR="00C8501F">
        <w:t xml:space="preserve"> </w:t>
      </w:r>
      <w:r w:rsidRPr="00B105B1">
        <w:t>обработку</w:t>
      </w:r>
      <w:r w:rsidR="00C8501F">
        <w:t xml:space="preserve"> </w:t>
      </w:r>
      <w:r w:rsidRPr="00B105B1">
        <w:t>аудио</w:t>
      </w:r>
      <w:r w:rsidR="00C8501F">
        <w:t xml:space="preserve"> </w:t>
      </w:r>
      <w:r w:rsidRPr="00B105B1">
        <w:t>в</w:t>
      </w:r>
      <w:r w:rsidR="00C8501F">
        <w:t xml:space="preserve"> </w:t>
      </w:r>
      <w:proofErr w:type="spellStart"/>
      <w:r w:rsidRPr="00B105B1">
        <w:t>Audacity</w:t>
      </w:r>
      <w:proofErr w:type="spellEnd"/>
      <w:r w:rsidRPr="00B105B1">
        <w:t>,</w:t>
      </w:r>
      <w:r w:rsidR="00C8501F">
        <w:t xml:space="preserve"> </w:t>
      </w:r>
      <w:r w:rsidRPr="00B105B1">
        <w:t>проектирование</w:t>
      </w:r>
      <w:r w:rsidR="00C8501F">
        <w:t xml:space="preserve"> </w:t>
      </w:r>
      <w:r w:rsidRPr="00B105B1">
        <w:t>уровней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сохранение</w:t>
      </w:r>
      <w:r w:rsidR="00C8501F">
        <w:t xml:space="preserve"> </w:t>
      </w:r>
      <w:r w:rsidRPr="00B105B1">
        <w:t>прогресса.</w:t>
      </w:r>
      <w:r w:rsidR="00C8501F">
        <w:t xml:space="preserve"> </w:t>
      </w:r>
      <w:r w:rsidRPr="00B105B1">
        <w:t>Скриншоты</w:t>
      </w:r>
      <w:r w:rsidR="00C8501F">
        <w:t xml:space="preserve"> </w:t>
      </w:r>
      <w:r w:rsidRPr="00B105B1">
        <w:t>(Рис.1–Рис.4)</w:t>
      </w:r>
      <w:r w:rsidR="00C8501F">
        <w:t xml:space="preserve"> </w:t>
      </w:r>
      <w:r w:rsidRPr="00B105B1">
        <w:t>подтверждают</w:t>
      </w:r>
      <w:r w:rsidR="00C8501F">
        <w:t xml:space="preserve"> </w:t>
      </w:r>
      <w:r w:rsidRPr="00B105B1">
        <w:t>этапы</w:t>
      </w:r>
      <w:r w:rsidR="00C8501F">
        <w:t xml:space="preserve"> </w:t>
      </w:r>
      <w:r w:rsidRPr="00B105B1">
        <w:t>разработки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наглядно</w:t>
      </w:r>
      <w:r w:rsidR="00C8501F">
        <w:t xml:space="preserve"> </w:t>
      </w:r>
      <w:r w:rsidRPr="00B105B1">
        <w:t>демонстрируют</w:t>
      </w:r>
      <w:r w:rsidR="00C8501F">
        <w:t xml:space="preserve"> </w:t>
      </w:r>
      <w:r w:rsidRPr="00B105B1">
        <w:t>процесс</w:t>
      </w:r>
      <w:r w:rsidR="00C8501F">
        <w:t xml:space="preserve"> </w:t>
      </w:r>
      <w:r w:rsidRPr="00B105B1">
        <w:t>реализации</w:t>
      </w:r>
      <w:r w:rsidR="00C8501F">
        <w:t xml:space="preserve"> </w:t>
      </w:r>
      <w:r w:rsidRPr="00B105B1">
        <w:t>программного</w:t>
      </w:r>
      <w:r w:rsidR="00C8501F">
        <w:t xml:space="preserve"> </w:t>
      </w:r>
      <w:r w:rsidRPr="00B105B1">
        <w:t>продукта.</w:t>
      </w:r>
    </w:p>
    <w:p w14:paraId="4CD498DC" w14:textId="77777777" w:rsidR="00EE2094" w:rsidRDefault="00EE2094" w:rsidP="00CD52EB">
      <w:pPr>
        <w:rPr>
          <w:rFonts w:eastAsia="Times New Roman"/>
          <w:bCs/>
        </w:rPr>
      </w:pPr>
    </w:p>
    <w:p w14:paraId="75BEFD9B" w14:textId="72B3960B" w:rsidR="00EE2094" w:rsidRDefault="00EE2094" w:rsidP="00CD52EB">
      <w:pPr>
        <w:rPr>
          <w:rFonts w:eastAsia="Times New Roman"/>
          <w:b/>
        </w:rPr>
      </w:pPr>
      <w:r w:rsidRPr="00EE2094">
        <w:rPr>
          <w:rFonts w:eastAsia="Times New Roman"/>
          <w:b/>
        </w:rPr>
        <w:t>3.2</w:t>
      </w:r>
      <w:r w:rsidR="00C8501F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Структура</w:t>
      </w:r>
      <w:r w:rsidR="00C8501F">
        <w:rPr>
          <w:rFonts w:eastAsia="Times New Roman"/>
          <w:b/>
        </w:rPr>
        <w:t xml:space="preserve"> </w:t>
      </w:r>
      <w:r w:rsidRPr="00EE2094">
        <w:rPr>
          <w:rFonts w:eastAsia="Times New Roman"/>
          <w:b/>
        </w:rPr>
        <w:t>программы</w:t>
      </w:r>
    </w:p>
    <w:p w14:paraId="14391F3F" w14:textId="77777777" w:rsidR="00EE2094" w:rsidRDefault="00EE2094" w:rsidP="00CD52EB">
      <w:pPr>
        <w:rPr>
          <w:rFonts w:eastAsia="Times New Roman"/>
          <w:b/>
        </w:rPr>
      </w:pPr>
    </w:p>
    <w:p w14:paraId="02EE23B4" w14:textId="46043FDF" w:rsidR="00DA338B" w:rsidRPr="00B105B1" w:rsidRDefault="00DA338B" w:rsidP="00EE2094">
      <w:r w:rsidRPr="00B105B1">
        <w:t>Структура</w:t>
      </w:r>
      <w:r w:rsidR="00C8501F">
        <w:t xml:space="preserve"> </w:t>
      </w:r>
      <w:r w:rsidRPr="00B105B1">
        <w:t>программного</w:t>
      </w:r>
      <w:r w:rsidR="00C8501F">
        <w:t xml:space="preserve"> </w:t>
      </w:r>
      <w:r w:rsidRPr="00B105B1">
        <w:t>продукта</w:t>
      </w:r>
      <w:r w:rsidR="00C8501F">
        <w:t xml:space="preserve"> </w:t>
      </w:r>
      <w:r w:rsidRPr="00B105B1">
        <w:t>организована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соответствии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принципами</w:t>
      </w:r>
      <w:r w:rsidR="00C8501F">
        <w:t xml:space="preserve"> </w:t>
      </w:r>
      <w:r w:rsidRPr="00B105B1">
        <w:t>модульности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объектно</w:t>
      </w:r>
      <w:r w:rsidRPr="00B105B1">
        <w:noBreakHyphen/>
        <w:t>ориентированного</w:t>
      </w:r>
      <w:r w:rsidR="00C8501F">
        <w:t xml:space="preserve"> </w:t>
      </w:r>
      <w:r w:rsidRPr="00B105B1">
        <w:t>проектирования,</w:t>
      </w:r>
      <w:r w:rsidR="00C8501F">
        <w:t xml:space="preserve"> </w:t>
      </w:r>
      <w:r w:rsidRPr="00B105B1">
        <w:t>что</w:t>
      </w:r>
      <w:r w:rsidR="00C8501F">
        <w:t xml:space="preserve"> </w:t>
      </w:r>
      <w:r w:rsidRPr="00B105B1">
        <w:t>обеспечивает</w:t>
      </w:r>
      <w:r w:rsidR="00C8501F">
        <w:t xml:space="preserve"> </w:t>
      </w:r>
      <w:r w:rsidRPr="00B105B1">
        <w:t>удобство</w:t>
      </w:r>
      <w:r w:rsidR="00C8501F">
        <w:t xml:space="preserve"> </w:t>
      </w:r>
      <w:r w:rsidRPr="00B105B1">
        <w:t>сопровождения,</w:t>
      </w:r>
      <w:r w:rsidR="00C8501F">
        <w:t xml:space="preserve"> </w:t>
      </w:r>
      <w:r w:rsidRPr="00B105B1">
        <w:t>расширяемость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повторное</w:t>
      </w:r>
      <w:r w:rsidR="00C8501F">
        <w:t xml:space="preserve"> </w:t>
      </w:r>
      <w:r w:rsidRPr="00B105B1">
        <w:t>использование</w:t>
      </w:r>
      <w:r w:rsidR="00C8501F">
        <w:t xml:space="preserve"> </w:t>
      </w:r>
      <w:r w:rsidRPr="00B105B1">
        <w:t>компонентов.</w:t>
      </w:r>
      <w:r w:rsidR="00C8501F">
        <w:t xml:space="preserve"> </w:t>
      </w:r>
      <w:r w:rsidRPr="00B105B1">
        <w:t>Каждый</w:t>
      </w:r>
      <w:r w:rsidR="00C8501F">
        <w:t xml:space="preserve"> </w:t>
      </w:r>
      <w:r w:rsidRPr="00B105B1">
        <w:t>элемент</w:t>
      </w:r>
      <w:r w:rsidR="00C8501F">
        <w:t xml:space="preserve"> </w:t>
      </w:r>
      <w:r w:rsidRPr="00B105B1">
        <w:t>проекта</w:t>
      </w:r>
      <w:r w:rsidR="00C8501F">
        <w:t xml:space="preserve"> </w:t>
      </w:r>
      <w:r w:rsidRPr="00B105B1">
        <w:t>размещён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соответствующей</w:t>
      </w:r>
      <w:r w:rsidR="00C8501F">
        <w:t xml:space="preserve"> </w:t>
      </w:r>
      <w:r w:rsidRPr="00B105B1">
        <w:t>папке</w:t>
      </w:r>
      <w:r w:rsidR="00C8501F">
        <w:t xml:space="preserve"> </w:t>
      </w:r>
      <w:r w:rsidRPr="00B105B1">
        <w:t>каталога</w:t>
      </w:r>
      <w:r w:rsidR="00C8501F">
        <w:t xml:space="preserve"> </w:t>
      </w:r>
      <w:proofErr w:type="spellStart"/>
      <w:r w:rsidRPr="00B105B1">
        <w:t>Unity</w:t>
      </w:r>
      <w:proofErr w:type="spellEnd"/>
      <w:r w:rsidRPr="00B105B1">
        <w:t>,</w:t>
      </w:r>
      <w:r w:rsidR="00C8501F">
        <w:t xml:space="preserve"> </w:t>
      </w:r>
      <w:r w:rsidRPr="00B105B1">
        <w:t>что</w:t>
      </w:r>
      <w:r w:rsidR="00C8501F">
        <w:t xml:space="preserve"> </w:t>
      </w:r>
      <w:r w:rsidRPr="00B105B1">
        <w:t>позволяет</w:t>
      </w:r>
      <w:r w:rsidR="00C8501F">
        <w:t xml:space="preserve"> </w:t>
      </w:r>
      <w:r w:rsidRPr="00B105B1">
        <w:t>логично</w:t>
      </w:r>
      <w:r w:rsidR="00C8501F">
        <w:t xml:space="preserve"> </w:t>
      </w:r>
      <w:r w:rsidRPr="00B105B1">
        <w:t>структурировать</w:t>
      </w:r>
      <w:r w:rsidR="00C8501F">
        <w:t xml:space="preserve"> </w:t>
      </w:r>
      <w:r w:rsidRPr="00B105B1">
        <w:t>ресурсы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скрипты.</w:t>
      </w:r>
      <w:r w:rsidR="00C8501F">
        <w:t xml:space="preserve"> </w:t>
      </w:r>
    </w:p>
    <w:p w14:paraId="368D4727" w14:textId="73DA4EEE" w:rsidR="00EE2094" w:rsidRPr="00B105B1" w:rsidRDefault="00DA338B" w:rsidP="00EE2094">
      <w:r w:rsidRPr="00B105B1">
        <w:t>Основные</w:t>
      </w:r>
      <w:r w:rsidR="00C8501F">
        <w:t xml:space="preserve"> </w:t>
      </w:r>
      <w:r w:rsidRPr="00B105B1">
        <w:t>папки</w:t>
      </w:r>
      <w:r w:rsidR="00C8501F">
        <w:t xml:space="preserve"> </w:t>
      </w:r>
      <w:r w:rsidRPr="00B105B1">
        <w:t>проекта:</w:t>
      </w:r>
    </w:p>
    <w:p w14:paraId="64EF86AC" w14:textId="63C742A1" w:rsidR="00EE2094" w:rsidRPr="00EE2094" w:rsidRDefault="00EE2094" w:rsidP="00005734">
      <w:pPr>
        <w:pStyle w:val="af1"/>
        <w:numPr>
          <w:ilvl w:val="0"/>
          <w:numId w:val="2"/>
        </w:numPr>
        <w:tabs>
          <w:tab w:val="clear" w:pos="720"/>
          <w:tab w:val="left" w:pos="1134"/>
        </w:tabs>
        <w:ind w:left="0" w:firstLine="851"/>
        <w:rPr>
          <w:rFonts w:eastAsia="Times New Roman"/>
          <w:color w:val="000000"/>
        </w:rPr>
      </w:pPr>
      <w:proofErr w:type="spellStart"/>
      <w:r w:rsidRPr="00EE2094">
        <w:rPr>
          <w:rFonts w:eastAsia="Times New Roman"/>
          <w:color w:val="000000"/>
        </w:rPr>
        <w:t>Animations</w:t>
      </w:r>
      <w:proofErr w:type="spellEnd"/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</w:t>
      </w:r>
      <w:r w:rsidRPr="00EE2094">
        <w:rPr>
          <w:rFonts w:eastAsia="Times New Roman"/>
          <w:color w:val="000000"/>
        </w:rPr>
        <w:t>одержит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анимации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персонаж</w:t>
      </w:r>
      <w:r>
        <w:rPr>
          <w:rFonts w:eastAsia="Times New Roman"/>
          <w:color w:val="000000"/>
        </w:rPr>
        <w:t>а</w:t>
      </w:r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сущностей</w:t>
      </w:r>
      <w:r w:rsidRPr="00EE2094">
        <w:rPr>
          <w:rFonts w:eastAsia="Times New Roman"/>
          <w:color w:val="000000"/>
        </w:rPr>
        <w:t>.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Используется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для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визуализации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действий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игрока</w:t>
      </w:r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и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NPC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интерактивных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 w:rsidR="00E025C2">
        <w:rPr>
          <w:rFonts w:eastAsia="Times New Roman"/>
          <w:color w:val="000000"/>
        </w:rPr>
        <w:t>;</w:t>
      </w:r>
    </w:p>
    <w:p w14:paraId="540E56B7" w14:textId="27D3950A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EE2094">
        <w:rPr>
          <w:rFonts w:eastAsia="Times New Roman"/>
          <w:bCs/>
        </w:rPr>
        <w:t>Fonts</w:t>
      </w:r>
      <w:proofErr w:type="spellEnd"/>
      <w:r w:rsidR="00C8501F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>–</w:t>
      </w:r>
      <w:r w:rsidR="00C8501F">
        <w:rPr>
          <w:rFonts w:eastAsia="Times New Roman"/>
          <w:bCs/>
        </w:rPr>
        <w:t xml:space="preserve"> </w:t>
      </w:r>
      <w:r w:rsidRPr="00B105B1">
        <w:t>включает</w:t>
      </w:r>
      <w:r w:rsidR="00C8501F">
        <w:t xml:space="preserve"> </w:t>
      </w:r>
      <w:r w:rsidRPr="00B105B1">
        <w:t>шрифты,</w:t>
      </w:r>
      <w:r w:rsidR="00C8501F">
        <w:t xml:space="preserve"> </w:t>
      </w:r>
      <w:r w:rsidRPr="00B105B1">
        <w:t>применяемые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интерфейсе,</w:t>
      </w:r>
      <w:r w:rsidR="00C8501F">
        <w:t xml:space="preserve"> </w:t>
      </w:r>
      <w:r w:rsidRPr="00B105B1">
        <w:t>диалогах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обучающих</w:t>
      </w:r>
      <w:r w:rsidR="00C8501F">
        <w:t xml:space="preserve"> </w:t>
      </w:r>
      <w:r w:rsidRPr="00B105B1">
        <w:t>подсказках.</w:t>
      </w:r>
      <w:r w:rsidR="00C8501F">
        <w:t xml:space="preserve"> </w:t>
      </w:r>
      <w:r w:rsidRPr="00B105B1">
        <w:t>Обеспечивает</w:t>
      </w:r>
      <w:r w:rsidR="00C8501F">
        <w:t xml:space="preserve"> </w:t>
      </w:r>
      <w:r w:rsidRPr="00B105B1">
        <w:t>визуальную</w:t>
      </w:r>
      <w:r w:rsidR="00C8501F">
        <w:t xml:space="preserve"> </w:t>
      </w:r>
      <w:r w:rsidRPr="00B105B1">
        <w:t>стилизацию</w:t>
      </w:r>
      <w:r w:rsidR="00C8501F">
        <w:t xml:space="preserve"> </w:t>
      </w:r>
      <w:r w:rsidRPr="00B105B1">
        <w:t>текста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соответствии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тематикой</w:t>
      </w:r>
      <w:r w:rsidR="00C8501F">
        <w:t xml:space="preserve"> </w:t>
      </w:r>
      <w:r w:rsidRPr="00B105B1">
        <w:t>игры</w:t>
      </w:r>
      <w:r w:rsidR="00E025C2">
        <w:t>;</w:t>
      </w:r>
    </w:p>
    <w:p w14:paraId="45218957" w14:textId="344D9568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Music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хранит</w:t>
      </w:r>
      <w:r w:rsidR="00C8501F">
        <w:t xml:space="preserve"> </w:t>
      </w:r>
      <w:r w:rsidRPr="00B105B1">
        <w:t>музыкальные</w:t>
      </w:r>
      <w:r w:rsidR="00C8501F">
        <w:t xml:space="preserve"> </w:t>
      </w:r>
      <w:r w:rsidRPr="00B105B1">
        <w:t>композиции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фоновые</w:t>
      </w:r>
      <w:r w:rsidR="00C8501F">
        <w:t xml:space="preserve"> </w:t>
      </w:r>
      <w:r w:rsidRPr="00B105B1">
        <w:t>звуки,</w:t>
      </w:r>
      <w:r w:rsidR="00C8501F">
        <w:t xml:space="preserve"> </w:t>
      </w:r>
      <w:r w:rsidRPr="00B105B1">
        <w:t>сопровождающие</w:t>
      </w:r>
      <w:r w:rsidR="00C8501F">
        <w:t xml:space="preserve"> </w:t>
      </w:r>
      <w:r w:rsidRPr="00B105B1">
        <w:t>игровые</w:t>
      </w:r>
      <w:r w:rsidR="00C8501F">
        <w:t xml:space="preserve"> </w:t>
      </w:r>
      <w:r w:rsidRPr="00B105B1">
        <w:t>сцены</w:t>
      </w:r>
      <w:r w:rsidR="00E025C2">
        <w:t>;</w:t>
      </w:r>
    </w:p>
    <w:p w14:paraId="329EA6CC" w14:textId="3067EF3A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NavMeshComponents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компоненты</w:t>
      </w:r>
      <w:r w:rsidR="00C8501F">
        <w:t xml:space="preserve"> </w:t>
      </w:r>
      <w:r w:rsidRPr="00B105B1">
        <w:t>навигационной</w:t>
      </w:r>
      <w:r w:rsidR="00C8501F">
        <w:t xml:space="preserve"> </w:t>
      </w:r>
      <w:r w:rsidRPr="00B105B1">
        <w:t>сетки</w:t>
      </w:r>
      <w:r w:rsidR="00C8501F">
        <w:t xml:space="preserve"> </w:t>
      </w:r>
      <w:r w:rsidRPr="00B105B1">
        <w:t>(</w:t>
      </w:r>
      <w:proofErr w:type="spellStart"/>
      <w:r w:rsidRPr="00B105B1">
        <w:t>NavMesh</w:t>
      </w:r>
      <w:proofErr w:type="spellEnd"/>
      <w:r w:rsidRPr="00B105B1">
        <w:t>),</w:t>
      </w:r>
      <w:r w:rsidR="00C8501F">
        <w:t xml:space="preserve"> </w:t>
      </w:r>
      <w:r w:rsidRPr="00B105B1">
        <w:t>используемые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построения</w:t>
      </w:r>
      <w:r w:rsidR="00C8501F">
        <w:t xml:space="preserve"> </w:t>
      </w:r>
      <w:r w:rsidRPr="00B105B1">
        <w:t>маршрутов</w:t>
      </w:r>
      <w:r w:rsidR="00C8501F">
        <w:t xml:space="preserve"> </w:t>
      </w:r>
      <w:r w:rsidRPr="00B105B1">
        <w:t>перемещения</w:t>
      </w:r>
      <w:r w:rsidR="00C8501F">
        <w:t xml:space="preserve"> </w:t>
      </w:r>
      <w:r w:rsidRPr="00B105B1">
        <w:t>NPC</w:t>
      </w:r>
      <w:r w:rsidR="00E025C2">
        <w:t>;</w:t>
      </w:r>
    </w:p>
    <w:p w14:paraId="0B71B1EF" w14:textId="31955071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B105B1">
        <w:t>NPC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скрипты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настройки</w:t>
      </w:r>
      <w:r w:rsidR="00C8501F">
        <w:t xml:space="preserve"> </w:t>
      </w:r>
      <w:r w:rsidRPr="00B105B1">
        <w:t>неигровых</w:t>
      </w:r>
      <w:r w:rsidR="00C8501F">
        <w:t xml:space="preserve"> </w:t>
      </w:r>
      <w:r w:rsidRPr="00B105B1">
        <w:t>персонажей.</w:t>
      </w:r>
      <w:r w:rsidR="00C8501F">
        <w:t xml:space="preserve"> </w:t>
      </w:r>
      <w:r w:rsidRPr="00B105B1">
        <w:t>Каждый</w:t>
      </w:r>
      <w:r w:rsidR="00C8501F">
        <w:t xml:space="preserve"> </w:t>
      </w:r>
      <w:r w:rsidRPr="00B105B1">
        <w:t>NPC</w:t>
      </w:r>
      <w:r w:rsidR="00C8501F">
        <w:t xml:space="preserve"> </w:t>
      </w:r>
      <w:r w:rsidRPr="00B105B1">
        <w:t>обладает</w:t>
      </w:r>
      <w:r w:rsidR="00C8501F">
        <w:t xml:space="preserve"> </w:t>
      </w:r>
      <w:r w:rsidRPr="00B105B1">
        <w:t>индивидуальными</w:t>
      </w:r>
      <w:r w:rsidR="00C8501F">
        <w:t xml:space="preserve"> </w:t>
      </w:r>
      <w:r w:rsidRPr="00B105B1">
        <w:t>диалогами,</w:t>
      </w:r>
      <w:r w:rsidR="00C8501F">
        <w:t xml:space="preserve"> </w:t>
      </w:r>
      <w:r w:rsidRPr="00B105B1">
        <w:t>заданиями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поведением</w:t>
      </w:r>
      <w:r w:rsidR="00E025C2">
        <w:t>;</w:t>
      </w:r>
    </w:p>
    <w:p w14:paraId="23C3DECA" w14:textId="5AAA87C2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PlayerInputActions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конфигурации</w:t>
      </w:r>
      <w:r w:rsidR="00C8501F">
        <w:t xml:space="preserve"> </w:t>
      </w:r>
      <w:r w:rsidRPr="00B105B1">
        <w:t>ввода</w:t>
      </w:r>
      <w:r w:rsidR="00C8501F">
        <w:t xml:space="preserve"> </w:t>
      </w:r>
      <w:r w:rsidRPr="00B105B1">
        <w:t>игрока,</w:t>
      </w:r>
      <w:r w:rsidR="00C8501F">
        <w:t xml:space="preserve"> </w:t>
      </w:r>
      <w:r w:rsidRPr="00B105B1">
        <w:t>реализованные</w:t>
      </w:r>
      <w:r w:rsidR="00C8501F">
        <w:t xml:space="preserve"> </w:t>
      </w:r>
      <w:r w:rsidRPr="00B105B1">
        <w:t>через</w:t>
      </w:r>
      <w:r w:rsidR="00C8501F">
        <w:t xml:space="preserve"> </w:t>
      </w:r>
      <w:r w:rsidRPr="00B105B1">
        <w:t>систему</w:t>
      </w:r>
      <w:r w:rsidR="00C8501F">
        <w:t xml:space="preserve"> </w:t>
      </w:r>
      <w:proofErr w:type="spellStart"/>
      <w:r w:rsidRPr="00B105B1">
        <w:t>Unity</w:t>
      </w:r>
      <w:proofErr w:type="spellEnd"/>
      <w:r w:rsidR="00C8501F">
        <w:t xml:space="preserve"> </w:t>
      </w:r>
      <w:proofErr w:type="spellStart"/>
      <w:r w:rsidRPr="00B105B1">
        <w:t>Input</w:t>
      </w:r>
      <w:proofErr w:type="spellEnd"/>
      <w:r w:rsidR="00C8501F">
        <w:t xml:space="preserve"> </w:t>
      </w:r>
      <w:r w:rsidRPr="00B105B1">
        <w:t>System.</w:t>
      </w:r>
      <w:r w:rsidR="00C8501F">
        <w:t xml:space="preserve"> </w:t>
      </w:r>
      <w:r w:rsidRPr="00B105B1">
        <w:t>Поддерживает</w:t>
      </w:r>
      <w:r w:rsidR="00C8501F">
        <w:t xml:space="preserve"> </w:t>
      </w:r>
      <w:r w:rsidRPr="00B105B1">
        <w:t>управление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клавиатуры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геймпада</w:t>
      </w:r>
      <w:r w:rsidR="00E025C2">
        <w:t>;</w:t>
      </w:r>
    </w:p>
    <w:p w14:paraId="2C46B15E" w14:textId="00D3B123" w:rsidR="00EE2094" w:rsidRPr="00EE2094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color w:val="000000"/>
        </w:rPr>
      </w:pPr>
      <w:proofErr w:type="spellStart"/>
      <w:r w:rsidRPr="00B105B1">
        <w:t>Prefabs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шаблоны</w:t>
      </w:r>
      <w:r w:rsidR="00C8501F">
        <w:t xml:space="preserve"> </w:t>
      </w:r>
      <w:r w:rsidRPr="00B105B1">
        <w:t>игровых</w:t>
      </w:r>
      <w:r w:rsidR="00C8501F">
        <w:t xml:space="preserve"> </w:t>
      </w:r>
      <w:r w:rsidRPr="00B105B1">
        <w:t>объектов:</w:t>
      </w:r>
      <w:r w:rsidR="00C8501F">
        <w:t xml:space="preserve"> </w:t>
      </w:r>
      <w:r w:rsidRPr="00B105B1">
        <w:t>деревья,</w:t>
      </w:r>
      <w:r w:rsidR="00C8501F">
        <w:t xml:space="preserve"> </w:t>
      </w:r>
      <w:r w:rsidRPr="00B105B1">
        <w:t>мусор,</w:t>
      </w:r>
      <w:r w:rsidR="00C8501F">
        <w:t xml:space="preserve"> </w:t>
      </w:r>
      <w:r w:rsidRPr="00B105B1">
        <w:t>фонари,</w:t>
      </w:r>
      <w:r w:rsidR="00C8501F">
        <w:t xml:space="preserve"> </w:t>
      </w:r>
      <w:r w:rsidRPr="00B105B1">
        <w:t>персонажа.</w:t>
      </w:r>
      <w:r w:rsidR="00C8501F">
        <w:t xml:space="preserve"> </w:t>
      </w:r>
      <w:r w:rsidRPr="00B105B1">
        <w:t>Используется</w:t>
      </w:r>
      <w:r w:rsidR="00C8501F">
        <w:t xml:space="preserve"> </w:t>
      </w:r>
      <w:r w:rsidRPr="00EE2094">
        <w:rPr>
          <w:rFonts w:eastAsia="Times New Roman"/>
          <w:color w:val="000000"/>
        </w:rPr>
        <w:t>для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быстрого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создания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экземпляров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объектов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сценах</w:t>
      </w:r>
      <w:r w:rsidR="00E025C2">
        <w:rPr>
          <w:rFonts w:eastAsia="Times New Roman"/>
          <w:color w:val="000000"/>
        </w:rPr>
        <w:t>;</w:t>
      </w:r>
    </w:p>
    <w:p w14:paraId="74A3DE99" w14:textId="2E3F1F57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EE2094">
        <w:rPr>
          <w:rFonts w:eastAsia="Times New Roman"/>
          <w:color w:val="000000"/>
        </w:rPr>
        <w:t>Resources</w:t>
      </w:r>
      <w:r w:rsidR="00C8501F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–</w:t>
      </w:r>
      <w:r w:rsidR="00C8501F">
        <w:rPr>
          <w:rFonts w:eastAsia="Times New Roman"/>
          <w:color w:val="000000"/>
        </w:rPr>
        <w:t xml:space="preserve"> </w:t>
      </w:r>
      <w:r w:rsidRPr="00B105B1">
        <w:t>содержит</w:t>
      </w:r>
      <w:r w:rsidR="00C8501F">
        <w:t xml:space="preserve"> </w:t>
      </w:r>
      <w:r w:rsidRPr="00B105B1">
        <w:t>ресурсы,</w:t>
      </w:r>
      <w:r w:rsidR="00C8501F">
        <w:t xml:space="preserve"> </w:t>
      </w:r>
      <w:r w:rsidRPr="00B105B1">
        <w:t>отвечающие</w:t>
      </w:r>
      <w:r w:rsidR="00C8501F">
        <w:t xml:space="preserve"> </w:t>
      </w:r>
      <w:r w:rsidRPr="00B105B1">
        <w:t>за</w:t>
      </w:r>
      <w:r w:rsidR="00C8501F">
        <w:t xml:space="preserve"> </w:t>
      </w:r>
      <w:r w:rsidRPr="00B105B1">
        <w:t>структуру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параметры</w:t>
      </w:r>
      <w:r w:rsidR="00C8501F">
        <w:t xml:space="preserve"> </w:t>
      </w:r>
      <w:r w:rsidRPr="00B105B1">
        <w:t>заданий</w:t>
      </w:r>
      <w:r w:rsidR="00E025C2">
        <w:t>;</w:t>
      </w:r>
    </w:p>
    <w:p w14:paraId="4D9F97FB" w14:textId="54174731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Scenes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включает</w:t>
      </w:r>
      <w:r w:rsidR="00C8501F">
        <w:t xml:space="preserve"> </w:t>
      </w:r>
      <w:r w:rsidRPr="00B105B1">
        <w:t>игровые</w:t>
      </w:r>
      <w:r w:rsidR="00C8501F">
        <w:t xml:space="preserve"> </w:t>
      </w:r>
      <w:r w:rsidRPr="00B105B1">
        <w:t>сцены</w:t>
      </w:r>
      <w:r w:rsidR="00C8501F">
        <w:t xml:space="preserve"> </w:t>
      </w:r>
      <w:r w:rsidR="00A76A53" w:rsidRPr="00B105B1">
        <w:t>уровней</w:t>
      </w:r>
      <w:r w:rsidRPr="00B105B1">
        <w:t>.</w:t>
      </w:r>
      <w:r w:rsidR="00C8501F">
        <w:t xml:space="preserve"> </w:t>
      </w:r>
      <w:r w:rsidRPr="00B105B1">
        <w:t>Каждая</w:t>
      </w:r>
      <w:r w:rsidR="00C8501F">
        <w:t xml:space="preserve"> </w:t>
      </w:r>
      <w:r w:rsidRPr="00B105B1">
        <w:t>сцена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уникальную</w:t>
      </w:r>
      <w:r w:rsidR="00C8501F">
        <w:t xml:space="preserve"> </w:t>
      </w:r>
      <w:r w:rsidRPr="00B105B1">
        <w:t>локацию,</w:t>
      </w:r>
      <w:r w:rsidR="00C8501F">
        <w:t xml:space="preserve"> </w:t>
      </w:r>
      <w:r w:rsidRPr="00B105B1">
        <w:t>объекты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сценарии</w:t>
      </w:r>
      <w:r w:rsidR="00E025C2">
        <w:t>;</w:t>
      </w:r>
    </w:p>
    <w:p w14:paraId="7E965085" w14:textId="1F9B2F71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Scripts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программные</w:t>
      </w:r>
      <w:r w:rsidR="00C8501F">
        <w:t xml:space="preserve"> </w:t>
      </w:r>
      <w:r w:rsidRPr="00B105B1">
        <w:t>модули</w:t>
      </w:r>
      <w:r w:rsidR="00C8501F">
        <w:t xml:space="preserve"> </w:t>
      </w:r>
      <w:r w:rsidRPr="00B105B1">
        <w:t>на</w:t>
      </w:r>
      <w:r w:rsidR="00C8501F">
        <w:t xml:space="preserve"> </w:t>
      </w:r>
      <w:r w:rsidRPr="00B105B1">
        <w:t>языке</w:t>
      </w:r>
      <w:r w:rsidR="00C8501F">
        <w:t xml:space="preserve"> </w:t>
      </w:r>
      <w:r w:rsidRPr="00B105B1">
        <w:t>C#,</w:t>
      </w:r>
      <w:r w:rsidR="00C8501F">
        <w:t xml:space="preserve"> </w:t>
      </w:r>
      <w:r w:rsidRPr="00B105B1">
        <w:t>реализующие</w:t>
      </w:r>
      <w:r w:rsidR="00C8501F">
        <w:t xml:space="preserve"> </w:t>
      </w:r>
      <w:r w:rsidRPr="00B105B1">
        <w:t>игровую</w:t>
      </w:r>
      <w:r w:rsidR="00C8501F">
        <w:t xml:space="preserve"> </w:t>
      </w:r>
      <w:r w:rsidRPr="00B105B1">
        <w:t>логику,</w:t>
      </w:r>
      <w:r w:rsidR="00C8501F">
        <w:t xml:space="preserve"> </w:t>
      </w:r>
      <w:r w:rsidRPr="00B105B1">
        <w:t>обработку</w:t>
      </w:r>
      <w:r w:rsidR="00C8501F">
        <w:t xml:space="preserve"> </w:t>
      </w:r>
      <w:r w:rsidRPr="00B105B1">
        <w:t>событий,</w:t>
      </w:r>
      <w:r w:rsidR="00C8501F">
        <w:t xml:space="preserve"> </w:t>
      </w:r>
      <w:r w:rsidRPr="00B105B1">
        <w:t>взаимодействие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интерфейсом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управление</w:t>
      </w:r>
      <w:r w:rsidR="00C8501F">
        <w:t xml:space="preserve"> </w:t>
      </w:r>
      <w:r w:rsidRPr="00B105B1">
        <w:t>состояниями</w:t>
      </w:r>
      <w:r w:rsidR="00E025C2">
        <w:t>;</w:t>
      </w:r>
    </w:p>
    <w:p w14:paraId="679C0470" w14:textId="5144ADA4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Settings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="00A76A53" w:rsidRPr="00B105B1">
        <w:t>в</w:t>
      </w:r>
      <w:r w:rsidRPr="00B105B1">
        <w:t>ключает</w:t>
      </w:r>
      <w:r w:rsidR="00C8501F">
        <w:t xml:space="preserve"> </w:t>
      </w:r>
      <w:r w:rsidRPr="00B105B1">
        <w:t>конфигурационные</w:t>
      </w:r>
      <w:r w:rsidR="00C8501F">
        <w:t xml:space="preserve"> </w:t>
      </w:r>
      <w:r w:rsidRPr="00B105B1">
        <w:t>файлы</w:t>
      </w:r>
      <w:r w:rsidR="00C8501F">
        <w:t xml:space="preserve"> </w:t>
      </w:r>
      <w:r w:rsidRPr="00B105B1">
        <w:t>проекта:</w:t>
      </w:r>
      <w:r w:rsidR="00C8501F">
        <w:t xml:space="preserve"> </w:t>
      </w:r>
      <w:r w:rsidRPr="00B105B1">
        <w:t>параметры</w:t>
      </w:r>
      <w:r w:rsidR="00C8501F">
        <w:t xml:space="preserve"> </w:t>
      </w:r>
      <w:r w:rsidRPr="00B105B1">
        <w:t>графики,</w:t>
      </w:r>
      <w:r w:rsidR="00C8501F">
        <w:t xml:space="preserve"> </w:t>
      </w:r>
      <w:r w:rsidRPr="00B105B1">
        <w:t>звука,</w:t>
      </w:r>
      <w:r w:rsidR="00C8501F">
        <w:t xml:space="preserve"> </w:t>
      </w:r>
      <w:r w:rsidRPr="00B105B1">
        <w:t>управления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сохранения</w:t>
      </w:r>
      <w:r w:rsidR="00C8501F">
        <w:t xml:space="preserve"> </w:t>
      </w:r>
      <w:r w:rsidRPr="00B105B1">
        <w:t>прогресса</w:t>
      </w:r>
      <w:r w:rsidR="00E025C2">
        <w:t>;</w:t>
      </w:r>
    </w:p>
    <w:p w14:paraId="67631BEB" w14:textId="1D87F186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Sprites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2D</w:t>
      </w:r>
      <w:r w:rsidR="00C8501F">
        <w:t xml:space="preserve"> </w:t>
      </w:r>
      <w:r w:rsidRPr="00B105B1">
        <w:t>графику:</w:t>
      </w:r>
      <w:r w:rsidR="00C8501F">
        <w:t xml:space="preserve"> </w:t>
      </w:r>
      <w:r w:rsidRPr="00B105B1">
        <w:t>пиксельные</w:t>
      </w:r>
      <w:r w:rsidR="00C8501F">
        <w:t xml:space="preserve"> </w:t>
      </w:r>
      <w:r w:rsidRPr="00B105B1">
        <w:t>текстуры,</w:t>
      </w:r>
      <w:r w:rsidR="00C8501F">
        <w:t xml:space="preserve"> </w:t>
      </w:r>
      <w:r w:rsidRPr="00B105B1">
        <w:t>изображения</w:t>
      </w:r>
      <w:r w:rsidR="00C8501F">
        <w:t xml:space="preserve"> </w:t>
      </w:r>
      <w:r w:rsidRPr="00B105B1">
        <w:t>объектов,</w:t>
      </w:r>
      <w:r w:rsidR="00C8501F">
        <w:t xml:space="preserve"> </w:t>
      </w:r>
      <w:r w:rsidRPr="00B105B1">
        <w:t>элементов</w:t>
      </w:r>
      <w:r w:rsidR="00C8501F">
        <w:t xml:space="preserve"> </w:t>
      </w:r>
      <w:r w:rsidRPr="00B105B1">
        <w:t>интерфейса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окружения</w:t>
      </w:r>
      <w:r w:rsidR="00E025C2">
        <w:t>;</w:t>
      </w:r>
    </w:p>
    <w:p w14:paraId="60330167" w14:textId="3450F7C9" w:rsidR="00EE2094" w:rsidRPr="00B105B1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proofErr w:type="spellStart"/>
      <w:r w:rsidRPr="00B105B1">
        <w:t>TextMesh</w:t>
      </w:r>
      <w:proofErr w:type="spellEnd"/>
      <w:r w:rsidR="00C8501F">
        <w:t xml:space="preserve"> </w:t>
      </w:r>
      <w:r w:rsidRPr="00B105B1">
        <w:t>Pro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включает</w:t>
      </w:r>
      <w:r w:rsidR="00C8501F">
        <w:t xml:space="preserve"> </w:t>
      </w:r>
      <w:r w:rsidRPr="00B105B1">
        <w:t>ресурсы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настройки</w:t>
      </w:r>
      <w:r w:rsidR="00C8501F">
        <w:t xml:space="preserve"> </w:t>
      </w:r>
      <w:r w:rsidRPr="00B105B1">
        <w:t>пакета</w:t>
      </w:r>
      <w:r w:rsidR="00C8501F">
        <w:t xml:space="preserve"> </w:t>
      </w:r>
      <w:proofErr w:type="spellStart"/>
      <w:r w:rsidRPr="00B105B1">
        <w:t>TextMeshPro</w:t>
      </w:r>
      <w:proofErr w:type="spellEnd"/>
      <w:r w:rsidRPr="00B105B1">
        <w:t>,</w:t>
      </w:r>
      <w:r w:rsidR="00C8501F">
        <w:t xml:space="preserve"> </w:t>
      </w:r>
      <w:r w:rsidRPr="00B105B1">
        <w:t>используемого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отображения</w:t>
      </w:r>
      <w:r w:rsidR="00C8501F">
        <w:t xml:space="preserve"> </w:t>
      </w:r>
      <w:r w:rsidRPr="00B105B1">
        <w:t>текста</w:t>
      </w:r>
      <w:r w:rsidR="00C8501F">
        <w:t xml:space="preserve"> </w:t>
      </w:r>
      <w:r w:rsidRPr="00B105B1">
        <w:t>с</w:t>
      </w:r>
      <w:r w:rsidR="00C8501F">
        <w:t xml:space="preserve"> </w:t>
      </w:r>
      <w:r w:rsidRPr="00B105B1">
        <w:t>расширенными</w:t>
      </w:r>
      <w:r w:rsidR="00C8501F">
        <w:t xml:space="preserve"> </w:t>
      </w:r>
      <w:r w:rsidRPr="00B105B1">
        <w:t>возможностями</w:t>
      </w:r>
      <w:r w:rsidR="00C8501F">
        <w:t xml:space="preserve"> </w:t>
      </w:r>
      <w:r w:rsidRPr="00B105B1">
        <w:t>форматирования</w:t>
      </w:r>
      <w:r w:rsidR="00E025C2">
        <w:t>;</w:t>
      </w:r>
    </w:p>
    <w:p w14:paraId="1FC9B000" w14:textId="45B90F99" w:rsidR="00EE2094" w:rsidRPr="00EE2094" w:rsidRDefault="00EE2094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rFonts w:eastAsia="Times New Roman"/>
          <w:bCs/>
        </w:rPr>
      </w:pPr>
      <w:proofErr w:type="spellStart"/>
      <w:r w:rsidRPr="00B105B1">
        <w:t>Tilemap</w:t>
      </w:r>
      <w:proofErr w:type="spellEnd"/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содержит</w:t>
      </w:r>
      <w:r w:rsidR="00C8501F">
        <w:t xml:space="preserve"> </w:t>
      </w:r>
      <w:r w:rsidRPr="00B105B1">
        <w:t>карты</w:t>
      </w:r>
      <w:r w:rsidR="00C8501F">
        <w:t xml:space="preserve"> </w:t>
      </w:r>
      <w:proofErr w:type="spellStart"/>
      <w:r w:rsidRPr="00B105B1">
        <w:t>тайлов</w:t>
      </w:r>
      <w:proofErr w:type="spellEnd"/>
      <w:r w:rsidRPr="00B105B1">
        <w:t>,</w:t>
      </w:r>
      <w:r w:rsidR="00C8501F">
        <w:t xml:space="preserve"> </w:t>
      </w:r>
      <w:r w:rsidRPr="00B105B1">
        <w:t>используемые</w:t>
      </w:r>
      <w:r w:rsidR="00C8501F">
        <w:t xml:space="preserve"> </w:t>
      </w:r>
      <w:r w:rsidRPr="00B105B1">
        <w:t>для</w:t>
      </w:r>
      <w:r w:rsidR="00C8501F">
        <w:t xml:space="preserve"> </w:t>
      </w:r>
      <w:r w:rsidRPr="00B105B1">
        <w:t>построения</w:t>
      </w:r>
      <w:r w:rsidR="00C8501F">
        <w:t xml:space="preserve"> </w:t>
      </w:r>
      <w:r w:rsidRPr="00B105B1">
        <w:t>уровней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ландшафта.</w:t>
      </w:r>
      <w:r w:rsidR="00C8501F">
        <w:t xml:space="preserve"> </w:t>
      </w:r>
      <w:r w:rsidRPr="00B105B1">
        <w:t>Обеспечивает</w:t>
      </w:r>
      <w:r w:rsidR="00C8501F">
        <w:rPr>
          <w:rFonts w:eastAsia="Times New Roman"/>
          <w:color w:val="000000"/>
        </w:rPr>
        <w:t xml:space="preserve"> </w:t>
      </w:r>
      <w:r w:rsidRPr="00EE2094">
        <w:rPr>
          <w:rFonts w:eastAsia="Times New Roman"/>
          <w:color w:val="000000"/>
        </w:rPr>
        <w:t>визуальное</w:t>
      </w:r>
      <w:r w:rsidR="00C8501F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оформление</w:t>
      </w:r>
      <w:r w:rsidR="00C8501F">
        <w:rPr>
          <w:rFonts w:eastAsia="Times New Roman"/>
          <w:bCs/>
        </w:rPr>
        <w:t xml:space="preserve"> </w:t>
      </w:r>
      <w:r w:rsidRPr="00EE2094">
        <w:rPr>
          <w:rFonts w:eastAsia="Times New Roman"/>
          <w:bCs/>
        </w:rPr>
        <w:t>локаций.</w:t>
      </w:r>
    </w:p>
    <w:p w14:paraId="6D3F3E28" w14:textId="77777777" w:rsidR="00EE2094" w:rsidRDefault="00EE2094" w:rsidP="00CD52EB">
      <w:pPr>
        <w:rPr>
          <w:rFonts w:eastAsia="Times New Roman"/>
          <w:bCs/>
        </w:rPr>
      </w:pPr>
    </w:p>
    <w:p w14:paraId="7AD41CEC" w14:textId="7892C7D5" w:rsidR="0022674D" w:rsidRDefault="0022674D" w:rsidP="0022674D">
      <w:pPr>
        <w:rPr>
          <w:rFonts w:eastAsia="Times New Roman"/>
          <w:b/>
          <w:bCs/>
        </w:rPr>
      </w:pPr>
      <w:r w:rsidRPr="0022674D">
        <w:rPr>
          <w:rFonts w:eastAsia="Times New Roman"/>
          <w:b/>
          <w:bCs/>
        </w:rPr>
        <w:t>3.2.</w:t>
      </w:r>
      <w:r w:rsidR="001079CD">
        <w:rPr>
          <w:rFonts w:eastAsia="Times New Roman"/>
          <w:b/>
          <w:bCs/>
        </w:rPr>
        <w:t>1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Структура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описание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разработанных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процедур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и</w:t>
      </w:r>
      <w:r w:rsidR="00C8501F">
        <w:rPr>
          <w:rFonts w:eastAsia="Times New Roman"/>
          <w:b/>
          <w:bCs/>
        </w:rPr>
        <w:t xml:space="preserve"> </w:t>
      </w:r>
      <w:r w:rsidRPr="0022674D">
        <w:rPr>
          <w:rFonts w:eastAsia="Times New Roman"/>
          <w:b/>
          <w:bCs/>
        </w:rPr>
        <w:t>функций</w:t>
      </w:r>
    </w:p>
    <w:p w14:paraId="12E5105F" w14:textId="77777777" w:rsidR="00DA338B" w:rsidRDefault="00DA338B" w:rsidP="0022674D">
      <w:pPr>
        <w:rPr>
          <w:rFonts w:eastAsia="Times New Roman"/>
          <w:b/>
          <w:bCs/>
        </w:rPr>
      </w:pPr>
    </w:p>
    <w:p w14:paraId="5A23D44F" w14:textId="201398D0" w:rsidR="00DA338B" w:rsidRPr="00B105B1" w:rsidRDefault="00DA338B" w:rsidP="0022674D">
      <w:r w:rsidRPr="00B105B1">
        <w:t>Описание</w:t>
      </w:r>
      <w:r w:rsidR="00C8501F">
        <w:t xml:space="preserve"> </w:t>
      </w:r>
      <w:r w:rsidR="005D69B9" w:rsidRPr="00B105B1">
        <w:t>разработанных</w:t>
      </w:r>
      <w:r w:rsidR="00C8501F">
        <w:t xml:space="preserve"> </w:t>
      </w:r>
      <w:r w:rsidRPr="00B105B1">
        <w:t>процедур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функций</w:t>
      </w:r>
      <w:r w:rsidR="00C8501F">
        <w:t xml:space="preserve"> </w:t>
      </w:r>
      <w:r w:rsidRPr="00B105B1">
        <w:t>проводится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CE674E">
        <w:t>6</w:t>
      </w:r>
    </w:p>
    <w:p w14:paraId="23A573D7" w14:textId="77777777" w:rsidR="00DA338B" w:rsidRPr="00B105B1" w:rsidRDefault="00DA338B" w:rsidP="0022674D"/>
    <w:p w14:paraId="220102C2" w14:textId="77777777" w:rsidR="002C05F8" w:rsidRDefault="002C05F8">
      <w:r>
        <w:br w:type="page"/>
      </w:r>
    </w:p>
    <w:p w14:paraId="1A7D123F" w14:textId="00DA2851" w:rsidR="00DA338B" w:rsidRPr="00B10436" w:rsidRDefault="00DA338B" w:rsidP="00B10436">
      <w:pPr>
        <w:ind w:firstLine="0"/>
      </w:pPr>
      <w:r w:rsidRPr="00B105B1">
        <w:t>Таблица</w:t>
      </w:r>
      <w:r w:rsidR="00C8501F">
        <w:t xml:space="preserve"> </w:t>
      </w:r>
      <w:r w:rsidR="00B10436">
        <w:t>6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Структура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описание</w:t>
      </w:r>
      <w:r w:rsidR="00C8501F">
        <w:t xml:space="preserve"> </w:t>
      </w:r>
      <w:r w:rsidRPr="00B105B1">
        <w:t>разработанных</w:t>
      </w:r>
      <w:r w:rsidR="00C8501F">
        <w:t xml:space="preserve"> </w:t>
      </w:r>
      <w:r w:rsidRPr="00B105B1">
        <w:t>процедур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функций</w:t>
      </w:r>
    </w:p>
    <w:tbl>
      <w:tblPr>
        <w:tblStyle w:val="a8"/>
        <w:tblW w:w="100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2693"/>
        <w:gridCol w:w="2551"/>
        <w:gridCol w:w="2553"/>
      </w:tblGrid>
      <w:tr w:rsidR="00E37517" w:rsidRPr="00F20948" w14:paraId="1B411CB3" w14:textId="77777777" w:rsidTr="00E37517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522108" w14:textId="44862401" w:rsidR="00F20948" w:rsidRPr="002B7201" w:rsidRDefault="00F20948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Имя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процедуры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(функции)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C9EF5E" w14:textId="119036DB" w:rsidR="00F20948" w:rsidRPr="002B7201" w:rsidRDefault="00F20948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В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каком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модуле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находится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F0E395" w14:textId="62F3D7D5" w:rsidR="00F20948" w:rsidRPr="002B7201" w:rsidRDefault="00F20948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За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каким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элементом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управления</w:t>
            </w:r>
            <w:r w:rsidR="00C8501F" w:rsidRPr="002B7201">
              <w:rPr>
                <w:b/>
                <w:bCs/>
                <w:sz w:val="24"/>
                <w:szCs w:val="24"/>
              </w:rPr>
              <w:t xml:space="preserve"> </w:t>
            </w:r>
            <w:r w:rsidRPr="002B7201">
              <w:rPr>
                <w:b/>
                <w:bCs/>
                <w:sz w:val="24"/>
                <w:szCs w:val="24"/>
              </w:rPr>
              <w:t>закреплена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79D79" w14:textId="6BF4B601" w:rsidR="00F20948" w:rsidRPr="002B7201" w:rsidRDefault="00F20948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37517" w:rsidRPr="00F20948" w14:paraId="5C697AD1" w14:textId="77777777" w:rsidTr="00E37517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0BC89" w14:textId="55998A80" w:rsidR="00D34AF4" w:rsidRPr="002B7201" w:rsidRDefault="00D34AF4" w:rsidP="00D34AF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9DB7A7" w14:textId="16382B99" w:rsidR="00D34AF4" w:rsidRPr="002B7201" w:rsidRDefault="00D34AF4" w:rsidP="00D34AF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9B3A03" w14:textId="03ED3A98" w:rsidR="00D34AF4" w:rsidRPr="002B7201" w:rsidRDefault="00D34AF4" w:rsidP="00D34AF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0D75B5" w14:textId="3EED7A90" w:rsidR="00D34AF4" w:rsidRPr="002B7201" w:rsidRDefault="00D34AF4" w:rsidP="00D34AF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F20948" w:rsidRPr="00F20948" w14:paraId="2B6A43C2" w14:textId="77777777" w:rsidTr="00E37517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F6CEAD" w14:textId="25F72B9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ChangeScene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639FE9" w14:textId="16510B9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ButtonScript</w:t>
            </w:r>
            <w:proofErr w:type="spellEnd"/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FA780D" w14:textId="435D6CA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UI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DC4C5B" w14:textId="04D8C12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  <w:tr w:rsidR="00F20948" w:rsidRPr="00F20948" w14:paraId="16503FCA" w14:textId="77777777" w:rsidTr="00E37517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B63754" w14:textId="75CA1A9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Collect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7560CA" w14:textId="656B922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Collectible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0F05F8" w14:textId="5E6FB620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464B3BE" w14:textId="78D53C5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скрытие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F20948" w:rsidRPr="00F20948" w14:paraId="4DF07F3C" w14:textId="77777777" w:rsidTr="00E37517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ABF1F7" w14:textId="295F14D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ShowDialogueUI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6E5272" w14:textId="3FAEC8B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D5D9E5A" w14:textId="0136CCC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90D2B7" w14:textId="30F7DE7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Отображение/скрытие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F20948" w:rsidRPr="00F20948" w14:paraId="1DB63241" w14:textId="77777777" w:rsidTr="00E37517">
        <w:tc>
          <w:tcPr>
            <w:tcW w:w="225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1E4E08F3" w14:textId="754A6B1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SetNPCInfo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2BA1830" w14:textId="42FC04B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83EAEF9" w14:textId="789D9FA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7CB4F84" w14:textId="68F8EFE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имени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F20948" w:rsidRPr="00F20948" w14:paraId="1243ECF1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71B29D09" w14:textId="13F873F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SetDialogueText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C3F4FAA" w14:textId="3D86911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3E00E17" w14:textId="7597E7E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55896065" w14:textId="157CC21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Вывод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F20948" w:rsidRPr="00F20948" w14:paraId="780E3B6B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52E5A2C1" w14:textId="1ACA92B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ClearChoices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4EA1B1B6" w14:textId="686C178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C2B66AA" w14:textId="75F6F19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180E4F8B" w14:textId="2064502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Очистка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</w:tr>
      <w:tr w:rsidR="00F20948" w:rsidRPr="00F20948" w14:paraId="767AFAF6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550A735A" w14:textId="0440E85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CreateChoiceButton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CF82ABA" w14:textId="491ED9E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78BCBAF" w14:textId="7B1B7AC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3911AF33" w14:textId="0555E26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Создание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кнопки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F20948" w:rsidRPr="00F20948" w14:paraId="0DCC3C35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66FA9B7D" w14:textId="7AA47CD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Close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72BE872" w14:textId="135727C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A8135AE" w14:textId="42C2607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39F52D00" w14:textId="6FEE194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F20948" w:rsidRPr="00F20948" w14:paraId="745A6922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6F2E839C" w14:textId="28A4DAA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67BE703" w14:textId="576450A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DoorInteract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3A5A5B4C" w14:textId="69814BDA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376D3A18" w14:textId="526FB2F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дверью</w:t>
            </w:r>
          </w:p>
        </w:tc>
      </w:tr>
      <w:tr w:rsidR="00F20948" w:rsidRPr="00F20948" w14:paraId="748009A2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B8022F4" w14:textId="4504A80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DC9D02C" w14:textId="5EAE7F7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DoorInteract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1243E02F" w14:textId="44A8661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50FC2764" w14:textId="6B3DE0E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входа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зону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F20948" w:rsidRPr="00F20948" w14:paraId="55A8E055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6EFE71AD" w14:textId="5B6AC76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25BF45B" w14:textId="2A71409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DoorInteract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CBA204D" w14:textId="112261DA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5B75EA43" w14:textId="243A35B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из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зоны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двери</w:t>
            </w:r>
          </w:p>
        </w:tc>
      </w:tr>
      <w:tr w:rsidR="00F20948" w:rsidRPr="00F20948" w14:paraId="45DE72E3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AB30E78" w14:textId="0A3A434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GetMovementVector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23EF985" w14:textId="7832DB4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GameInput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4F73AAF" w14:textId="13D1F8B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2B931D79" w14:textId="55EC0C8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вектора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F20948" w:rsidRPr="00F20948" w14:paraId="7084B798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1EA56B2" w14:textId="26C80FB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GetMousePosition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0C912E" w14:textId="640F1CB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GameInput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7B2A531F" w14:textId="32CD9EC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Мышь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21C3D30F" w14:textId="5743040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курсора</w:t>
            </w:r>
          </w:p>
        </w:tc>
      </w:tr>
      <w:tr w:rsidR="00F20948" w:rsidRPr="00F20948" w14:paraId="3A06A0C6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E84378F" w14:textId="3CD3226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GenerateUniqueID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1542DCF" w14:textId="0ADC4F7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GlobalHelper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356E3544" w14:textId="40E0837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5FFE4E17" w14:textId="7AC64FD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Генерация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уникального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ID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F20948" w:rsidRPr="00F20948" w14:paraId="0501DE13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2B528C4B" w14:textId="6670EDD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Interact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8DCF436" w14:textId="09A3969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IInteractable</w:t>
            </w:r>
            <w:proofErr w:type="spellEnd"/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F9182B9" w14:textId="7C97B35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3C50DB82" w14:textId="6C54ECA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F20948" w:rsidRPr="00F20948" w14:paraId="1831AC3B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33B13C32" w14:textId="37DB9C1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CanInteract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15F13F8" w14:textId="70AAD28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IInteractable</w:t>
            </w:r>
            <w:proofErr w:type="spellEnd"/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/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278DE7B6" w14:textId="6752FEF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09FF0A10" w14:textId="566BA51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доступности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F20948" w:rsidRPr="00F20948" w14:paraId="06F22852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4A9118D" w14:textId="672022C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OnInteract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51317F4" w14:textId="56E2F040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InteractionDetector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688ABB4A" w14:textId="67DD5C6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2D3FE2F2" w14:textId="13F0C93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Вызов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объектом</w:t>
            </w:r>
          </w:p>
        </w:tc>
      </w:tr>
      <w:tr w:rsidR="00F20948" w:rsidRPr="00F20948" w14:paraId="506F77F4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1301936E" w14:textId="48616F0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OnTriggerEnter2D()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E819AEF" w14:textId="5CEE56B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InteractionDetector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D21909A" w14:textId="3E8149C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5BB52C40" w14:textId="1DAAB36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рядом</w:t>
            </w:r>
          </w:p>
        </w:tc>
      </w:tr>
      <w:tr w:rsidR="00F20948" w:rsidRPr="00F20948" w14:paraId="272EBCBC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5F59AA46" w14:textId="6E92EEA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OnTriggerExit2D()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DE62915" w14:textId="15DA32D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InteractionDetector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51C2C273" w14:textId="6EDD541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Коллайдер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37AA9BFB" w14:textId="2BCAA77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Сброс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интерактивного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</w:t>
            </w:r>
          </w:p>
        </w:tc>
      </w:tr>
      <w:tr w:rsidR="00F20948" w:rsidRPr="00F20948" w14:paraId="09A1482A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470B35E3" w14:textId="5EE978A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GoToMainMenu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41F2B25" w14:textId="3DC7589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MenuButtons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0AC6F094" w14:textId="4FAC58B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0D0811D8" w14:textId="0932DAA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F20948" w:rsidRPr="00F20948" w14:paraId="357B1889" w14:textId="77777777" w:rsidTr="00E37517">
        <w:tc>
          <w:tcPr>
            <w:tcW w:w="2258" w:type="dxa"/>
            <w:tcBorders>
              <w:left w:val="single" w:sz="12" w:space="0" w:color="auto"/>
              <w:right w:val="single" w:sz="12" w:space="0" w:color="auto"/>
            </w:tcBorders>
          </w:tcPr>
          <w:p w14:paraId="0B5A2BAF" w14:textId="0CF6349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QuitGame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D4A8370" w14:textId="5C4D477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MenuButtons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right w:val="single" w:sz="12" w:space="0" w:color="auto"/>
            </w:tcBorders>
          </w:tcPr>
          <w:p w14:paraId="4EA10F44" w14:textId="283D530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12" w:space="0" w:color="auto"/>
            </w:tcBorders>
          </w:tcPr>
          <w:p w14:paraId="13D38AA8" w14:textId="543ECC9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F20948" w:rsidRPr="00F20948" w14:paraId="11E195EE" w14:textId="77777777" w:rsidTr="00E37517">
        <w:tc>
          <w:tcPr>
            <w:tcW w:w="22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6920E0" w14:textId="398D8B1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Update()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1F1ACD" w14:textId="061D1B7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53F3C0" w14:textId="0774BA77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BAFF51" w14:textId="4A30F16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E37517" w:rsidRPr="00F20948" w14:paraId="73C8DA43" w14:textId="77777777" w:rsidTr="00E37517">
        <w:tc>
          <w:tcPr>
            <w:tcW w:w="22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6F277E" w14:textId="3A05641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OpenSetting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4AEAF4" w14:textId="7BDCFC40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249F47" w14:textId="67C60ACC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«Настройки»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FF64C0" w14:textId="3399358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настроек</w:t>
            </w:r>
          </w:p>
        </w:tc>
      </w:tr>
      <w:tr w:rsidR="008A7AF5" w:rsidRPr="00F20948" w14:paraId="02D4A55A" w14:textId="77777777" w:rsidTr="002B7201">
        <w:tc>
          <w:tcPr>
            <w:tcW w:w="2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49716" w14:textId="77777777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505DB" w14:textId="77777777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1E5462" w14:textId="77777777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982BC9" w14:textId="77777777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</w:p>
        </w:tc>
      </w:tr>
      <w:tr w:rsidR="002B7201" w:rsidRPr="00F20948" w14:paraId="01F95018" w14:textId="77777777" w:rsidTr="00770A1D">
        <w:tc>
          <w:tcPr>
            <w:tcW w:w="1005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94FB5AB" w14:textId="5AFA9C2A" w:rsidR="002B7201" w:rsidRPr="00F20948" w:rsidRDefault="002B7201" w:rsidP="002B7201">
            <w:pPr>
              <w:ind w:firstLine="0"/>
              <w:rPr>
                <w:sz w:val="24"/>
                <w:szCs w:val="24"/>
              </w:rPr>
            </w:pPr>
            <w:r w:rsidRPr="004D317D">
              <w:rPr>
                <w:sz w:val="28"/>
                <w:szCs w:val="28"/>
              </w:rPr>
              <w:t>Продолжение таблицы 6</w:t>
            </w:r>
          </w:p>
        </w:tc>
      </w:tr>
      <w:tr w:rsidR="008A7AF5" w:rsidRPr="00F20948" w14:paraId="5942C226" w14:textId="77777777" w:rsidTr="00E37517">
        <w:tc>
          <w:tcPr>
            <w:tcW w:w="225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74FBA2A" w14:textId="5B45E122" w:rsidR="008A7AF5" w:rsidRPr="002B7201" w:rsidRDefault="002B7201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5C6FB" w14:textId="22DAAD8B" w:rsidR="008A7AF5" w:rsidRPr="002B7201" w:rsidRDefault="002B7201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CF7056" w14:textId="3A407F52" w:rsidR="008A7AF5" w:rsidRPr="002B7201" w:rsidRDefault="002B7201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157553" w14:textId="57612DC0" w:rsidR="008A7AF5" w:rsidRPr="002B7201" w:rsidRDefault="002B7201" w:rsidP="002B720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7201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8A7AF5" w:rsidRPr="00F20948" w14:paraId="5C2DA5A7" w14:textId="77777777" w:rsidTr="00E37517">
        <w:tc>
          <w:tcPr>
            <w:tcW w:w="2258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948822A" w14:textId="17A6B0AB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OpenAbout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DB6617F" w14:textId="70D44DE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8C70F9D" w14:textId="1BBEC469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программе»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7AEE902" w14:textId="0081A9EB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Открытие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панели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информации</w:t>
            </w:r>
          </w:p>
        </w:tc>
      </w:tr>
      <w:tr w:rsidR="008A7AF5" w:rsidRPr="00F20948" w14:paraId="50A9E717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71AE5C8" w14:textId="0960519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BackToMenu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DEDFE54" w14:textId="4F26268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E4299BB" w14:textId="05A1023E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«Назад»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C108421" w14:textId="0CDFC39E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Возврат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главное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8A7AF5" w:rsidRPr="00F20948" w14:paraId="2C2D6F04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0FC035" w14:textId="7F60359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ExitGame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94D8998" w14:textId="28F621EE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EA46BFB" w14:textId="0580630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4CF34E7" w14:textId="2963ECE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8A7AF5" w:rsidRPr="00F20948" w14:paraId="1BFB79EA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95E85E" w14:textId="7983CF80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CheckScene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0004493" w14:textId="50BC5830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MenuMusic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553B7DB" w14:textId="648FF87C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7C14187" w14:textId="023C9F1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сцены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воспроизведения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</w:p>
        </w:tc>
      </w:tr>
      <w:tr w:rsidR="008A7AF5" w:rsidRPr="00F20948" w14:paraId="4FE0FBE0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33B3FFE" w14:textId="6AAFFA5D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StartDialogue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312BDD4" w14:textId="7C24A6CA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1093D96" w14:textId="251F7E8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A8C9FF4" w14:textId="4445F7A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8A7AF5" w:rsidRPr="00F20948" w14:paraId="2C0554D4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A681F8E" w14:textId="4B3AB01D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NextLine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78F56CA" w14:textId="2583185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10152CF" w14:textId="31495FE1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AD2975A" w14:textId="66EFFCE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Переход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следующей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реплике</w:t>
            </w:r>
          </w:p>
        </w:tc>
      </w:tr>
      <w:tr w:rsidR="008A7AF5" w:rsidRPr="00F20948" w14:paraId="3C5AB038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AA6F059" w14:textId="1FC5EC4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DisplayChoices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15F43FF" w14:textId="070743A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EC07A49" w14:textId="3CBA426B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9200488" w14:textId="5092CEEC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8A7AF5" w:rsidRPr="00F20948" w14:paraId="2E89B373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B92B00A" w14:textId="2B191B9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ChooseOption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578778E" w14:textId="7D4419E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98F493E" w14:textId="38A215D9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8F9B460" w14:textId="3D2CED64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Выбор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варианта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8A7AF5" w:rsidRPr="00F20948" w14:paraId="4E95E50A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A51E2EC" w14:textId="7F9BDAB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EndDialogue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27B60F0" w14:textId="1922599A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2428B91" w14:textId="55D4288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«Закрыть»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DF0EBE0" w14:textId="4724D7F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Завершение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</w:p>
        </w:tc>
      </w:tr>
      <w:tr w:rsidR="008A7AF5" w:rsidRPr="00F20948" w14:paraId="53AC9186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C8CF5CC" w14:textId="6B7D9BF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UpdateVisual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6BE71D1" w14:textId="4CD4EA8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NpcVisual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3214F8B" w14:textId="1F3740CD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F56190" w14:textId="25BDAB9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Обновление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</w:p>
        </w:tc>
      </w:tr>
      <w:tr w:rsidR="008A7AF5" w:rsidRPr="00F20948" w14:paraId="0E56E422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4CBAA1C" w14:textId="786BFB9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ChangeFacingDirection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49BA3B" w14:textId="619FE43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NpcVisual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B7A3CE8" w14:textId="4E02DE5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B7F5118" w14:textId="5F18403D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Поворот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сторону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8A7AF5" w:rsidRPr="00F20948" w14:paraId="5D9DD898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285E1AE" w14:textId="40654A70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SetPause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52FD6B6" w14:textId="08E5823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PauseController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74CB964" w14:textId="67C0E4B9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57110CA" w14:textId="6E13734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паузы</w:t>
            </w:r>
          </w:p>
        </w:tc>
      </w:tr>
      <w:tr w:rsidR="008A7AF5" w:rsidRPr="00F20948" w14:paraId="4841DB16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9685FCE" w14:textId="7B3993F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StartPlanting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43069E8" w14:textId="6AEDBD8C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PlantGrowth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05BBDBA" w14:textId="3D8D8FD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A8A573F" w14:textId="7AD3AE79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Начало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посадки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семян</w:t>
            </w:r>
          </w:p>
        </w:tc>
      </w:tr>
      <w:tr w:rsidR="008A7AF5" w:rsidRPr="00F20948" w14:paraId="5131AC8F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CC51D8F" w14:textId="25D95ED4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GrowRoutine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10BE16D" w14:textId="1F17C30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PlantGrowth</w:t>
            </w:r>
            <w:proofErr w:type="spellEnd"/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FD3CA59" w14:textId="6DA2DA5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B067134" w14:textId="1B9EDE7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растения</w:t>
            </w:r>
          </w:p>
        </w:tc>
      </w:tr>
      <w:tr w:rsidR="008A7AF5" w:rsidRPr="00F20948" w14:paraId="3CF40855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B6CCA95" w14:textId="38C8A71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HandleMovement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7A488DA" w14:textId="04BED18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E22DB0D" w14:textId="27782BE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WASD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A3A62FB" w14:textId="48387E21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движением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</w:p>
        </w:tc>
      </w:tr>
      <w:tr w:rsidR="008A7AF5" w:rsidRPr="00F20948" w14:paraId="6CA44D9C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FD4384E" w14:textId="3A4B8996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StartFootsteps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B80D01E" w14:textId="7EEA11E9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7BCE930" w14:textId="74BE105A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54AAB8F" w14:textId="3A863E8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Запуск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8A7AF5" w:rsidRPr="00F20948" w14:paraId="54522F92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42FEAFBF" w14:textId="4B18FE2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StopFootsteps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3FA8FD04" w14:textId="18DA3053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0FF58FF" w14:textId="057CAF0E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F06009B" w14:textId="1B5469D4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Остановка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звуков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8A7AF5" w:rsidRPr="00F20948" w14:paraId="62E5F707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4CD0350" w14:textId="106CB74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PlayFootstep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804DB66" w14:textId="35BF8FF5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D618889" w14:textId="1102853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Автоматически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1BFB740" w14:textId="28BC84D1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звука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шагов</w:t>
            </w:r>
          </w:p>
        </w:tc>
      </w:tr>
      <w:tr w:rsidR="008A7AF5" w:rsidRPr="00F20948" w14:paraId="5D84C743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52D6A01" w14:textId="633FFB7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IsRunning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A489FF4" w14:textId="28A03278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6F2D0338" w14:textId="24BCFEA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2CE1624C" w14:textId="0183584B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Проверка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бега</w:t>
            </w:r>
          </w:p>
        </w:tc>
      </w:tr>
      <w:tr w:rsidR="008A7AF5" w:rsidRPr="00F20948" w14:paraId="69A44923" w14:textId="77777777" w:rsidTr="00E37517">
        <w:tc>
          <w:tcPr>
            <w:tcW w:w="2258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0C716AAF" w14:textId="26DEEB1F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GetPlayerScreenPosition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7616611C" w14:textId="50EECEBE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53986F73" w14:textId="747E2321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–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8" w:space="0" w:color="000000"/>
              <w:right w:val="single" w:sz="12" w:space="0" w:color="auto"/>
            </w:tcBorders>
          </w:tcPr>
          <w:p w14:paraId="19F8676C" w14:textId="261691E4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Получение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позиции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экране</w:t>
            </w:r>
          </w:p>
        </w:tc>
      </w:tr>
      <w:tr w:rsidR="00770A1D" w:rsidRPr="00F20948" w14:paraId="6B6E9D8A" w14:textId="77777777" w:rsidTr="00E37517">
        <w:tc>
          <w:tcPr>
            <w:tcW w:w="2258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DF9D35" w14:textId="4AE796B1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Collect</w:t>
            </w:r>
            <w:proofErr w:type="spellEnd"/>
            <w:r w:rsidRPr="00F20948">
              <w:rPr>
                <w:sz w:val="24"/>
                <w:szCs w:val="24"/>
              </w:rPr>
              <w:t>()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9EB59A" w14:textId="318CED5A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PlayerCollector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A98306" w14:textId="067A6280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Клавиша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E</w:t>
            </w:r>
          </w:p>
        </w:tc>
        <w:tc>
          <w:tcPr>
            <w:tcW w:w="2553" w:type="dxa"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147238" w14:textId="202182F2" w:rsidR="008A7AF5" w:rsidRPr="00F20948" w:rsidRDefault="008A7AF5" w:rsidP="008A7AF5">
            <w:pPr>
              <w:ind w:firstLine="0"/>
              <w:rPr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</w:tbl>
    <w:p w14:paraId="0AD0E81A" w14:textId="001456A6" w:rsidR="0022674D" w:rsidRPr="002B7201" w:rsidRDefault="0022674D" w:rsidP="007D247D">
      <w:pPr>
        <w:ind w:firstLine="0"/>
      </w:pPr>
    </w:p>
    <w:p w14:paraId="68E931C9" w14:textId="678051FE" w:rsidR="00F20948" w:rsidRDefault="00F20948" w:rsidP="00F20948">
      <w:pPr>
        <w:rPr>
          <w:rFonts w:eastAsia="Times New Roman"/>
          <w:b/>
          <w:bCs/>
        </w:rPr>
      </w:pPr>
      <w:r w:rsidRPr="00F20948">
        <w:rPr>
          <w:rFonts w:eastAsia="Times New Roman"/>
          <w:b/>
          <w:bCs/>
        </w:rPr>
        <w:t>3.2.</w:t>
      </w:r>
      <w:r w:rsidR="001079CD">
        <w:rPr>
          <w:rFonts w:eastAsia="Times New Roman"/>
          <w:b/>
          <w:bCs/>
        </w:rPr>
        <w:t>2</w:t>
      </w:r>
      <w:r w:rsidR="00C8501F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Описание</w:t>
      </w:r>
      <w:r w:rsidR="00C8501F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использованных</w:t>
      </w:r>
      <w:r w:rsidR="00C8501F">
        <w:rPr>
          <w:rFonts w:eastAsia="Times New Roman"/>
          <w:b/>
          <w:bCs/>
        </w:rPr>
        <w:t xml:space="preserve"> </w:t>
      </w:r>
      <w:r w:rsidRPr="00F20948">
        <w:rPr>
          <w:rFonts w:eastAsia="Times New Roman"/>
          <w:b/>
          <w:bCs/>
        </w:rPr>
        <w:t>компонентов</w:t>
      </w:r>
    </w:p>
    <w:p w14:paraId="17061DF7" w14:textId="77777777" w:rsidR="005E3CF6" w:rsidRDefault="005E3CF6" w:rsidP="00F20948">
      <w:pPr>
        <w:rPr>
          <w:rFonts w:eastAsia="Times New Roman"/>
          <w:b/>
          <w:bCs/>
        </w:rPr>
      </w:pPr>
    </w:p>
    <w:p w14:paraId="1A108592" w14:textId="5541B206" w:rsidR="005E3CF6" w:rsidRPr="00B105B1" w:rsidRDefault="005E3CF6" w:rsidP="00F20948">
      <w:r w:rsidRPr="00B105B1">
        <w:t>Описание</w:t>
      </w:r>
      <w:r w:rsidR="00C8501F">
        <w:t xml:space="preserve"> </w:t>
      </w:r>
      <w:r w:rsidRPr="00B105B1">
        <w:t>использованных</w:t>
      </w:r>
      <w:r w:rsidR="00C8501F">
        <w:t xml:space="preserve"> </w:t>
      </w:r>
      <w:r w:rsidRPr="00B105B1">
        <w:t>при</w:t>
      </w:r>
      <w:r w:rsidR="00C8501F">
        <w:t xml:space="preserve"> </w:t>
      </w:r>
      <w:r w:rsidRPr="00B105B1">
        <w:t>разработке</w:t>
      </w:r>
      <w:r w:rsidR="00C8501F">
        <w:t xml:space="preserve"> </w:t>
      </w:r>
      <w:r w:rsidRPr="00B105B1">
        <w:t>приложения</w:t>
      </w:r>
      <w:r w:rsidR="00C8501F">
        <w:t xml:space="preserve"> </w:t>
      </w:r>
      <w:r w:rsidRPr="00B105B1">
        <w:t>компонентов</w:t>
      </w:r>
      <w:r w:rsidR="00C8501F">
        <w:t xml:space="preserve"> </w:t>
      </w:r>
      <w:r w:rsidRPr="00B105B1">
        <w:t>производится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1A36D0">
        <w:t>7</w:t>
      </w:r>
    </w:p>
    <w:p w14:paraId="303BB79A" w14:textId="77777777" w:rsidR="005E3CF6" w:rsidRPr="005E3CF6" w:rsidRDefault="005E3CF6" w:rsidP="00FA7DE7">
      <w:pPr>
        <w:ind w:firstLine="0"/>
        <w:rPr>
          <w:rFonts w:eastAsia="Times New Roman"/>
        </w:rPr>
      </w:pPr>
    </w:p>
    <w:p w14:paraId="5EC3C806" w14:textId="6523BEC1" w:rsidR="005E3CF6" w:rsidRPr="000F78D7" w:rsidRDefault="005E3CF6" w:rsidP="000F78D7">
      <w:pPr>
        <w:ind w:firstLine="0"/>
      </w:pPr>
      <w:r w:rsidRPr="000F78D7">
        <w:t>Таблица</w:t>
      </w:r>
      <w:r w:rsidR="00C8501F">
        <w:t xml:space="preserve"> </w:t>
      </w:r>
      <w:r w:rsidR="000C7DE3">
        <w:t>7</w:t>
      </w:r>
      <w:r w:rsidR="00C8501F">
        <w:t xml:space="preserve"> </w:t>
      </w:r>
      <w:r w:rsidRPr="000F78D7">
        <w:t>–</w:t>
      </w:r>
      <w:r w:rsidR="00C8501F">
        <w:t xml:space="preserve"> </w:t>
      </w:r>
      <w:r w:rsidRPr="000F78D7">
        <w:t>Описание</w:t>
      </w:r>
      <w:r w:rsidR="00C8501F">
        <w:t xml:space="preserve"> </w:t>
      </w:r>
      <w:r w:rsidRPr="000F78D7">
        <w:t>использованных</w:t>
      </w:r>
      <w:r w:rsidR="00C8501F">
        <w:t xml:space="preserve"> </w:t>
      </w:r>
      <w:r w:rsidRPr="000F78D7">
        <w:t>компонентов</w:t>
      </w:r>
    </w:p>
    <w:tbl>
      <w:tblPr>
        <w:tblStyle w:val="a8"/>
        <w:tblW w:w="100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63"/>
        <w:gridCol w:w="3686"/>
        <w:gridCol w:w="4111"/>
      </w:tblGrid>
      <w:tr w:rsidR="00F20948" w:rsidRPr="00F20948" w14:paraId="440B6197" w14:textId="77777777" w:rsidTr="00D571A9">
        <w:tc>
          <w:tcPr>
            <w:tcW w:w="22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A6E23B" w14:textId="5256BC6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Компонент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41B060" w14:textId="6E8B3A8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какой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форме/сцене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расположен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181C87" w14:textId="79FEA86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Назначение</w:t>
            </w:r>
          </w:p>
        </w:tc>
      </w:tr>
      <w:tr w:rsidR="00F20948" w:rsidRPr="00F20948" w14:paraId="00C495F4" w14:textId="77777777" w:rsidTr="00D571A9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ABA75D" w14:textId="398EE24A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Player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405587" w14:textId="544A0F5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(уровни: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1E0578" w14:textId="05D76D2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персонажем: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движение,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здоровье,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атаки,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окружением</w:t>
            </w:r>
          </w:p>
        </w:tc>
      </w:tr>
      <w:tr w:rsidR="00F20948" w:rsidRPr="00F20948" w14:paraId="1CB6FF4A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10B95E73" w14:textId="46EC3960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NPC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32692D15" w14:textId="671CD32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лес)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7F352AA" w14:textId="6D973BE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через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диалоги,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выдача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заданий,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обучение</w:t>
            </w:r>
          </w:p>
        </w:tc>
      </w:tr>
      <w:tr w:rsidR="00F20948" w:rsidRPr="00F20948" w14:paraId="1D37BAD0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336C8C91" w14:textId="11E278D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DialogueController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66596E3A" w14:textId="0CE4C72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Canvas</w:t>
            </w:r>
            <w:proofErr w:type="spellEnd"/>
            <w:r w:rsidRPr="00F20948">
              <w:rPr>
                <w:sz w:val="24"/>
                <w:szCs w:val="24"/>
              </w:rPr>
              <w:t>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FE69D93" w14:textId="6DB50A7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Отображение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текста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диалога,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портрета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кнопок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выбора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ответа</w:t>
            </w:r>
          </w:p>
        </w:tc>
      </w:tr>
      <w:tr w:rsidR="00F20948" w:rsidRPr="00F20948" w14:paraId="4D44F4BE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E06900E" w14:textId="4422619E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MenuController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CD168C3" w14:textId="66E952C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Canvas</w:t>
            </w:r>
            <w:proofErr w:type="spellEnd"/>
            <w:r w:rsidRPr="00F20948">
              <w:rPr>
                <w:sz w:val="24"/>
                <w:szCs w:val="24"/>
              </w:rPr>
              <w:t>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8ACEE75" w14:textId="2AD40D0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Включение/выключение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клавише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Tab</w:t>
            </w:r>
          </w:p>
        </w:tc>
      </w:tr>
      <w:tr w:rsidR="00F20948" w:rsidRPr="00F20948" w14:paraId="2FB32F64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96DE8A0" w14:textId="799FB7D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MenuManager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38822688" w14:textId="045E4785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Canvas</w:t>
            </w:r>
            <w:proofErr w:type="spellEnd"/>
            <w:r w:rsidRPr="00F20948">
              <w:rPr>
                <w:sz w:val="24"/>
                <w:szCs w:val="24"/>
              </w:rPr>
              <w:t>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40CF22A" w14:textId="103F2FC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разделами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меню: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настройки,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информация,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выход</w:t>
            </w:r>
          </w:p>
        </w:tc>
      </w:tr>
      <w:tr w:rsidR="00F20948" w:rsidRPr="00F20948" w14:paraId="1399E98E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082DEC2B" w14:textId="407DD91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MenuButtons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64C9E31E" w14:textId="3FAA1CC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Главное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Canvas</w:t>
            </w:r>
            <w:proofErr w:type="spellEnd"/>
            <w:r w:rsidRPr="00F20948">
              <w:rPr>
                <w:sz w:val="24"/>
                <w:szCs w:val="24"/>
              </w:rPr>
              <w:t>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01AEA43" w14:textId="57C64C6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«Главное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меню»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«Выход»</w:t>
            </w:r>
          </w:p>
        </w:tc>
      </w:tr>
      <w:tr w:rsidR="00F20948" w:rsidRPr="00F20948" w14:paraId="639B97DB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12A19E91" w14:textId="1ACFBB7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MenuMusic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D4CDA12" w14:textId="31E8E2A0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proofErr w:type="spellStart"/>
            <w:r w:rsidRPr="00F20948">
              <w:rPr>
                <w:sz w:val="24"/>
                <w:szCs w:val="24"/>
              </w:rPr>
              <w:t>SampleScene</w:t>
            </w:r>
            <w:proofErr w:type="spellEnd"/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856C39F" w14:textId="07DA97F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Воспроизведение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фоновой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музыки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</w:p>
        </w:tc>
      </w:tr>
      <w:tr w:rsidR="00F20948" w:rsidRPr="00F20948" w14:paraId="7C5DBC41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31D9861" w14:textId="1EDCD34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DoorInteract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16BA9B1" w14:textId="646EF8F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переходы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между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уровнями)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A59A6B9" w14:textId="40CAB5E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Взаимодействие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дверями,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следующую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</w:p>
        </w:tc>
      </w:tr>
      <w:tr w:rsidR="00F20948" w:rsidRPr="00F20948" w14:paraId="5F33816D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330C0608" w14:textId="6588C75B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Collectible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6F503F3D" w14:textId="418C6BB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город)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496FB4C" w14:textId="1248EC5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Объекты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которые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можно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собирать</w:t>
            </w:r>
          </w:p>
        </w:tc>
      </w:tr>
      <w:tr w:rsidR="00F20948" w:rsidRPr="00F20948" w14:paraId="5D09FD1B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55F92550" w14:textId="2CC19B2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PlayerCollector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2194B6C" w14:textId="10DF0C34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река)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F6F5483" w14:textId="718EDC2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Сбор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мусора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игроком,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подсчёт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количества</w:t>
            </w:r>
          </w:p>
        </w:tc>
      </w:tr>
      <w:tr w:rsidR="00F20948" w:rsidRPr="00F20948" w14:paraId="42890510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633FD4A4" w14:textId="3C1A2B9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PlantGrowth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2CD7DA2" w14:textId="658B9BEC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(лес)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0597277" w14:textId="4363B3E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Процесс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растений: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земля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семя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росток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→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дерево</w:t>
            </w:r>
          </w:p>
        </w:tc>
      </w:tr>
      <w:tr w:rsidR="00F20948" w:rsidRPr="00F20948" w14:paraId="0CD764E0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1D941BBE" w14:textId="579AC1C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InteractionDetector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5F91533" w14:textId="468470D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(рядом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интерактивными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объектами)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FAF22D0" w14:textId="59768D77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Определение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объектов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взаимодействия,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отображение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иконки</w:t>
            </w:r>
          </w:p>
        </w:tc>
      </w:tr>
      <w:tr w:rsidR="00F20948" w:rsidRPr="00F20948" w14:paraId="6FC90CB9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3E459AA6" w14:textId="10F0A422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GameInput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F4AB1C4" w14:textId="77B6BD6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F926F6A" w14:textId="0A82C64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Обработка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ввода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клавиатуры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мыши</w:t>
            </w:r>
          </w:p>
        </w:tc>
      </w:tr>
      <w:tr w:rsidR="00F20948" w:rsidRPr="00F20948" w14:paraId="3E8F9D56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0EF9FF89" w14:textId="058B712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LevelState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27CCD4A8" w14:textId="104AD553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806F91C" w14:textId="75ACF1F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Сохранение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состояния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квестов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доступа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к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локациям</w:t>
            </w:r>
          </w:p>
        </w:tc>
      </w:tr>
      <w:tr w:rsidR="00F20948" w:rsidRPr="00F20948" w14:paraId="270F28D5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2693B0F4" w14:textId="493D78C0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NpcIA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0AF849C6" w14:textId="41E1B8E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(город)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232EF31" w14:textId="02777C1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Логика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передвижения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навигационной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сетке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(брожение)</w:t>
            </w:r>
          </w:p>
        </w:tc>
      </w:tr>
      <w:tr w:rsidR="00F20948" w:rsidRPr="00F20948" w14:paraId="5D040C38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0B9E3AF0" w14:textId="17415E41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NpcVisual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5047CE92" w14:textId="2AB0DFD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(NPC)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DCC9885" w14:textId="7885FA49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анимацией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NPC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Idle</w:t>
            </w:r>
            <w:proofErr w:type="spellEnd"/>
            <w:r w:rsidRPr="00F20948">
              <w:rPr>
                <w:sz w:val="24"/>
                <w:szCs w:val="24"/>
              </w:rPr>
              <w:t>/</w:t>
            </w:r>
            <w:proofErr w:type="spellStart"/>
            <w:r w:rsidRPr="00F20948">
              <w:rPr>
                <w:sz w:val="24"/>
                <w:szCs w:val="24"/>
              </w:rPr>
              <w:t>Roaming</w:t>
            </w:r>
            <w:proofErr w:type="spellEnd"/>
            <w:r w:rsidRPr="00F20948">
              <w:rPr>
                <w:sz w:val="24"/>
                <w:szCs w:val="24"/>
              </w:rPr>
              <w:t>),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разворот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по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направлению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движения</w:t>
            </w:r>
          </w:p>
        </w:tc>
      </w:tr>
      <w:tr w:rsidR="00F20948" w:rsidRPr="00F20948" w14:paraId="30D5B981" w14:textId="77777777" w:rsidTr="00D571A9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14:paraId="7F559B61" w14:textId="48E9B7F6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PauseController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</w:tcPr>
          <w:p w14:paraId="1236CCAE" w14:textId="3A64D43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Игровая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(глобально)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B56ED2D" w14:textId="0EDB1068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Управление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паузой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игры</w:t>
            </w:r>
          </w:p>
        </w:tc>
      </w:tr>
      <w:tr w:rsidR="00F20948" w:rsidRPr="00F20948" w14:paraId="16D1A8D9" w14:textId="77777777" w:rsidTr="00D571A9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3A61C2" w14:textId="5A1D434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F20948">
              <w:rPr>
                <w:sz w:val="24"/>
                <w:szCs w:val="24"/>
              </w:rPr>
              <w:t>ButtonScript</w:t>
            </w:r>
            <w:proofErr w:type="spellEnd"/>
          </w:p>
        </w:tc>
        <w:tc>
          <w:tcPr>
            <w:tcW w:w="36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5056C" w14:textId="65518C6F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Панель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меню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(</w:t>
            </w:r>
            <w:proofErr w:type="spellStart"/>
            <w:r w:rsidRPr="00F20948">
              <w:rPr>
                <w:sz w:val="24"/>
                <w:szCs w:val="24"/>
              </w:rPr>
              <w:t>Canvas</w:t>
            </w:r>
            <w:proofErr w:type="spellEnd"/>
            <w:r w:rsidRPr="00F20948">
              <w:rPr>
                <w:sz w:val="24"/>
                <w:szCs w:val="24"/>
              </w:rPr>
              <w:t>)</w:t>
            </w: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6DF80B" w14:textId="4FBFC80D" w:rsidR="00F20948" w:rsidRPr="00F20948" w:rsidRDefault="00F20948" w:rsidP="00F20948">
            <w:pPr>
              <w:ind w:firstLine="0"/>
              <w:rPr>
                <w:b/>
                <w:bCs/>
                <w:sz w:val="24"/>
                <w:szCs w:val="24"/>
              </w:rPr>
            </w:pPr>
            <w:r w:rsidRPr="00F20948">
              <w:rPr>
                <w:sz w:val="24"/>
                <w:szCs w:val="24"/>
              </w:rPr>
              <w:t>Кнопка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для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перехода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на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сцену</w:t>
            </w:r>
            <w:r w:rsidR="00C8501F">
              <w:rPr>
                <w:sz w:val="24"/>
                <w:szCs w:val="24"/>
              </w:rPr>
              <w:t xml:space="preserve"> </w:t>
            </w:r>
            <w:r w:rsidRPr="00F20948">
              <w:rPr>
                <w:sz w:val="24"/>
                <w:szCs w:val="24"/>
              </w:rPr>
              <w:t>«4lvl»</w:t>
            </w:r>
          </w:p>
        </w:tc>
      </w:tr>
    </w:tbl>
    <w:p w14:paraId="118BE751" w14:textId="77777777" w:rsidR="00F20948" w:rsidRPr="00F20948" w:rsidRDefault="00F20948" w:rsidP="002B7201">
      <w:pPr>
        <w:spacing w:line="240" w:lineRule="auto"/>
        <w:rPr>
          <w:rFonts w:eastAsia="Times New Roman"/>
          <w:b/>
          <w:bCs/>
        </w:rPr>
      </w:pPr>
    </w:p>
    <w:p w14:paraId="63CE2FCC" w14:textId="22D10BD5" w:rsidR="008B22BC" w:rsidRPr="00BD6114" w:rsidRDefault="00CD52EB" w:rsidP="00531992">
      <w:pPr>
        <w:rPr>
          <w:rFonts w:eastAsia="Times New Roman"/>
          <w:b/>
          <w:bCs/>
          <w:color w:val="000000"/>
        </w:rPr>
      </w:pPr>
      <w:r>
        <w:rPr>
          <w:rFonts w:eastAsia="Times New Roman"/>
          <w:bCs/>
        </w:rPr>
        <w:br w:type="page"/>
      </w:r>
      <w:r w:rsidR="008B22BC" w:rsidRPr="00BD6114">
        <w:rPr>
          <w:rFonts w:eastAsia="Times New Roman"/>
          <w:b/>
          <w:bCs/>
          <w:color w:val="000000"/>
        </w:rPr>
        <w:t>4</w:t>
      </w:r>
      <w:r w:rsidR="00C8501F">
        <w:rPr>
          <w:rFonts w:eastAsia="Times New Roman"/>
          <w:b/>
          <w:bCs/>
          <w:color w:val="000000"/>
        </w:rPr>
        <w:t xml:space="preserve">    </w:t>
      </w:r>
      <w:r w:rsidR="008B22BC" w:rsidRPr="00BD6114">
        <w:rPr>
          <w:rFonts w:eastAsia="Times New Roman"/>
          <w:b/>
          <w:bCs/>
          <w:color w:val="000000"/>
        </w:rPr>
        <w:t>Тестирование</w:t>
      </w:r>
    </w:p>
    <w:p w14:paraId="780C9B6B" w14:textId="2B65C90E" w:rsidR="008B22BC" w:rsidRPr="00A57DFC" w:rsidRDefault="008B22BC" w:rsidP="008B22BC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4.1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="002C05F8">
        <w:rPr>
          <w:rFonts w:eastAsia="Times New Roman"/>
          <w:b/>
          <w:bCs/>
          <w:color w:val="000000"/>
        </w:rPr>
        <w:t>Отчёт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="002C05F8">
        <w:rPr>
          <w:rFonts w:eastAsia="Times New Roman"/>
          <w:b/>
          <w:bCs/>
          <w:color w:val="000000"/>
        </w:rPr>
        <w:t>о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="002C05F8">
        <w:rPr>
          <w:rFonts w:eastAsia="Times New Roman"/>
          <w:b/>
          <w:bCs/>
          <w:color w:val="000000"/>
        </w:rPr>
        <w:t>результатах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="002C05F8">
        <w:rPr>
          <w:rFonts w:eastAsia="Times New Roman"/>
          <w:b/>
          <w:bCs/>
          <w:color w:val="000000"/>
        </w:rPr>
        <w:t>тестирования</w:t>
      </w:r>
    </w:p>
    <w:p w14:paraId="16B350CF" w14:textId="77777777" w:rsidR="008B22BC" w:rsidRPr="00BD6114" w:rsidRDefault="008B22BC" w:rsidP="008B22BC">
      <w:pPr>
        <w:tabs>
          <w:tab w:val="left" w:pos="1134"/>
        </w:tabs>
        <w:rPr>
          <w:rFonts w:eastAsia="Times New Roman"/>
          <w:b/>
          <w:bCs/>
          <w:color w:val="000000"/>
        </w:rPr>
      </w:pPr>
    </w:p>
    <w:p w14:paraId="782FCF44" w14:textId="08ECA23E" w:rsidR="008B22BC" w:rsidRPr="00B105B1" w:rsidRDefault="008B22BC" w:rsidP="008B22BC">
      <w:r w:rsidRPr="00B105B1">
        <w:t>В</w:t>
      </w:r>
      <w:r w:rsidR="00C8501F">
        <w:t xml:space="preserve"> </w:t>
      </w:r>
      <w:r w:rsidRPr="00B105B1">
        <w:t>период</w:t>
      </w:r>
      <w:r w:rsidR="00C8501F">
        <w:t xml:space="preserve"> </w:t>
      </w:r>
      <w:r w:rsidRPr="00B105B1">
        <w:t>с</w:t>
      </w:r>
      <w:r w:rsidR="00C8501F">
        <w:t xml:space="preserve"> </w:t>
      </w:r>
      <w:r w:rsidR="00BD54B3">
        <w:t>12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="00BD54B3">
        <w:t>15</w:t>
      </w:r>
      <w:r w:rsidR="00C8501F">
        <w:t xml:space="preserve"> </w:t>
      </w:r>
      <w:r w:rsidRPr="00B105B1">
        <w:t>декабря</w:t>
      </w:r>
      <w:r w:rsidR="00C8501F">
        <w:t xml:space="preserve"> </w:t>
      </w:r>
      <w:r w:rsidRPr="00B105B1">
        <w:t>происходил</w:t>
      </w:r>
      <w:r w:rsidR="00C8501F">
        <w:t xml:space="preserve"> </w:t>
      </w:r>
      <w:r w:rsidRPr="00B105B1">
        <w:t>процесс</w:t>
      </w:r>
      <w:r w:rsidR="00C8501F">
        <w:t xml:space="preserve"> </w:t>
      </w:r>
      <w:r w:rsidRPr="00B105B1">
        <w:t>тестирования</w:t>
      </w:r>
      <w:r w:rsidR="00C8501F">
        <w:t xml:space="preserve"> </w:t>
      </w:r>
      <w:r w:rsidR="00342B23" w:rsidRPr="00B105B1">
        <w:t>игры</w:t>
      </w:r>
      <w:r w:rsidR="00C8501F">
        <w:t xml:space="preserve"> </w:t>
      </w:r>
      <w:r w:rsidRPr="00B105B1">
        <w:t>«</w:t>
      </w:r>
      <w:r w:rsidR="00342B23" w:rsidRPr="00B105B1">
        <w:t>Хранитель</w:t>
      </w:r>
      <w:r w:rsidR="00C8501F">
        <w:t xml:space="preserve"> </w:t>
      </w:r>
      <w:r w:rsidR="00342B23" w:rsidRPr="00B105B1">
        <w:t>Земли</w:t>
      </w:r>
      <w:r w:rsidRPr="00B105B1">
        <w:t>».</w:t>
      </w:r>
      <w:r w:rsidR="00C8501F">
        <w:t xml:space="preserve"> </w:t>
      </w:r>
      <w:r w:rsidRPr="00B105B1">
        <w:t>Успешно</w:t>
      </w:r>
      <w:r w:rsidR="00C8501F">
        <w:t xml:space="preserve"> </w:t>
      </w:r>
      <w:r w:rsidRPr="00B105B1">
        <w:t>было</w:t>
      </w:r>
      <w:r w:rsidR="00C8501F">
        <w:t xml:space="preserve"> </w:t>
      </w:r>
      <w:r w:rsidRPr="00B105B1">
        <w:t>пройдено</w:t>
      </w:r>
      <w:r w:rsidR="00C8501F">
        <w:t xml:space="preserve"> </w:t>
      </w:r>
      <w:r w:rsidRPr="00B105B1">
        <w:t>60%</w:t>
      </w:r>
      <w:r w:rsidR="00C8501F">
        <w:t xml:space="preserve"> </w:t>
      </w:r>
      <w:r w:rsidRPr="00B105B1">
        <w:t>тест-кейсов</w:t>
      </w:r>
      <w:r w:rsidR="00C8501F">
        <w:t xml:space="preserve"> </w:t>
      </w:r>
      <w:r w:rsidRPr="00B105B1">
        <w:t>крайне</w:t>
      </w:r>
      <w:r w:rsidR="00C8501F">
        <w:t xml:space="preserve"> </w:t>
      </w:r>
      <w:r w:rsidRPr="00B105B1">
        <w:t>высокого</w:t>
      </w:r>
      <w:r w:rsidR="00C8501F">
        <w:t xml:space="preserve"> </w:t>
      </w:r>
      <w:r w:rsidRPr="00B105B1">
        <w:t>приоритета,</w:t>
      </w:r>
      <w:r w:rsidR="00C8501F">
        <w:t xml:space="preserve"> </w:t>
      </w:r>
      <w:r w:rsidRPr="00B105B1">
        <w:t>95%</w:t>
      </w:r>
      <w:r w:rsidR="00C8501F">
        <w:t xml:space="preserve"> </w:t>
      </w:r>
      <w:r w:rsidRPr="00B105B1">
        <w:t>тест-кейсов</w:t>
      </w:r>
      <w:r w:rsidR="00C8501F">
        <w:t xml:space="preserve"> </w:t>
      </w:r>
      <w:r w:rsidRPr="00B105B1">
        <w:t>высокого</w:t>
      </w:r>
      <w:r w:rsidR="00C8501F">
        <w:t xml:space="preserve"> </w:t>
      </w:r>
      <w:r w:rsidRPr="00B105B1">
        <w:t>приоритета,</w:t>
      </w:r>
      <w:r w:rsidR="00C8501F">
        <w:t xml:space="preserve"> </w:t>
      </w:r>
      <w:r w:rsidRPr="00B105B1">
        <w:t>100%</w:t>
      </w:r>
      <w:r w:rsidR="00C8501F">
        <w:t xml:space="preserve"> </w:t>
      </w:r>
      <w:r w:rsidRPr="00B105B1">
        <w:t>тест-кейсов</w:t>
      </w:r>
      <w:r w:rsidR="00C8501F">
        <w:t xml:space="preserve"> </w:t>
      </w:r>
      <w:r w:rsidRPr="00B105B1">
        <w:t>среднего</w:t>
      </w:r>
      <w:r w:rsidR="00C8501F">
        <w:t xml:space="preserve"> </w:t>
      </w:r>
      <w:r w:rsidRPr="00B105B1">
        <w:t>приоритета,</w:t>
      </w:r>
      <w:r w:rsidR="00C8501F">
        <w:t xml:space="preserve"> </w:t>
      </w:r>
      <w:r w:rsidRPr="00B105B1">
        <w:t>0%</w:t>
      </w:r>
      <w:r w:rsidR="00C8501F">
        <w:t xml:space="preserve"> </w:t>
      </w:r>
      <w:r w:rsidRPr="00B105B1">
        <w:t>тест-кейсов</w:t>
      </w:r>
      <w:r w:rsidR="00C8501F">
        <w:t xml:space="preserve"> </w:t>
      </w:r>
      <w:r w:rsidRPr="00B105B1">
        <w:t>низкого</w:t>
      </w:r>
      <w:r w:rsidR="00C8501F">
        <w:t xml:space="preserve"> </w:t>
      </w:r>
      <w:r w:rsidRPr="00B105B1">
        <w:t>приоритета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0%</w:t>
      </w:r>
      <w:r w:rsidR="00C8501F">
        <w:t xml:space="preserve"> </w:t>
      </w:r>
      <w:r w:rsidRPr="00B105B1">
        <w:t>тест-кейсов</w:t>
      </w:r>
      <w:r w:rsidR="00C8501F">
        <w:t xml:space="preserve"> </w:t>
      </w:r>
      <w:r w:rsidRPr="00B105B1">
        <w:t>крайне</w:t>
      </w:r>
      <w:r w:rsidR="00C8501F">
        <w:t xml:space="preserve"> </w:t>
      </w:r>
      <w:r w:rsidRPr="00B105B1">
        <w:t>низкого</w:t>
      </w:r>
      <w:r w:rsidR="00C8501F">
        <w:t xml:space="preserve"> </w:t>
      </w:r>
      <w:r w:rsidRPr="00B105B1">
        <w:t>приоритета.</w:t>
      </w:r>
      <w:r w:rsidR="00C8501F">
        <w:t xml:space="preserve"> </w:t>
      </w:r>
      <w:r w:rsidRPr="00B105B1">
        <w:t>Многие</w:t>
      </w:r>
      <w:r w:rsidR="00C8501F">
        <w:t xml:space="preserve"> </w:t>
      </w:r>
      <w:r w:rsidRPr="00B105B1">
        <w:t>ошибки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недоработки</w:t>
      </w:r>
      <w:r w:rsidR="00C8501F">
        <w:t xml:space="preserve"> </w:t>
      </w:r>
      <w:r w:rsidRPr="00B105B1">
        <w:t>были</w:t>
      </w:r>
      <w:r w:rsidR="00C8501F">
        <w:t xml:space="preserve"> </w:t>
      </w:r>
      <w:r w:rsidRPr="00B105B1">
        <w:t>выявлены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устранены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мере</w:t>
      </w:r>
      <w:r w:rsidR="00C8501F">
        <w:t xml:space="preserve"> </w:t>
      </w:r>
      <w:r w:rsidRPr="00B105B1">
        <w:t>разработки.</w:t>
      </w:r>
    </w:p>
    <w:p w14:paraId="5D2F5B23" w14:textId="5964B6BC" w:rsidR="008B22BC" w:rsidRDefault="008B22BC" w:rsidP="00B105B1">
      <w:r w:rsidRPr="00B105B1">
        <w:t>Команда</w:t>
      </w:r>
      <w:r w:rsidR="00C8501F">
        <w:t xml:space="preserve"> </w:t>
      </w:r>
      <w:r w:rsidRPr="00B105B1">
        <w:t>тестировщиков</w:t>
      </w:r>
      <w:r w:rsidR="00C8501F">
        <w:t xml:space="preserve"> </w:t>
      </w:r>
      <w:r w:rsidRPr="00B105B1">
        <w:t>описана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0932FF">
        <w:t>8</w:t>
      </w:r>
    </w:p>
    <w:p w14:paraId="54DC93E1" w14:textId="77777777" w:rsidR="00D571A9" w:rsidRPr="00B105B1" w:rsidRDefault="00D571A9" w:rsidP="00B105B1"/>
    <w:p w14:paraId="2926F5B7" w14:textId="18722A5F" w:rsidR="009D3E71" w:rsidRPr="00BD6114" w:rsidRDefault="009D3E71" w:rsidP="000F78D7">
      <w:pPr>
        <w:ind w:firstLine="0"/>
        <w:rPr>
          <w:rFonts w:eastAsia="Times New Roman"/>
        </w:rPr>
      </w:pPr>
      <w:r w:rsidRPr="00BD6114">
        <w:rPr>
          <w:rFonts w:eastAsia="Times New Roman"/>
        </w:rPr>
        <w:t>Таблица</w:t>
      </w:r>
      <w:r w:rsidR="00C8501F">
        <w:rPr>
          <w:rFonts w:eastAsia="Times New Roman"/>
        </w:rPr>
        <w:t xml:space="preserve"> </w:t>
      </w:r>
      <w:r w:rsidR="000932FF">
        <w:rPr>
          <w:rFonts w:eastAsia="Times New Roman"/>
        </w:rPr>
        <w:t>8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–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Команда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тестировщиков</w:t>
      </w:r>
    </w:p>
    <w:tbl>
      <w:tblPr>
        <w:tblStyle w:val="a8"/>
        <w:tblW w:w="9923" w:type="dxa"/>
        <w:tblInd w:w="-15" w:type="dxa"/>
        <w:tblLook w:val="04A0" w:firstRow="1" w:lastRow="0" w:firstColumn="1" w:lastColumn="0" w:noHBand="0" w:noVBand="1"/>
      </w:tblPr>
      <w:tblGrid>
        <w:gridCol w:w="2729"/>
        <w:gridCol w:w="3257"/>
        <w:gridCol w:w="3937"/>
      </w:tblGrid>
      <w:tr w:rsidR="009D3E71" w:rsidRPr="00BD6114" w14:paraId="5FA9B5DC" w14:textId="77777777" w:rsidTr="008E47E8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D437F" w14:textId="77777777" w:rsidR="009D3E71" w:rsidRPr="00BD6114" w:rsidRDefault="009D3E71" w:rsidP="000223E0">
            <w:pPr>
              <w:tabs>
                <w:tab w:val="left" w:pos="9356"/>
              </w:tabs>
              <w:ind w:hanging="83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ФИО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034D0E" w14:textId="77777777" w:rsidR="009D3E71" w:rsidRPr="00BD6114" w:rsidRDefault="009D3E71" w:rsidP="000223E0">
            <w:pPr>
              <w:tabs>
                <w:tab w:val="left" w:pos="9356"/>
              </w:tabs>
              <w:ind w:hanging="12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Должность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FFDD6" w14:textId="77777777" w:rsidR="009D3E71" w:rsidRPr="00BD6114" w:rsidRDefault="009D3E71" w:rsidP="000223E0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Роль</w:t>
            </w:r>
          </w:p>
        </w:tc>
      </w:tr>
      <w:tr w:rsidR="009D3E71" w:rsidRPr="00BD6114" w14:paraId="4609E20E" w14:textId="77777777" w:rsidTr="00D571A9">
        <w:tc>
          <w:tcPr>
            <w:tcW w:w="27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B29ED4" w14:textId="03C8767B" w:rsidR="009D3E71" w:rsidRPr="00BD6114" w:rsidRDefault="00BD54B3" w:rsidP="009D3E71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 Анастасия Сергеевна</w:t>
            </w:r>
          </w:p>
        </w:tc>
        <w:tc>
          <w:tcPr>
            <w:tcW w:w="32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83DFB1" w14:textId="01AFD630" w:rsidR="009D3E71" w:rsidRPr="00BD6114" w:rsidRDefault="009D3E71" w:rsidP="000B5419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Разработчик,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тестировщик</w:t>
            </w:r>
          </w:p>
        </w:tc>
        <w:tc>
          <w:tcPr>
            <w:tcW w:w="3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295760" w14:textId="5A7ABF14" w:rsidR="009D3E71" w:rsidRPr="00BD6114" w:rsidRDefault="009D3E71" w:rsidP="009D3E71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Ответственный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за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тестирование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приложения</w:t>
            </w:r>
          </w:p>
        </w:tc>
      </w:tr>
    </w:tbl>
    <w:p w14:paraId="4AE031CA" w14:textId="77777777" w:rsidR="00855533" w:rsidRDefault="00855533" w:rsidP="00855533">
      <w:pPr>
        <w:tabs>
          <w:tab w:val="left" w:pos="9356"/>
        </w:tabs>
        <w:rPr>
          <w:rFonts w:eastAsia="Times New Roman"/>
        </w:rPr>
      </w:pPr>
    </w:p>
    <w:p w14:paraId="14D8796B" w14:textId="32CF85C9" w:rsidR="00855533" w:rsidRPr="00B105B1" w:rsidRDefault="00855533" w:rsidP="00B105B1">
      <w:r w:rsidRPr="00B105B1">
        <w:t>Тестирование</w:t>
      </w:r>
      <w:r w:rsidR="00C8501F">
        <w:t xml:space="preserve"> </w:t>
      </w:r>
      <w:r w:rsidRPr="00B105B1">
        <w:t>производилось</w:t>
      </w:r>
      <w:r w:rsidR="00C8501F">
        <w:t xml:space="preserve"> </w:t>
      </w:r>
      <w:r w:rsidRPr="00B105B1">
        <w:t>под</w:t>
      </w:r>
      <w:r w:rsidR="00C8501F">
        <w:t xml:space="preserve"> </w:t>
      </w:r>
      <w:r w:rsidRPr="00B105B1">
        <w:t>ОС</w:t>
      </w:r>
      <w:r w:rsidR="00C8501F">
        <w:t xml:space="preserve"> </w:t>
      </w:r>
      <w:r w:rsidRPr="00B105B1">
        <w:t>Windows</w:t>
      </w:r>
      <w:r w:rsidR="00C8501F">
        <w:t xml:space="preserve"> </w:t>
      </w:r>
      <w:r w:rsidRPr="00B105B1">
        <w:t>11</w:t>
      </w:r>
      <w:r w:rsidR="00C8501F">
        <w:t xml:space="preserve"> </w:t>
      </w:r>
      <w:r w:rsidRPr="00B105B1">
        <w:t>x64.</w:t>
      </w:r>
      <w:r w:rsidR="00C8501F">
        <w:t xml:space="preserve"> </w:t>
      </w:r>
      <w:r w:rsidRPr="00B105B1">
        <w:t>Все</w:t>
      </w:r>
      <w:r w:rsidR="00C8501F">
        <w:t xml:space="preserve"> </w:t>
      </w:r>
      <w:r w:rsidRPr="00B105B1">
        <w:t>тест-кейсы</w:t>
      </w:r>
      <w:r w:rsidR="00C8501F">
        <w:t xml:space="preserve"> </w:t>
      </w:r>
      <w:r w:rsidRPr="00B105B1">
        <w:t>выполнялись</w:t>
      </w:r>
      <w:r w:rsidR="00C8501F">
        <w:t xml:space="preserve"> </w:t>
      </w:r>
      <w:r w:rsidRPr="00B105B1">
        <w:t>вручную.</w:t>
      </w:r>
      <w:r w:rsidR="00C8501F">
        <w:t xml:space="preserve"> </w:t>
      </w:r>
      <w:r w:rsidRPr="00B105B1">
        <w:t>Тестирование</w:t>
      </w:r>
      <w:r w:rsidR="00C8501F">
        <w:t xml:space="preserve"> </w:t>
      </w:r>
      <w:r w:rsidRPr="00B105B1">
        <w:t>показало</w:t>
      </w:r>
      <w:r w:rsidR="00C8501F">
        <w:t xml:space="preserve"> </w:t>
      </w:r>
      <w:r w:rsidRPr="00B105B1">
        <w:t>среднюю</w:t>
      </w:r>
      <w:r w:rsidR="00C8501F">
        <w:t xml:space="preserve"> </w:t>
      </w:r>
      <w:r w:rsidRPr="00B105B1">
        <w:t>стабильность</w:t>
      </w:r>
      <w:r w:rsidR="00C8501F">
        <w:t xml:space="preserve"> </w:t>
      </w:r>
      <w:r w:rsidRPr="00B105B1">
        <w:t>функциональности.</w:t>
      </w:r>
      <w:r w:rsidR="00C8501F">
        <w:t xml:space="preserve"> </w:t>
      </w:r>
      <w:r w:rsidRPr="00B105B1">
        <w:t>Расписание</w:t>
      </w:r>
      <w:r w:rsidR="00C8501F">
        <w:t xml:space="preserve"> </w:t>
      </w:r>
      <w:r w:rsidRPr="00B105B1">
        <w:t>проведения</w:t>
      </w:r>
      <w:r w:rsidR="00C8501F">
        <w:t xml:space="preserve"> </w:t>
      </w:r>
      <w:r w:rsidRPr="00B105B1">
        <w:t>работ</w:t>
      </w:r>
      <w:r w:rsidR="00C8501F">
        <w:t xml:space="preserve"> </w:t>
      </w:r>
      <w:r w:rsidRPr="00B105B1">
        <w:t>над</w:t>
      </w:r>
      <w:r w:rsidR="00C8501F">
        <w:t xml:space="preserve"> </w:t>
      </w:r>
      <w:r w:rsidRPr="00B105B1">
        <w:t>проектом</w:t>
      </w:r>
      <w:r w:rsidR="00C8501F">
        <w:t xml:space="preserve"> </w:t>
      </w:r>
      <w:r w:rsidRPr="00B105B1">
        <w:t>представлено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D77CC8">
        <w:t>9</w:t>
      </w:r>
      <w:r w:rsidRPr="00B105B1">
        <w:t>.</w:t>
      </w:r>
    </w:p>
    <w:p w14:paraId="3315D959" w14:textId="77777777" w:rsidR="00CD7012" w:rsidRDefault="00CD7012" w:rsidP="00855533">
      <w:pPr>
        <w:tabs>
          <w:tab w:val="left" w:pos="9356"/>
        </w:tabs>
        <w:rPr>
          <w:rFonts w:eastAsia="Times New Roman"/>
        </w:rPr>
      </w:pPr>
    </w:p>
    <w:p w14:paraId="531E29E0" w14:textId="05E8C781" w:rsidR="00CD7012" w:rsidRPr="00BD6114" w:rsidRDefault="00CD7012" w:rsidP="001C276B">
      <w:pPr>
        <w:tabs>
          <w:tab w:val="left" w:pos="9356"/>
        </w:tabs>
        <w:ind w:firstLine="0"/>
        <w:rPr>
          <w:rFonts w:eastAsia="Times New Roman"/>
        </w:rPr>
      </w:pPr>
      <w:r w:rsidRPr="000F78D7">
        <w:t>Таблица</w:t>
      </w:r>
      <w:r w:rsidR="00C8501F">
        <w:t xml:space="preserve"> </w:t>
      </w:r>
      <w:r w:rsidR="004266AE">
        <w:t>9</w:t>
      </w:r>
      <w:r w:rsidR="00C8501F">
        <w:t xml:space="preserve"> </w:t>
      </w:r>
      <w:r w:rsidRPr="000F78D7">
        <w:t>–</w:t>
      </w:r>
      <w:r w:rsidR="00C8501F">
        <w:t xml:space="preserve"> </w:t>
      </w:r>
      <w:r w:rsidRPr="000F78D7">
        <w:t>Расписание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проведения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работ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над</w:t>
      </w:r>
      <w:r w:rsidR="00C8501F">
        <w:rPr>
          <w:rFonts w:eastAsia="Times New Roman"/>
        </w:rPr>
        <w:t xml:space="preserve"> </w:t>
      </w:r>
      <w:r w:rsidRPr="00BD6114">
        <w:rPr>
          <w:rFonts w:eastAsia="Times New Roman"/>
        </w:rPr>
        <w:t>проектом</w:t>
      </w:r>
    </w:p>
    <w:tbl>
      <w:tblPr>
        <w:tblStyle w:val="a8"/>
        <w:tblW w:w="0" w:type="auto"/>
        <w:tblInd w:w="-15" w:type="dxa"/>
        <w:tblLayout w:type="fixed"/>
        <w:tblLook w:val="04A0" w:firstRow="1" w:lastRow="0" w:firstColumn="1" w:lastColumn="0" w:noHBand="0" w:noVBand="1"/>
      </w:tblPr>
      <w:tblGrid>
        <w:gridCol w:w="2410"/>
        <w:gridCol w:w="1559"/>
        <w:gridCol w:w="3828"/>
        <w:gridCol w:w="2110"/>
      </w:tblGrid>
      <w:tr w:rsidR="005860D1" w:rsidRPr="00BD6114" w14:paraId="4F5C1D3D" w14:textId="77777777" w:rsidTr="005860D1"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946A0" w14:textId="77777777" w:rsidR="00CD7012" w:rsidRPr="00BD6114" w:rsidRDefault="00CD7012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ФИО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73034" w14:textId="77777777" w:rsidR="00CD7012" w:rsidRPr="00BD6114" w:rsidRDefault="00CD7012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Дата</w:t>
            </w:r>
          </w:p>
        </w:tc>
        <w:tc>
          <w:tcPr>
            <w:tcW w:w="3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E1310D" w14:textId="77777777" w:rsidR="00CD7012" w:rsidRPr="00BD6114" w:rsidRDefault="00CD7012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Деятельность</w:t>
            </w:r>
          </w:p>
        </w:tc>
        <w:tc>
          <w:tcPr>
            <w:tcW w:w="2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3AACC" w14:textId="77777777" w:rsidR="00CD7012" w:rsidRPr="00BD6114" w:rsidRDefault="00CD7012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Продолжительность</w:t>
            </w:r>
          </w:p>
        </w:tc>
      </w:tr>
      <w:tr w:rsidR="005860D1" w:rsidRPr="00BD6114" w14:paraId="7289B953" w14:textId="77777777" w:rsidTr="00997B30"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4BBADE" w14:textId="26BF302C" w:rsidR="00CD7012" w:rsidRPr="00BD6114" w:rsidRDefault="00BD54B3" w:rsidP="009B45B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 Анастасия 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4CD3C8" w14:textId="32563DC7" w:rsidR="00CD7012" w:rsidRPr="00BD6114" w:rsidRDefault="00BD54B3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CD7012" w:rsidRPr="00BD6114">
              <w:rPr>
                <w:sz w:val="24"/>
                <w:szCs w:val="24"/>
              </w:rPr>
              <w:t>.1</w:t>
            </w:r>
            <w:r w:rsidR="00242C4D">
              <w:rPr>
                <w:sz w:val="24"/>
                <w:szCs w:val="24"/>
              </w:rPr>
              <w:t>2</w:t>
            </w:r>
            <w:r w:rsidR="00CD7012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82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56053" w14:textId="46A9F8E9" w:rsidR="00CD7012" w:rsidRPr="00BD6114" w:rsidRDefault="002F4C24" w:rsidP="00C80D7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Наполнение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игры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условно-постоянной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информацией: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классификаторы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объектов,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диалоги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справочники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заданий;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визуальных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индикаторов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прогресса</w:t>
            </w:r>
          </w:p>
        </w:tc>
        <w:tc>
          <w:tcPr>
            <w:tcW w:w="21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2CFA43" w14:textId="1359847F" w:rsidR="00CD7012" w:rsidRPr="00BD6114" w:rsidRDefault="00CD7012" w:rsidP="00E91B48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3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  <w:tr w:rsidR="005860D1" w:rsidRPr="00BD6114" w14:paraId="6AAE5FA9" w14:textId="77777777" w:rsidTr="00997B30"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978EF4" w14:textId="35BC7454" w:rsidR="00CD7012" w:rsidRPr="00BD6114" w:rsidRDefault="00BD54B3" w:rsidP="009B45B6">
            <w:pPr>
              <w:tabs>
                <w:tab w:val="left" w:pos="9356"/>
              </w:tabs>
              <w:ind w:right="1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Жук Анастасия Сергеевна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53EC66" w14:textId="3318E6B4" w:rsidR="00CD7012" w:rsidRPr="00BD6114" w:rsidRDefault="00BD54B3" w:rsidP="00C80D78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CD7012" w:rsidRPr="00BD6114">
              <w:rPr>
                <w:sz w:val="24"/>
                <w:szCs w:val="24"/>
              </w:rPr>
              <w:t>.1</w:t>
            </w:r>
            <w:r w:rsidR="00242C4D">
              <w:rPr>
                <w:sz w:val="24"/>
                <w:szCs w:val="24"/>
              </w:rPr>
              <w:t>2</w:t>
            </w:r>
            <w:r w:rsidR="00CD7012" w:rsidRPr="00BD6114">
              <w:rPr>
                <w:sz w:val="24"/>
                <w:szCs w:val="24"/>
              </w:rPr>
              <w:t>.2025</w:t>
            </w:r>
          </w:p>
        </w:tc>
        <w:tc>
          <w:tcPr>
            <w:tcW w:w="38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0E305" w14:textId="300B118B" w:rsidR="00CD7012" w:rsidRPr="00BD6114" w:rsidRDefault="002F4C24" w:rsidP="00C80D78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2F4C24">
              <w:rPr>
                <w:sz w:val="24"/>
                <w:szCs w:val="24"/>
              </w:rPr>
              <w:t>Реализация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функций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взаимодействия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NPC,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настройка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сценария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«Город»,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разработка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механики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энергосбережения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и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переходов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между</w:t>
            </w:r>
            <w:r w:rsidR="00C8501F">
              <w:rPr>
                <w:sz w:val="24"/>
                <w:szCs w:val="24"/>
              </w:rPr>
              <w:t xml:space="preserve"> </w:t>
            </w:r>
            <w:r w:rsidRPr="002F4C24">
              <w:rPr>
                <w:sz w:val="24"/>
                <w:szCs w:val="24"/>
              </w:rPr>
              <w:t>уровнями</w:t>
            </w:r>
          </w:p>
        </w:tc>
        <w:tc>
          <w:tcPr>
            <w:tcW w:w="21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31E1C0" w14:textId="07C0B6EE" w:rsidR="00CD7012" w:rsidRPr="00BD6114" w:rsidRDefault="00CD7012" w:rsidP="00E91B48">
            <w:pPr>
              <w:tabs>
                <w:tab w:val="left" w:pos="9356"/>
              </w:tabs>
              <w:ind w:firstLine="742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5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ч</w:t>
            </w:r>
          </w:p>
        </w:tc>
      </w:tr>
    </w:tbl>
    <w:p w14:paraId="5B974209" w14:textId="77777777" w:rsidR="00CD7012" w:rsidRPr="00BD6114" w:rsidRDefault="00CD7012" w:rsidP="00CD7012"/>
    <w:p w14:paraId="660F188F" w14:textId="097681DD" w:rsidR="002D6BFC" w:rsidRPr="00B105B1" w:rsidRDefault="002D6BFC" w:rsidP="00B105B1">
      <w:r w:rsidRPr="00B105B1">
        <w:t>Разработанные</w:t>
      </w:r>
      <w:r w:rsidR="00C8501F">
        <w:t xml:space="preserve"> </w:t>
      </w:r>
      <w:r w:rsidRPr="00B105B1">
        <w:t>тест-кейсы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результаты</w:t>
      </w:r>
      <w:r w:rsidR="00C8501F">
        <w:t xml:space="preserve"> </w:t>
      </w:r>
      <w:r w:rsidRPr="00B105B1">
        <w:t>тестирования</w:t>
      </w:r>
      <w:r w:rsidR="00C8501F">
        <w:t xml:space="preserve"> </w:t>
      </w:r>
      <w:r w:rsidRPr="00B105B1">
        <w:t>представлены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приложении</w:t>
      </w:r>
      <w:r w:rsidR="00C8501F">
        <w:t xml:space="preserve"> </w:t>
      </w:r>
      <w:r w:rsidR="00FA662D">
        <w:t>Д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FA662D">
        <w:t>Д</w:t>
      </w:r>
      <w:r w:rsidRPr="00B105B1">
        <w:t>.1.</w:t>
      </w:r>
      <w:r w:rsidR="00C8501F">
        <w:t xml:space="preserve"> </w:t>
      </w:r>
      <w:r w:rsidRPr="00B105B1">
        <w:t>Статистика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разработанным</w:t>
      </w:r>
      <w:r w:rsidR="00C8501F">
        <w:t xml:space="preserve"> </w:t>
      </w:r>
      <w:r w:rsidRPr="00B105B1">
        <w:t>тест-кейсам</w:t>
      </w:r>
      <w:r w:rsidR="00C8501F">
        <w:t xml:space="preserve"> </w:t>
      </w:r>
      <w:r w:rsidRPr="00B105B1">
        <w:t>представлена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="002742C9">
        <w:t>10.</w:t>
      </w:r>
    </w:p>
    <w:p w14:paraId="5CBCD9FA" w14:textId="2D220072" w:rsidR="00506CBB" w:rsidRDefault="00506CBB" w:rsidP="00D571A9">
      <w:pPr>
        <w:ind w:firstLine="0"/>
      </w:pPr>
    </w:p>
    <w:p w14:paraId="4AE832DE" w14:textId="77777777" w:rsidR="0029538E" w:rsidRDefault="0029538E" w:rsidP="000F78D7">
      <w:pPr>
        <w:ind w:firstLine="0"/>
      </w:pPr>
    </w:p>
    <w:p w14:paraId="5F7F2A38" w14:textId="77777777" w:rsidR="0029538E" w:rsidRDefault="0029538E" w:rsidP="000F78D7">
      <w:pPr>
        <w:ind w:firstLine="0"/>
      </w:pPr>
    </w:p>
    <w:p w14:paraId="4BA59F13" w14:textId="77777777" w:rsidR="0029538E" w:rsidRDefault="0029538E" w:rsidP="000F78D7">
      <w:pPr>
        <w:ind w:firstLine="0"/>
      </w:pPr>
    </w:p>
    <w:p w14:paraId="671DDD21" w14:textId="2C837ED6" w:rsidR="00814A72" w:rsidRPr="000F78D7" w:rsidRDefault="00814A72" w:rsidP="000F78D7">
      <w:pPr>
        <w:ind w:firstLine="0"/>
      </w:pPr>
      <w:r w:rsidRPr="000F78D7">
        <w:t>Таблица</w:t>
      </w:r>
      <w:r w:rsidR="00C8501F">
        <w:t xml:space="preserve"> </w:t>
      </w:r>
      <w:r w:rsidR="002742C9">
        <w:t>10</w:t>
      </w:r>
      <w:r w:rsidR="00C8501F">
        <w:t xml:space="preserve"> </w:t>
      </w:r>
      <w:r w:rsidRPr="000F78D7">
        <w:t>–</w:t>
      </w:r>
      <w:r w:rsidR="00C8501F">
        <w:t xml:space="preserve"> </w:t>
      </w:r>
      <w:r w:rsidRPr="000F78D7">
        <w:t>Статистика</w:t>
      </w:r>
      <w:r w:rsidR="00C8501F">
        <w:t xml:space="preserve"> </w:t>
      </w:r>
      <w:r w:rsidRPr="000F78D7">
        <w:t>по</w:t>
      </w:r>
      <w:r w:rsidR="00C8501F">
        <w:t xml:space="preserve"> </w:t>
      </w:r>
      <w:r w:rsidRPr="000F78D7">
        <w:t>разработанным</w:t>
      </w:r>
      <w:r w:rsidR="00C8501F">
        <w:t xml:space="preserve"> </w:t>
      </w:r>
      <w:r w:rsidRPr="000F78D7">
        <w:t>тест-кейсам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185"/>
        <w:gridCol w:w="1298"/>
        <w:gridCol w:w="1299"/>
        <w:gridCol w:w="1298"/>
        <w:gridCol w:w="1299"/>
      </w:tblGrid>
      <w:tr w:rsidR="00814A72" w:rsidRPr="00BD6114" w14:paraId="554375AC" w14:textId="77777777" w:rsidTr="00620EFF"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B937F7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Статус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A4FE08" w14:textId="06BB820F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Количество</w:t>
            </w:r>
            <w:r w:rsidR="00C8501F">
              <w:rPr>
                <w:sz w:val="24"/>
                <w:szCs w:val="24"/>
              </w:rPr>
              <w:t xml:space="preserve"> </w:t>
            </w:r>
          </w:p>
          <w:p w14:paraId="77B26A1F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тест-кейсов</w:t>
            </w:r>
          </w:p>
        </w:tc>
        <w:tc>
          <w:tcPr>
            <w:tcW w:w="63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E12C9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Приоритет</w:t>
            </w:r>
          </w:p>
        </w:tc>
      </w:tr>
      <w:tr w:rsidR="00814A72" w:rsidRPr="00BD6114" w14:paraId="6687B45D" w14:textId="77777777" w:rsidTr="00620EFF"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061A5C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DEADA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78636" w14:textId="5F529F88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Крайне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низкий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04975D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Низкий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FAB24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Средний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5748D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Высокий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4EAFD" w14:textId="620370D1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Крайне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высокий</w:t>
            </w:r>
          </w:p>
        </w:tc>
      </w:tr>
      <w:tr w:rsidR="00814A72" w:rsidRPr="00BD6114" w14:paraId="32E1DB3A" w14:textId="77777777" w:rsidTr="00620EFF"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1F466C" w14:textId="1AF45219" w:rsidR="00814A72" w:rsidRPr="00BD6114" w:rsidRDefault="00814A72" w:rsidP="00814A72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Пройдено</w:t>
            </w:r>
            <w:r w:rsidR="00C850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DD99FD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69696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FCB2CA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63AF38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2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45EE4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D217A4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3</w:t>
            </w:r>
          </w:p>
        </w:tc>
      </w:tr>
      <w:tr w:rsidR="00814A72" w:rsidRPr="00BD6114" w14:paraId="746C66F8" w14:textId="77777777" w:rsidTr="00620EFF"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14:paraId="1DA40216" w14:textId="192C8E36" w:rsidR="00814A72" w:rsidRPr="00BD6114" w:rsidRDefault="00814A72" w:rsidP="00814A72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F0BA71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2D6096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DF24AC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8EAD95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5F177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2D2EE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814A72" w:rsidRPr="00BD6114" w14:paraId="7B24A038" w14:textId="77777777" w:rsidTr="00620EFF">
        <w:tc>
          <w:tcPr>
            <w:tcW w:w="19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DB7343F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5C5456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1C6666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9113F9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B804C8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9C57E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E429CD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  <w:tr w:rsidR="00814A72" w:rsidRPr="00BD6114" w14:paraId="6848C336" w14:textId="77777777" w:rsidTr="00D571A9"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238332" w14:textId="235ADE57" w:rsidR="00814A72" w:rsidRPr="00BD6114" w:rsidRDefault="00814A72" w:rsidP="00814A72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Не</w:t>
            </w:r>
            <w:r w:rsidR="00C8501F">
              <w:rPr>
                <w:sz w:val="24"/>
                <w:szCs w:val="24"/>
              </w:rPr>
              <w:t xml:space="preserve"> </w:t>
            </w:r>
            <w:r w:rsidRPr="00BD6114">
              <w:rPr>
                <w:sz w:val="24"/>
                <w:szCs w:val="24"/>
              </w:rPr>
              <w:t>протестировано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D02EF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668A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8F892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5048F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C9DD1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F39CB" w14:textId="77777777" w:rsidR="00814A72" w:rsidRPr="00BD6114" w:rsidRDefault="00814A72" w:rsidP="00814A72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D6114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7B219A02" w14:textId="77777777" w:rsidR="00CD7012" w:rsidRPr="00BD6114" w:rsidRDefault="00CD7012" w:rsidP="007A34B6">
      <w:pPr>
        <w:tabs>
          <w:tab w:val="left" w:pos="9356"/>
        </w:tabs>
        <w:ind w:firstLine="0"/>
        <w:rPr>
          <w:rFonts w:eastAsia="Times New Roman"/>
        </w:rPr>
      </w:pPr>
    </w:p>
    <w:p w14:paraId="467210A4" w14:textId="41E4E5C9" w:rsidR="007A34B6" w:rsidRPr="00B105B1" w:rsidRDefault="007A34B6" w:rsidP="00B105B1">
      <w:r w:rsidRPr="00B105B1">
        <w:t>Для</w:t>
      </w:r>
      <w:r w:rsidR="00C8501F">
        <w:t xml:space="preserve"> </w:t>
      </w:r>
      <w:r w:rsidRPr="00B105B1">
        <w:t>анализа</w:t>
      </w:r>
      <w:r w:rsidR="00C8501F">
        <w:t xml:space="preserve"> </w:t>
      </w:r>
      <w:r w:rsidRPr="00B105B1">
        <w:t>эффективности</w:t>
      </w:r>
      <w:r w:rsidR="00C8501F">
        <w:t xml:space="preserve"> </w:t>
      </w:r>
      <w:r w:rsidRPr="00B105B1">
        <w:t>процесса</w:t>
      </w:r>
      <w:r w:rsidR="00C8501F">
        <w:t xml:space="preserve"> </w:t>
      </w:r>
      <w:r w:rsidRPr="00B105B1">
        <w:t>тестирования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текущего</w:t>
      </w:r>
      <w:r w:rsidR="00C8501F">
        <w:t xml:space="preserve"> </w:t>
      </w:r>
      <w:r w:rsidRPr="00B105B1">
        <w:t>состояния</w:t>
      </w:r>
      <w:r w:rsidR="00C8501F">
        <w:t xml:space="preserve"> </w:t>
      </w:r>
      <w:r w:rsidRPr="00B105B1">
        <w:t>дефектов</w:t>
      </w:r>
      <w:r w:rsidR="00C8501F">
        <w:t xml:space="preserve"> </w:t>
      </w:r>
      <w:r w:rsidRPr="00B105B1">
        <w:t>используется</w:t>
      </w:r>
      <w:r w:rsidR="00C8501F">
        <w:t xml:space="preserve"> </w:t>
      </w:r>
      <w:r w:rsidRPr="00B105B1">
        <w:t>сводная</w:t>
      </w:r>
      <w:r w:rsidR="00C8501F">
        <w:t xml:space="preserve"> </w:t>
      </w:r>
      <w:r w:rsidRPr="00B105B1">
        <w:t>статистика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выявленным</w:t>
      </w:r>
      <w:r w:rsidR="00C8501F">
        <w:t xml:space="preserve"> </w:t>
      </w:r>
      <w:r w:rsidRPr="00B105B1">
        <w:t>ошибкам.</w:t>
      </w:r>
      <w:r w:rsidR="00C8501F">
        <w:t xml:space="preserve"> </w:t>
      </w:r>
      <w:r w:rsidRPr="00B105B1">
        <w:t>В</w:t>
      </w:r>
      <w:r w:rsidR="00C8501F">
        <w:t xml:space="preserve"> </w:t>
      </w:r>
      <w:r w:rsidRPr="00B105B1">
        <w:t>таблице</w:t>
      </w:r>
      <w:r w:rsidR="00C8501F">
        <w:t xml:space="preserve"> </w:t>
      </w:r>
      <w:r w:rsidRPr="00B105B1">
        <w:t>6.4</w:t>
      </w:r>
      <w:r w:rsidR="00C8501F">
        <w:t xml:space="preserve"> </w:t>
      </w:r>
      <w:r w:rsidRPr="00B105B1">
        <w:t>представлена</w:t>
      </w:r>
      <w:r w:rsidR="00C8501F">
        <w:t xml:space="preserve"> </w:t>
      </w:r>
      <w:r w:rsidRPr="00B105B1">
        <w:t>статистика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всем</w:t>
      </w:r>
      <w:r w:rsidR="00C8501F">
        <w:t xml:space="preserve"> </w:t>
      </w:r>
      <w:r w:rsidRPr="00B105B1">
        <w:t>дефектам.</w:t>
      </w:r>
    </w:p>
    <w:p w14:paraId="3876EAD5" w14:textId="77777777" w:rsidR="00FC6462" w:rsidRPr="00BD6114" w:rsidRDefault="00FC6462" w:rsidP="007A34B6">
      <w:pPr>
        <w:tabs>
          <w:tab w:val="left" w:pos="9356"/>
        </w:tabs>
        <w:rPr>
          <w:rFonts w:eastAsia="Times New Roman"/>
        </w:rPr>
      </w:pPr>
    </w:p>
    <w:p w14:paraId="08364563" w14:textId="55A0A7BA" w:rsidR="00FC6462" w:rsidRPr="000F78D7" w:rsidRDefault="00FC6462" w:rsidP="000F78D7">
      <w:pPr>
        <w:ind w:firstLine="0"/>
      </w:pPr>
      <w:r w:rsidRPr="000F78D7">
        <w:t>Таблица</w:t>
      </w:r>
      <w:r w:rsidR="00C8501F">
        <w:t xml:space="preserve"> </w:t>
      </w:r>
      <w:r w:rsidR="007B1A05">
        <w:t>11</w:t>
      </w:r>
      <w:r w:rsidR="00C8501F">
        <w:t xml:space="preserve"> </w:t>
      </w:r>
      <w:r w:rsidRPr="000F78D7">
        <w:t>–</w:t>
      </w:r>
      <w:r w:rsidR="00C8501F">
        <w:t xml:space="preserve"> </w:t>
      </w:r>
      <w:r w:rsidRPr="000F78D7">
        <w:t>Статистика</w:t>
      </w:r>
      <w:r w:rsidR="00C8501F">
        <w:t xml:space="preserve"> </w:t>
      </w:r>
      <w:r w:rsidRPr="000F78D7">
        <w:t>по</w:t>
      </w:r>
      <w:r w:rsidR="00C8501F">
        <w:t xml:space="preserve"> </w:t>
      </w:r>
      <w:r w:rsidRPr="000F78D7">
        <w:t>выявленным</w:t>
      </w:r>
      <w:r w:rsidR="00C8501F">
        <w:t xml:space="preserve"> </w:t>
      </w:r>
      <w:r w:rsidRPr="000F78D7">
        <w:t>ошибкам</w:t>
      </w:r>
    </w:p>
    <w:tbl>
      <w:tblPr>
        <w:tblStyle w:val="a8"/>
        <w:tblW w:w="992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1630"/>
        <w:gridCol w:w="1630"/>
        <w:gridCol w:w="1630"/>
        <w:gridCol w:w="1631"/>
      </w:tblGrid>
      <w:tr w:rsidR="00FC6462" w:rsidRPr="00BD6114" w14:paraId="48FACC3E" w14:textId="77777777" w:rsidTr="00FC6462"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10A4DC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Статус</w:t>
            </w:r>
          </w:p>
        </w:tc>
        <w:tc>
          <w:tcPr>
            <w:tcW w:w="184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9140C0" w14:textId="76894242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Количество</w:t>
            </w:r>
            <w:r w:rsidR="00C8501F">
              <w:rPr>
                <w:sz w:val="24"/>
                <w:szCs w:val="24"/>
              </w:rPr>
              <w:t xml:space="preserve"> </w:t>
            </w:r>
          </w:p>
          <w:p w14:paraId="016DBB67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ошибок</w:t>
            </w:r>
          </w:p>
        </w:tc>
        <w:tc>
          <w:tcPr>
            <w:tcW w:w="65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BB13FD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Приоритет</w:t>
            </w:r>
          </w:p>
        </w:tc>
      </w:tr>
      <w:tr w:rsidR="00FC6462" w:rsidRPr="00BD6114" w14:paraId="5F3DA14E" w14:textId="77777777" w:rsidTr="00D571A9"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A4B13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9F0EF6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DE541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Низкая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0F269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Средняя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09377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Высокая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1698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Критическая</w:t>
            </w:r>
          </w:p>
        </w:tc>
      </w:tr>
      <w:tr w:rsidR="00FC6462" w:rsidRPr="00BD6114" w14:paraId="6F02BEBB" w14:textId="77777777" w:rsidTr="00FC6462"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62103D" w14:textId="7C73AB33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Найдено</w:t>
            </w:r>
            <w:r w:rsidR="00C850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15EB5E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F374FB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4DB702A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6AD0D4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DA1920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FC6462" w:rsidRPr="00BD6114" w14:paraId="548BD1FF" w14:textId="77777777" w:rsidTr="00FC6462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575C1188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Исправлено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196327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FD935B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0AC8C6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C5460C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1D0669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FC6462" w:rsidRPr="00BD6114" w14:paraId="75E2297A" w14:textId="77777777" w:rsidTr="00FC6462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1303F40A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Проверено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5D34A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778570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47056F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A854F4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D0087C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FC6462" w:rsidRPr="00BD6114" w14:paraId="09577EB4" w14:textId="77777777" w:rsidTr="00FC6462"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</w:tcPr>
          <w:p w14:paraId="005E2283" w14:textId="2FB53546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Открыто</w:t>
            </w:r>
            <w:r w:rsidR="00C8501F">
              <w:rPr>
                <w:sz w:val="24"/>
                <w:szCs w:val="24"/>
              </w:rPr>
              <w:t xml:space="preserve"> </w:t>
            </w:r>
          </w:p>
          <w:p w14:paraId="365EB25D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заново</w:t>
            </w:r>
          </w:p>
        </w:tc>
        <w:tc>
          <w:tcPr>
            <w:tcW w:w="18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ED6B28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34CFCC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149F07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2581D1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F22A8E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  <w:tr w:rsidR="00FC6462" w:rsidRPr="00BD6114" w14:paraId="60771B07" w14:textId="77777777" w:rsidTr="00FC6462"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A46F44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Отклонено</w:t>
            </w:r>
          </w:p>
        </w:tc>
        <w:tc>
          <w:tcPr>
            <w:tcW w:w="18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D8687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EC893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19FF2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F1DA29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  <w:tc>
          <w:tcPr>
            <w:tcW w:w="1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4B292A" w14:textId="77777777" w:rsidR="00FC6462" w:rsidRPr="00BD6114" w:rsidRDefault="00FC6462" w:rsidP="004F3124">
            <w:pPr>
              <w:tabs>
                <w:tab w:val="left" w:pos="9356"/>
              </w:tabs>
              <w:ind w:firstLine="0"/>
              <w:jc w:val="center"/>
              <w:rPr>
                <w:sz w:val="24"/>
                <w:szCs w:val="24"/>
              </w:rPr>
            </w:pPr>
            <w:r w:rsidRPr="00BD6114">
              <w:rPr>
                <w:sz w:val="24"/>
                <w:szCs w:val="24"/>
              </w:rPr>
              <w:t>0</w:t>
            </w:r>
          </w:p>
        </w:tc>
      </w:tr>
    </w:tbl>
    <w:p w14:paraId="1032C4A9" w14:textId="77777777" w:rsidR="00421650" w:rsidRDefault="00421650" w:rsidP="0031359B"/>
    <w:p w14:paraId="4F4A709B" w14:textId="0C77E9DD" w:rsidR="00421650" w:rsidRDefault="00870677" w:rsidP="00D571A9">
      <w:r w:rsidRPr="00870677">
        <w:t>К</w:t>
      </w:r>
      <w:r w:rsidR="00C8501F">
        <w:t xml:space="preserve"> </w:t>
      </w:r>
      <w:r w:rsidRPr="00870677">
        <w:t>ошибкам</w:t>
      </w:r>
      <w:r w:rsidR="00C8501F">
        <w:t xml:space="preserve"> </w:t>
      </w:r>
      <w:r w:rsidRPr="00870677">
        <w:t>среднего</w:t>
      </w:r>
      <w:r w:rsidR="00C8501F">
        <w:t xml:space="preserve"> </w:t>
      </w:r>
      <w:r w:rsidRPr="00870677">
        <w:t>уровня</w:t>
      </w:r>
      <w:r w:rsidR="00C8501F">
        <w:t xml:space="preserve"> </w:t>
      </w:r>
      <w:r w:rsidRPr="00870677">
        <w:t>относится</w:t>
      </w:r>
      <w:r w:rsidR="00C8501F">
        <w:t xml:space="preserve"> </w:t>
      </w:r>
      <w:r w:rsidRPr="00870677">
        <w:t>периодическое</w:t>
      </w:r>
      <w:r w:rsidR="00C8501F">
        <w:t xml:space="preserve"> </w:t>
      </w:r>
      <w:r w:rsidRPr="00870677">
        <w:t>зависание</w:t>
      </w:r>
      <w:r w:rsidR="00C8501F">
        <w:t xml:space="preserve"> </w:t>
      </w:r>
      <w:r w:rsidRPr="00870677">
        <w:t>анимации</w:t>
      </w:r>
      <w:r w:rsidR="00C8501F">
        <w:t xml:space="preserve"> </w:t>
      </w:r>
      <w:r w:rsidRPr="00870677">
        <w:t>ходьбы</w:t>
      </w:r>
      <w:r w:rsidR="00C8501F">
        <w:t xml:space="preserve"> </w:t>
      </w:r>
      <w:r w:rsidRPr="00870677">
        <w:t>персонажа,</w:t>
      </w:r>
      <w:r w:rsidR="00C8501F">
        <w:t xml:space="preserve"> </w:t>
      </w:r>
      <w:r w:rsidRPr="00870677">
        <w:t>которое</w:t>
      </w:r>
      <w:r w:rsidR="00C8501F">
        <w:t xml:space="preserve"> </w:t>
      </w:r>
      <w:r w:rsidRPr="00870677">
        <w:t>не</w:t>
      </w:r>
      <w:r w:rsidR="00C8501F">
        <w:t xml:space="preserve"> </w:t>
      </w:r>
      <w:r w:rsidRPr="00870677">
        <w:t>препятствует</w:t>
      </w:r>
      <w:r w:rsidR="00C8501F">
        <w:t xml:space="preserve"> </w:t>
      </w:r>
      <w:r w:rsidRPr="00870677">
        <w:t>выполнению</w:t>
      </w:r>
      <w:r w:rsidR="00C8501F">
        <w:t xml:space="preserve"> </w:t>
      </w:r>
      <w:r w:rsidRPr="00870677">
        <w:t>игровых</w:t>
      </w:r>
      <w:r w:rsidR="00C8501F">
        <w:t xml:space="preserve"> </w:t>
      </w:r>
      <w:r w:rsidRPr="00870677">
        <w:t>действий,</w:t>
      </w:r>
      <w:r w:rsidR="00C8501F">
        <w:t xml:space="preserve"> </w:t>
      </w:r>
      <w:r w:rsidRPr="00870677">
        <w:t>но</w:t>
      </w:r>
      <w:r w:rsidR="00C8501F">
        <w:t xml:space="preserve"> </w:t>
      </w:r>
      <w:r w:rsidRPr="00870677">
        <w:t>снижает</w:t>
      </w:r>
      <w:r w:rsidR="00C8501F">
        <w:t xml:space="preserve"> </w:t>
      </w:r>
      <w:r w:rsidRPr="00870677">
        <w:t>визуальное</w:t>
      </w:r>
      <w:r w:rsidR="00C8501F">
        <w:t xml:space="preserve"> </w:t>
      </w:r>
      <w:r w:rsidRPr="00870677">
        <w:t>качество</w:t>
      </w:r>
      <w:r w:rsidR="00C8501F">
        <w:t xml:space="preserve"> </w:t>
      </w:r>
      <w:r w:rsidRPr="00870677">
        <w:t>и</w:t>
      </w:r>
      <w:r w:rsidR="00C8501F">
        <w:t xml:space="preserve"> </w:t>
      </w:r>
      <w:r w:rsidRPr="00870677">
        <w:t>комфорт</w:t>
      </w:r>
      <w:r w:rsidR="00C8501F">
        <w:t xml:space="preserve"> </w:t>
      </w:r>
      <w:r w:rsidRPr="00870677">
        <w:t>игрового</w:t>
      </w:r>
      <w:r w:rsidR="00C8501F">
        <w:t xml:space="preserve"> </w:t>
      </w:r>
      <w:r w:rsidRPr="00870677">
        <w:t>процесса.</w:t>
      </w:r>
    </w:p>
    <w:p w14:paraId="010FC523" w14:textId="77777777" w:rsidR="002E5772" w:rsidRDefault="002E5772" w:rsidP="0031359B">
      <w:r>
        <w:br w:type="page"/>
      </w:r>
    </w:p>
    <w:p w14:paraId="74BC0B92" w14:textId="64FAA799" w:rsidR="002E5772" w:rsidRPr="00BD6114" w:rsidRDefault="002E5772" w:rsidP="002E5772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</w:t>
      </w:r>
      <w:r w:rsidR="00C8501F">
        <w:rPr>
          <w:rFonts w:eastAsia="Times New Roman"/>
          <w:b/>
          <w:bCs/>
          <w:color w:val="000000"/>
        </w:rPr>
        <w:t xml:space="preserve">    </w:t>
      </w:r>
      <w:r w:rsidRPr="00BD6114">
        <w:rPr>
          <w:rFonts w:eastAsia="Times New Roman"/>
          <w:b/>
          <w:bCs/>
          <w:color w:val="000000"/>
        </w:rPr>
        <w:t>Руководство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пользователя</w:t>
      </w:r>
    </w:p>
    <w:p w14:paraId="6D14D261" w14:textId="54E9CC10" w:rsidR="002E5772" w:rsidRDefault="002E5772" w:rsidP="002E5772">
      <w:pPr>
        <w:tabs>
          <w:tab w:val="left" w:pos="1134"/>
        </w:tabs>
        <w:rPr>
          <w:rFonts w:eastAsia="Times New Roman"/>
          <w:b/>
          <w:bCs/>
          <w:color w:val="000000"/>
        </w:rPr>
      </w:pPr>
      <w:r w:rsidRPr="00BD6114">
        <w:rPr>
          <w:rFonts w:eastAsia="Times New Roman"/>
          <w:b/>
          <w:bCs/>
          <w:color w:val="000000"/>
        </w:rPr>
        <w:t>5.1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Общие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сведения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о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программном</w:t>
      </w:r>
      <w:r w:rsidR="00C8501F">
        <w:rPr>
          <w:rFonts w:eastAsia="Times New Roman"/>
          <w:b/>
          <w:bCs/>
          <w:color w:val="000000"/>
        </w:rPr>
        <w:t xml:space="preserve"> </w:t>
      </w:r>
      <w:r w:rsidRPr="00BD6114">
        <w:rPr>
          <w:rFonts w:eastAsia="Times New Roman"/>
          <w:b/>
          <w:bCs/>
          <w:color w:val="000000"/>
        </w:rPr>
        <w:t>продукте</w:t>
      </w:r>
    </w:p>
    <w:p w14:paraId="4EAADAE4" w14:textId="77777777" w:rsidR="008B22BC" w:rsidRDefault="008B22BC" w:rsidP="002E5772">
      <w:pPr>
        <w:tabs>
          <w:tab w:val="left" w:pos="1134"/>
        </w:tabs>
      </w:pPr>
    </w:p>
    <w:p w14:paraId="7A65A8D2" w14:textId="51C6F656" w:rsidR="002E5772" w:rsidRPr="002E5772" w:rsidRDefault="002E5772" w:rsidP="00B105B1">
      <w:r w:rsidRPr="002E5772">
        <w:t>Программный</w:t>
      </w:r>
      <w:r w:rsidR="00C8501F">
        <w:t xml:space="preserve"> </w:t>
      </w:r>
      <w:r w:rsidRPr="002E5772">
        <w:t>продукт</w:t>
      </w:r>
      <w:r w:rsidR="00C8501F">
        <w:t xml:space="preserve"> </w:t>
      </w:r>
      <w:r w:rsidRPr="002E5772">
        <w:t>«Хранитель</w:t>
      </w:r>
      <w:r w:rsidR="00C8501F">
        <w:t xml:space="preserve"> </w:t>
      </w:r>
      <w:r w:rsidRPr="002E5772">
        <w:t>Земли»</w:t>
      </w:r>
      <w:r w:rsidR="00C8501F">
        <w:t xml:space="preserve"> </w:t>
      </w:r>
      <w:r w:rsidRPr="002E5772">
        <w:t>предназначен</w:t>
      </w:r>
      <w:r w:rsidR="00C8501F">
        <w:t xml:space="preserve"> </w:t>
      </w:r>
      <w:r w:rsidRPr="002E5772">
        <w:t>для</w:t>
      </w:r>
      <w:r w:rsidR="00C8501F">
        <w:t xml:space="preserve"> </w:t>
      </w:r>
      <w:r w:rsidRPr="002E5772">
        <w:t>организации</w:t>
      </w:r>
      <w:r w:rsidR="00C8501F">
        <w:t xml:space="preserve"> </w:t>
      </w:r>
      <w:r w:rsidRPr="002E5772">
        <w:t>эффективного</w:t>
      </w:r>
      <w:r w:rsidR="00C8501F">
        <w:t xml:space="preserve"> </w:t>
      </w:r>
      <w:r w:rsidRPr="002E5772">
        <w:t>взаимодействия</w:t>
      </w:r>
      <w:r w:rsidR="00C8501F">
        <w:t xml:space="preserve"> </w:t>
      </w:r>
      <w:r w:rsidRPr="002E5772">
        <w:t>между</w:t>
      </w:r>
      <w:r w:rsidR="00C8501F">
        <w:t xml:space="preserve"> </w:t>
      </w:r>
      <w:r w:rsidRPr="002E5772">
        <w:t>пользователем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виртуальной</w:t>
      </w:r>
      <w:r w:rsidR="00C8501F">
        <w:t xml:space="preserve"> </w:t>
      </w:r>
      <w:r w:rsidRPr="002E5772">
        <w:t>средой,</w:t>
      </w:r>
      <w:r w:rsidR="00C8501F">
        <w:t xml:space="preserve"> </w:t>
      </w:r>
      <w:r w:rsidRPr="002E5772">
        <w:t>в</w:t>
      </w:r>
      <w:r w:rsidR="00C8501F">
        <w:t xml:space="preserve"> </w:t>
      </w:r>
      <w:r w:rsidRPr="002E5772">
        <w:t>которой</w:t>
      </w:r>
      <w:r w:rsidR="00C8501F">
        <w:t xml:space="preserve"> </w:t>
      </w:r>
      <w:r w:rsidRPr="002E5772">
        <w:t>отражаются</w:t>
      </w:r>
      <w:r w:rsidR="00C8501F">
        <w:t xml:space="preserve"> </w:t>
      </w:r>
      <w:r w:rsidRPr="002E5772">
        <w:t>актуальные</w:t>
      </w:r>
      <w:r w:rsidR="00C8501F">
        <w:t xml:space="preserve"> </w:t>
      </w:r>
      <w:r w:rsidRPr="002E5772">
        <w:t>экологические</w:t>
      </w:r>
      <w:r w:rsidR="00C8501F">
        <w:t xml:space="preserve"> </w:t>
      </w:r>
      <w:r w:rsidRPr="002E5772">
        <w:t>проблемы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предлагаются</w:t>
      </w:r>
      <w:r w:rsidR="00C8501F">
        <w:t xml:space="preserve"> </w:t>
      </w:r>
      <w:r w:rsidRPr="002E5772">
        <w:t>пути</w:t>
      </w:r>
      <w:r w:rsidR="00C8501F">
        <w:t xml:space="preserve"> </w:t>
      </w:r>
      <w:r w:rsidRPr="002E5772">
        <w:t>их</w:t>
      </w:r>
      <w:r w:rsidR="00C8501F">
        <w:t xml:space="preserve"> </w:t>
      </w:r>
      <w:r w:rsidRPr="002E5772">
        <w:t>решения.</w:t>
      </w:r>
      <w:r w:rsidR="00C8501F">
        <w:t xml:space="preserve"> </w:t>
      </w:r>
      <w:r w:rsidRPr="002E5772">
        <w:t>Основная</w:t>
      </w:r>
      <w:r w:rsidR="00C8501F">
        <w:t xml:space="preserve"> </w:t>
      </w:r>
      <w:r w:rsidRPr="002E5772">
        <w:t>цель</w:t>
      </w:r>
      <w:r w:rsidR="00C8501F">
        <w:t xml:space="preserve"> </w:t>
      </w:r>
      <w:r w:rsidRPr="002E5772">
        <w:t>игры</w:t>
      </w:r>
      <w:r w:rsidR="00C8501F">
        <w:t xml:space="preserve"> </w:t>
      </w:r>
      <w:r w:rsidRPr="002E5772">
        <w:t>заключается</w:t>
      </w:r>
      <w:r w:rsidR="00C8501F">
        <w:t xml:space="preserve"> </w:t>
      </w:r>
      <w:r w:rsidRPr="002E5772">
        <w:t>в</w:t>
      </w:r>
      <w:r w:rsidR="00C8501F">
        <w:t xml:space="preserve"> </w:t>
      </w:r>
      <w:r w:rsidRPr="002E5772">
        <w:t>предоставлении</w:t>
      </w:r>
      <w:r w:rsidR="00C8501F">
        <w:t xml:space="preserve"> </w:t>
      </w:r>
      <w:r w:rsidRPr="002E5772">
        <w:t>игрокам</w:t>
      </w:r>
      <w:r w:rsidR="00C8501F">
        <w:t xml:space="preserve"> </w:t>
      </w:r>
      <w:r w:rsidRPr="002E5772">
        <w:t>увлекательного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структурированного</w:t>
      </w:r>
      <w:r w:rsidR="00C8501F">
        <w:t xml:space="preserve"> </w:t>
      </w:r>
      <w:r w:rsidRPr="002E5772">
        <w:t>доступа</w:t>
      </w:r>
      <w:r w:rsidR="00C8501F">
        <w:t xml:space="preserve"> </w:t>
      </w:r>
      <w:r w:rsidRPr="002E5772">
        <w:t>к</w:t>
      </w:r>
      <w:r w:rsidR="00C8501F">
        <w:t xml:space="preserve"> </w:t>
      </w:r>
      <w:r w:rsidRPr="002E5772">
        <w:t>сюжетным</w:t>
      </w:r>
      <w:r w:rsidR="00C8501F">
        <w:t xml:space="preserve"> </w:t>
      </w:r>
      <w:r w:rsidRPr="002E5772">
        <w:t>заданиям,</w:t>
      </w:r>
      <w:r w:rsidR="00C8501F">
        <w:t xml:space="preserve"> </w:t>
      </w:r>
      <w:r w:rsidRPr="002E5772">
        <w:t>образовательным</w:t>
      </w:r>
      <w:r w:rsidR="00C8501F">
        <w:t xml:space="preserve"> </w:t>
      </w:r>
      <w:r w:rsidRPr="002E5772">
        <w:t>элементам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интерактивным</w:t>
      </w:r>
      <w:r w:rsidR="00C8501F">
        <w:t xml:space="preserve"> </w:t>
      </w:r>
      <w:r w:rsidRPr="002E5772">
        <w:t>механикам,</w:t>
      </w:r>
      <w:r w:rsidR="00C8501F">
        <w:t xml:space="preserve"> </w:t>
      </w:r>
      <w:r w:rsidRPr="002E5772">
        <w:t>направленным</w:t>
      </w:r>
      <w:r w:rsidR="00C8501F">
        <w:t xml:space="preserve"> </w:t>
      </w:r>
      <w:r w:rsidRPr="002E5772">
        <w:t>на</w:t>
      </w:r>
      <w:r w:rsidR="00C8501F">
        <w:t xml:space="preserve"> </w:t>
      </w:r>
      <w:r w:rsidRPr="002E5772">
        <w:t>формирование</w:t>
      </w:r>
      <w:r w:rsidR="00C8501F">
        <w:t xml:space="preserve"> </w:t>
      </w:r>
      <w:r w:rsidRPr="002E5772">
        <w:t>экологической</w:t>
      </w:r>
      <w:r w:rsidR="00C8501F">
        <w:t xml:space="preserve"> </w:t>
      </w:r>
      <w:r w:rsidRPr="002E5772">
        <w:t>культуры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развитие</w:t>
      </w:r>
      <w:r w:rsidR="00C8501F">
        <w:t xml:space="preserve"> </w:t>
      </w:r>
      <w:r w:rsidRPr="002E5772">
        <w:t>навыков</w:t>
      </w:r>
      <w:r w:rsidR="00C8501F">
        <w:t xml:space="preserve"> </w:t>
      </w:r>
      <w:r w:rsidRPr="002E5772">
        <w:t>энергосбережения.</w:t>
      </w:r>
    </w:p>
    <w:p w14:paraId="290A7242" w14:textId="6253EDF5" w:rsidR="002E5772" w:rsidRPr="002E5772" w:rsidRDefault="002E5772" w:rsidP="00B105B1">
      <w:r w:rsidRPr="002E5772">
        <w:t>Функциональные</w:t>
      </w:r>
      <w:r w:rsidR="00C8501F">
        <w:t xml:space="preserve"> </w:t>
      </w:r>
      <w:r w:rsidRPr="002E5772">
        <w:t>возможности</w:t>
      </w:r>
      <w:r w:rsidR="00C8501F">
        <w:t xml:space="preserve"> </w:t>
      </w:r>
      <w:r w:rsidRPr="002E5772">
        <w:t>игры</w:t>
      </w:r>
      <w:r w:rsidR="00C8501F">
        <w:t xml:space="preserve"> </w:t>
      </w:r>
      <w:r w:rsidRPr="002E5772">
        <w:t>включают:</w:t>
      </w:r>
    </w:p>
    <w:p w14:paraId="10CE0C18" w14:textId="0B5E5011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исследование</w:t>
      </w:r>
      <w:r w:rsidR="00C8501F">
        <w:t xml:space="preserve"> </w:t>
      </w:r>
      <w:r w:rsidRPr="002E5772">
        <w:t>игровых</w:t>
      </w:r>
      <w:r w:rsidR="00C8501F">
        <w:t xml:space="preserve"> </w:t>
      </w:r>
      <w:r w:rsidRPr="002E5772">
        <w:t>локаций</w:t>
      </w:r>
      <w:r w:rsidR="00C8501F">
        <w:t xml:space="preserve"> </w:t>
      </w:r>
      <w:r w:rsidRPr="002E5772">
        <w:t>(лес,</w:t>
      </w:r>
      <w:r w:rsidR="00C8501F">
        <w:t xml:space="preserve"> </w:t>
      </w:r>
      <w:r w:rsidRPr="002E5772">
        <w:t>река,</w:t>
      </w:r>
      <w:r w:rsidR="00C8501F">
        <w:t xml:space="preserve"> </w:t>
      </w:r>
      <w:r w:rsidRPr="002E5772">
        <w:t>город,</w:t>
      </w:r>
      <w:r w:rsidR="00C8501F">
        <w:t xml:space="preserve"> </w:t>
      </w:r>
      <w:r w:rsidRPr="002E5772">
        <w:t>убежище</w:t>
      </w:r>
      <w:r w:rsidR="00C8501F">
        <w:t xml:space="preserve"> </w:t>
      </w:r>
      <w:r w:rsidRPr="002E5772">
        <w:t>босса);</w:t>
      </w:r>
    </w:p>
    <w:p w14:paraId="4BB2BE73" w14:textId="03C93CE0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выполнение</w:t>
      </w:r>
      <w:r w:rsidR="00C8501F">
        <w:t xml:space="preserve"> </w:t>
      </w:r>
      <w:r w:rsidRPr="002E5772">
        <w:t>сюжетных</w:t>
      </w:r>
      <w:r w:rsidR="00C8501F">
        <w:t xml:space="preserve"> </w:t>
      </w:r>
      <w:r w:rsidRPr="002E5772">
        <w:t>задач</w:t>
      </w:r>
      <w:r w:rsidR="00C8501F">
        <w:t xml:space="preserve"> </w:t>
      </w:r>
      <w:r w:rsidRPr="002E5772">
        <w:t>по</w:t>
      </w:r>
      <w:r w:rsidR="00C8501F">
        <w:t xml:space="preserve"> </w:t>
      </w:r>
      <w:r w:rsidRPr="002E5772">
        <w:t>очистке</w:t>
      </w:r>
      <w:r w:rsidR="00C8501F">
        <w:t xml:space="preserve"> </w:t>
      </w:r>
      <w:r w:rsidRPr="002E5772">
        <w:t>загрязнённых</w:t>
      </w:r>
      <w:r w:rsidR="00C8501F">
        <w:t xml:space="preserve"> </w:t>
      </w:r>
      <w:r w:rsidRPr="002E5772">
        <w:t>территорий,</w:t>
      </w:r>
      <w:r w:rsidR="00C8501F">
        <w:t xml:space="preserve"> </w:t>
      </w:r>
      <w:r w:rsidRPr="002E5772">
        <w:t>посадке</w:t>
      </w:r>
      <w:r w:rsidR="00C8501F">
        <w:t xml:space="preserve"> </w:t>
      </w:r>
      <w:r w:rsidRPr="002E5772">
        <w:t>деревьев,</w:t>
      </w:r>
      <w:r w:rsidR="00C8501F">
        <w:t xml:space="preserve"> </w:t>
      </w:r>
      <w:r w:rsidRPr="002E5772">
        <w:t>спасению</w:t>
      </w:r>
      <w:r w:rsidR="00C8501F">
        <w:t xml:space="preserve"> </w:t>
      </w:r>
      <w:r w:rsidRPr="002E5772">
        <w:t>животных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рациональному</w:t>
      </w:r>
      <w:r w:rsidR="00C8501F">
        <w:t xml:space="preserve"> </w:t>
      </w:r>
      <w:r w:rsidRPr="002E5772">
        <w:t>использованию</w:t>
      </w:r>
      <w:r w:rsidR="00C8501F">
        <w:t xml:space="preserve"> </w:t>
      </w:r>
      <w:r w:rsidRPr="002E5772">
        <w:t>ресурсов;</w:t>
      </w:r>
    </w:p>
    <w:p w14:paraId="2341116E" w14:textId="014C1B05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взаимодействие</w:t>
      </w:r>
      <w:r w:rsidR="00C8501F">
        <w:t xml:space="preserve"> </w:t>
      </w:r>
      <w:r w:rsidRPr="002E5772">
        <w:t>с</w:t>
      </w:r>
      <w:r w:rsidR="00C8501F">
        <w:t xml:space="preserve"> </w:t>
      </w:r>
      <w:r w:rsidRPr="002E5772">
        <w:t>NPC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получение</w:t>
      </w:r>
      <w:r w:rsidR="00C8501F">
        <w:t xml:space="preserve"> </w:t>
      </w:r>
      <w:r w:rsidRPr="002E5772">
        <w:t>заданий,</w:t>
      </w:r>
      <w:r w:rsidR="00C8501F">
        <w:t xml:space="preserve"> </w:t>
      </w:r>
      <w:r w:rsidRPr="002E5772">
        <w:t>подсказок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дополнительных</w:t>
      </w:r>
      <w:r w:rsidR="00C8501F">
        <w:t xml:space="preserve"> </w:t>
      </w:r>
      <w:r w:rsidRPr="002E5772">
        <w:t>сведений;</w:t>
      </w:r>
    </w:p>
    <w:p w14:paraId="12465FA9" w14:textId="5182345F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участие</w:t>
      </w:r>
      <w:r w:rsidR="00C8501F">
        <w:t xml:space="preserve"> </w:t>
      </w:r>
      <w:r w:rsidRPr="002E5772">
        <w:t>в</w:t>
      </w:r>
      <w:r w:rsidR="00C8501F">
        <w:t xml:space="preserve"> </w:t>
      </w:r>
      <w:r w:rsidRPr="002E5772">
        <w:t>мини</w:t>
      </w:r>
      <w:r w:rsidRPr="002E5772">
        <w:noBreakHyphen/>
        <w:t>играх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решении</w:t>
      </w:r>
      <w:r w:rsidR="00C8501F">
        <w:t xml:space="preserve"> </w:t>
      </w:r>
      <w:r w:rsidRPr="002E5772">
        <w:t>логических</w:t>
      </w:r>
      <w:r w:rsidR="00C8501F">
        <w:t xml:space="preserve"> </w:t>
      </w:r>
      <w:r w:rsidRPr="002E5772">
        <w:t>задач;</w:t>
      </w:r>
    </w:p>
    <w:p w14:paraId="30D0A0CD" w14:textId="31A5AFF2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использование</w:t>
      </w:r>
      <w:r w:rsidR="00C8501F">
        <w:t xml:space="preserve"> </w:t>
      </w:r>
      <w:r w:rsidRPr="002E5772">
        <w:t>системы</w:t>
      </w:r>
      <w:r w:rsidR="00C8501F">
        <w:t xml:space="preserve"> </w:t>
      </w:r>
      <w:r w:rsidRPr="002E5772">
        <w:t>инвентаря,</w:t>
      </w:r>
      <w:r w:rsidR="00C8501F">
        <w:t xml:space="preserve"> </w:t>
      </w:r>
      <w:r w:rsidRPr="002E5772">
        <w:t>статистики,</w:t>
      </w:r>
      <w:r w:rsidR="00C8501F">
        <w:t xml:space="preserve"> </w:t>
      </w:r>
      <w:r w:rsidRPr="002E5772">
        <w:t>начисления</w:t>
      </w:r>
      <w:r w:rsidR="00C8501F">
        <w:t xml:space="preserve"> </w:t>
      </w:r>
      <w:r w:rsidRPr="002E5772">
        <w:t>очков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штрафов;</w:t>
      </w:r>
    </w:p>
    <w:p w14:paraId="4EB59A1C" w14:textId="48926B77" w:rsidR="002E5772" w:rsidRPr="002E5772" w:rsidRDefault="002E577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2E5772">
        <w:t>доступ</w:t>
      </w:r>
      <w:r w:rsidR="00C8501F">
        <w:t xml:space="preserve"> </w:t>
      </w:r>
      <w:r w:rsidRPr="002E5772">
        <w:t>к</w:t>
      </w:r>
      <w:r w:rsidR="00C8501F">
        <w:t xml:space="preserve"> </w:t>
      </w:r>
      <w:r w:rsidRPr="002E5772">
        <w:t>встроенному</w:t>
      </w:r>
      <w:r w:rsidR="00C8501F">
        <w:t xml:space="preserve"> </w:t>
      </w:r>
      <w:r w:rsidRPr="002E5772">
        <w:t>магазину</w:t>
      </w:r>
      <w:r w:rsidR="00C8501F">
        <w:t xml:space="preserve"> </w:t>
      </w:r>
      <w:r w:rsidRPr="002E5772">
        <w:t>улучшений</w:t>
      </w:r>
      <w:r w:rsidR="00C8501F">
        <w:t xml:space="preserve"> </w:t>
      </w:r>
      <w:r w:rsidRPr="002E5772">
        <w:t>для</w:t>
      </w:r>
      <w:r w:rsidR="00C8501F">
        <w:t xml:space="preserve"> </w:t>
      </w:r>
      <w:r w:rsidRPr="002E5772">
        <w:t>расширения</w:t>
      </w:r>
      <w:r w:rsidR="00C8501F">
        <w:t xml:space="preserve"> </w:t>
      </w:r>
      <w:r w:rsidRPr="002E5772">
        <w:t>игровых</w:t>
      </w:r>
      <w:r w:rsidR="00C8501F">
        <w:t xml:space="preserve"> </w:t>
      </w:r>
      <w:r w:rsidRPr="002E5772">
        <w:t>возможностей.</w:t>
      </w:r>
    </w:p>
    <w:p w14:paraId="30784C05" w14:textId="38D11C57" w:rsidR="00164A9C" w:rsidRPr="001826E4" w:rsidRDefault="002E5772" w:rsidP="00B105B1">
      <w:r w:rsidRPr="002E5772">
        <w:t>Программный</w:t>
      </w:r>
      <w:r w:rsidR="00C8501F">
        <w:t xml:space="preserve"> </w:t>
      </w:r>
      <w:r w:rsidRPr="002E5772">
        <w:t>продукт</w:t>
      </w:r>
      <w:r w:rsidR="00C8501F">
        <w:t xml:space="preserve"> </w:t>
      </w:r>
      <w:r w:rsidRPr="002E5772">
        <w:t>доступен</w:t>
      </w:r>
      <w:r w:rsidR="00C8501F">
        <w:t xml:space="preserve"> </w:t>
      </w:r>
      <w:r w:rsidRPr="002E5772">
        <w:t>для</w:t>
      </w:r>
      <w:r w:rsidR="00C8501F">
        <w:t xml:space="preserve"> </w:t>
      </w:r>
      <w:r w:rsidRPr="002E5772">
        <w:t>запуска</w:t>
      </w:r>
      <w:r w:rsidR="00C8501F">
        <w:t xml:space="preserve"> </w:t>
      </w:r>
      <w:r w:rsidRPr="002E5772">
        <w:t>на</w:t>
      </w:r>
      <w:r w:rsidR="00C8501F">
        <w:t xml:space="preserve"> </w:t>
      </w:r>
      <w:r w:rsidRPr="002E5772">
        <w:t>персональных</w:t>
      </w:r>
      <w:r w:rsidR="00C8501F">
        <w:t xml:space="preserve"> </w:t>
      </w:r>
      <w:r w:rsidRPr="002E5772">
        <w:t>компьютерах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ноутбуках,</w:t>
      </w:r>
      <w:r w:rsidR="00C8501F">
        <w:t xml:space="preserve"> </w:t>
      </w:r>
      <w:r w:rsidRPr="002E5772">
        <w:t>не</w:t>
      </w:r>
      <w:r w:rsidR="00C8501F">
        <w:t xml:space="preserve"> </w:t>
      </w:r>
      <w:r w:rsidRPr="002E5772">
        <w:t>требует</w:t>
      </w:r>
      <w:r w:rsidR="00C8501F">
        <w:t xml:space="preserve"> </w:t>
      </w:r>
      <w:r w:rsidRPr="002E5772">
        <w:t>постоянного</w:t>
      </w:r>
      <w:r w:rsidR="00C8501F">
        <w:t xml:space="preserve"> </w:t>
      </w:r>
      <w:r w:rsidRPr="002E5772">
        <w:t>подключения</w:t>
      </w:r>
      <w:r w:rsidR="00C8501F">
        <w:t xml:space="preserve"> </w:t>
      </w:r>
      <w:r w:rsidRPr="002E5772">
        <w:t>к</w:t>
      </w:r>
      <w:r w:rsidR="00C8501F">
        <w:t xml:space="preserve"> </w:t>
      </w:r>
      <w:r w:rsidRPr="002E5772">
        <w:t>сети</w:t>
      </w:r>
      <w:r w:rsidR="00C8501F">
        <w:t xml:space="preserve"> </w:t>
      </w:r>
      <w:r w:rsidRPr="002E5772">
        <w:t>Интернет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может</w:t>
      </w:r>
      <w:r w:rsidR="00C8501F">
        <w:t xml:space="preserve"> </w:t>
      </w:r>
      <w:r w:rsidRPr="002E5772">
        <w:t>использоваться</w:t>
      </w:r>
      <w:r w:rsidR="00C8501F">
        <w:t xml:space="preserve"> </w:t>
      </w:r>
      <w:r w:rsidRPr="002E5772">
        <w:t>как</w:t>
      </w:r>
      <w:r w:rsidR="00C8501F">
        <w:t xml:space="preserve"> </w:t>
      </w:r>
      <w:r w:rsidRPr="002E5772">
        <w:t>для</w:t>
      </w:r>
      <w:r w:rsidR="00C8501F">
        <w:t xml:space="preserve"> </w:t>
      </w:r>
      <w:r w:rsidRPr="002E5772">
        <w:t>индивидуального</w:t>
      </w:r>
      <w:r w:rsidR="00C8501F">
        <w:t xml:space="preserve"> </w:t>
      </w:r>
      <w:r w:rsidRPr="002E5772">
        <w:t>прохождения</w:t>
      </w:r>
      <w:r w:rsidR="00C8501F">
        <w:t xml:space="preserve"> </w:t>
      </w:r>
      <w:r w:rsidRPr="002E5772">
        <w:t>сюжетных</w:t>
      </w:r>
      <w:r w:rsidR="00C8501F">
        <w:t xml:space="preserve"> </w:t>
      </w:r>
      <w:r w:rsidRPr="002E5772">
        <w:t>уровней,</w:t>
      </w:r>
      <w:r w:rsidR="00C8501F">
        <w:t xml:space="preserve"> </w:t>
      </w:r>
      <w:r w:rsidRPr="002E5772">
        <w:t>так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в</w:t>
      </w:r>
      <w:r w:rsidR="00C8501F">
        <w:t xml:space="preserve"> </w:t>
      </w:r>
      <w:r w:rsidRPr="002E5772">
        <w:t>рамках</w:t>
      </w:r>
      <w:r w:rsidR="00C8501F">
        <w:t xml:space="preserve"> </w:t>
      </w:r>
      <w:r w:rsidRPr="002E5772">
        <w:t>образовательных</w:t>
      </w:r>
      <w:r w:rsidR="00C8501F">
        <w:t xml:space="preserve"> </w:t>
      </w:r>
      <w:r w:rsidRPr="002E5772">
        <w:t>мероприятий.</w:t>
      </w:r>
      <w:r w:rsidR="00C8501F">
        <w:t xml:space="preserve"> </w:t>
      </w:r>
      <w:r w:rsidRPr="002E5772">
        <w:t>Игра</w:t>
      </w:r>
      <w:r w:rsidR="00C8501F">
        <w:t xml:space="preserve"> </w:t>
      </w:r>
      <w:r w:rsidRPr="002E5772">
        <w:t>обеспечивает</w:t>
      </w:r>
      <w:r w:rsidR="00C8501F">
        <w:t xml:space="preserve"> </w:t>
      </w:r>
      <w:r w:rsidRPr="002E5772">
        <w:t>закрепление</w:t>
      </w:r>
      <w:r w:rsidR="00C8501F">
        <w:t xml:space="preserve"> </w:t>
      </w:r>
      <w:r w:rsidRPr="002E5772">
        <w:t>знаний</w:t>
      </w:r>
      <w:r w:rsidR="00C8501F">
        <w:t xml:space="preserve"> </w:t>
      </w:r>
      <w:r w:rsidRPr="002E5772">
        <w:t>об</w:t>
      </w:r>
      <w:r w:rsidR="00C8501F">
        <w:t xml:space="preserve"> </w:t>
      </w:r>
      <w:r w:rsidRPr="002E5772">
        <w:t>экологии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энергосбережении,</w:t>
      </w:r>
      <w:r w:rsidR="00C8501F">
        <w:t xml:space="preserve"> </w:t>
      </w:r>
      <w:r w:rsidRPr="002E5772">
        <w:t>способствует</w:t>
      </w:r>
      <w:r w:rsidR="00C8501F">
        <w:t xml:space="preserve"> </w:t>
      </w:r>
      <w:r w:rsidRPr="002E5772">
        <w:t>формированию</w:t>
      </w:r>
      <w:r w:rsidR="00C8501F">
        <w:t xml:space="preserve"> </w:t>
      </w:r>
      <w:r w:rsidRPr="002E5772">
        <w:t>мотивации</w:t>
      </w:r>
      <w:r w:rsidR="00C8501F">
        <w:t xml:space="preserve"> </w:t>
      </w:r>
      <w:r w:rsidRPr="002E5772">
        <w:t>и</w:t>
      </w:r>
      <w:r w:rsidR="00C8501F">
        <w:t xml:space="preserve"> </w:t>
      </w:r>
      <w:r w:rsidRPr="002E5772">
        <w:t>повышению</w:t>
      </w:r>
      <w:r w:rsidR="00C8501F">
        <w:t xml:space="preserve"> </w:t>
      </w:r>
      <w:r w:rsidRPr="002E5772">
        <w:t>интереса</w:t>
      </w:r>
      <w:r w:rsidR="00C8501F">
        <w:t xml:space="preserve"> </w:t>
      </w:r>
      <w:r w:rsidRPr="002E5772">
        <w:t>к</w:t>
      </w:r>
      <w:r w:rsidR="00C8501F">
        <w:t xml:space="preserve"> </w:t>
      </w:r>
      <w:r w:rsidRPr="002E5772">
        <w:t>теме</w:t>
      </w:r>
      <w:r w:rsidR="00C8501F">
        <w:t xml:space="preserve"> </w:t>
      </w:r>
      <w:r w:rsidRPr="002E5772">
        <w:t>защиты</w:t>
      </w:r>
      <w:r w:rsidR="00C8501F">
        <w:t xml:space="preserve"> </w:t>
      </w:r>
      <w:r w:rsidRPr="002E5772">
        <w:t>окружающей</w:t>
      </w:r>
      <w:r w:rsidR="00C8501F">
        <w:t xml:space="preserve"> </w:t>
      </w:r>
      <w:r w:rsidRPr="002E5772">
        <w:t>среды.</w:t>
      </w:r>
    </w:p>
    <w:p w14:paraId="527416F5" w14:textId="27086F95" w:rsidR="00164A9C" w:rsidRDefault="00164A9C" w:rsidP="00164A9C">
      <w:r w:rsidRPr="00164A9C">
        <w:t>Запуск</w:t>
      </w:r>
      <w:r w:rsidR="00C8501F">
        <w:t xml:space="preserve"> </w:t>
      </w:r>
      <w:r w:rsidRPr="00164A9C">
        <w:t>игры</w:t>
      </w:r>
      <w:r w:rsidR="00C8501F">
        <w:t xml:space="preserve"> </w:t>
      </w:r>
      <w:r w:rsidRPr="00164A9C">
        <w:t>осуществляется</w:t>
      </w:r>
      <w:r w:rsidR="00C8501F">
        <w:t xml:space="preserve"> </w:t>
      </w:r>
      <w:r w:rsidRPr="00164A9C">
        <w:t>через</w:t>
      </w:r>
      <w:r w:rsidR="00C8501F">
        <w:t xml:space="preserve"> </w:t>
      </w:r>
      <w:r w:rsidRPr="00164A9C">
        <w:t>ярлык</w:t>
      </w:r>
      <w:r w:rsidR="00C8501F">
        <w:t xml:space="preserve"> </w:t>
      </w:r>
      <w:r w:rsidRPr="00164A9C">
        <w:t>«Хранитель</w:t>
      </w:r>
      <w:r w:rsidR="00C8501F">
        <w:t xml:space="preserve"> </w:t>
      </w:r>
      <w:r w:rsidRPr="00164A9C">
        <w:t>Земли»</w:t>
      </w:r>
      <w:r w:rsidR="00C8501F">
        <w:t xml:space="preserve"> </w:t>
      </w:r>
      <w:r w:rsidRPr="00164A9C">
        <w:t>на</w:t>
      </w:r>
      <w:r w:rsidR="00C8501F">
        <w:t xml:space="preserve"> </w:t>
      </w:r>
      <w:r w:rsidRPr="00164A9C">
        <w:t>рабочем</w:t>
      </w:r>
      <w:r w:rsidR="00C8501F">
        <w:t xml:space="preserve"> </w:t>
      </w:r>
      <w:r w:rsidRPr="00164A9C">
        <w:t>столе</w:t>
      </w:r>
      <w:r w:rsidR="00C8501F">
        <w:t xml:space="preserve"> </w:t>
      </w:r>
      <w:r w:rsidRPr="00164A9C">
        <w:t>или</w:t>
      </w:r>
      <w:r w:rsidR="00C8501F">
        <w:t xml:space="preserve"> </w:t>
      </w:r>
      <w:r w:rsidRPr="00164A9C">
        <w:t>в</w:t>
      </w:r>
      <w:r w:rsidR="00C8501F">
        <w:t xml:space="preserve"> </w:t>
      </w:r>
      <w:r w:rsidRPr="00164A9C">
        <w:t>меню</w:t>
      </w:r>
      <w:r w:rsidR="00C8501F">
        <w:t xml:space="preserve"> </w:t>
      </w:r>
      <w:r w:rsidRPr="00164A9C">
        <w:t>«Пуск»</w:t>
      </w:r>
      <w:r w:rsidR="00C8501F">
        <w:t xml:space="preserve"> </w:t>
      </w:r>
      <w:r w:rsidRPr="00164A9C">
        <w:t>после</w:t>
      </w:r>
      <w:r w:rsidR="00C8501F">
        <w:t xml:space="preserve"> </w:t>
      </w:r>
      <w:r w:rsidRPr="00164A9C">
        <w:t>установки.</w:t>
      </w:r>
      <w:r w:rsidR="00C8501F">
        <w:t xml:space="preserve"> </w:t>
      </w:r>
      <w:r w:rsidRPr="00164A9C">
        <w:t>После</w:t>
      </w:r>
      <w:r w:rsidR="00C8501F">
        <w:t xml:space="preserve"> </w:t>
      </w:r>
      <w:r w:rsidRPr="00164A9C">
        <w:t>открытия</w:t>
      </w:r>
      <w:r w:rsidR="00C8501F">
        <w:t xml:space="preserve"> </w:t>
      </w:r>
      <w:r w:rsidRPr="00164A9C">
        <w:t>программного</w:t>
      </w:r>
      <w:r w:rsidR="00C8501F">
        <w:t xml:space="preserve"> </w:t>
      </w:r>
      <w:r w:rsidRPr="00164A9C">
        <w:t>продукта</w:t>
      </w:r>
      <w:r w:rsidR="00C8501F">
        <w:t xml:space="preserve"> </w:t>
      </w:r>
      <w:r w:rsidRPr="00164A9C">
        <w:t>пользователю</w:t>
      </w:r>
      <w:r w:rsidR="00C8501F">
        <w:t xml:space="preserve"> </w:t>
      </w:r>
      <w:r w:rsidRPr="00164A9C">
        <w:t>доступно</w:t>
      </w:r>
      <w:r w:rsidR="00C8501F">
        <w:t xml:space="preserve"> </w:t>
      </w:r>
      <w:r w:rsidRPr="00164A9C">
        <w:t>главное</w:t>
      </w:r>
      <w:r w:rsidR="00C8501F">
        <w:t xml:space="preserve"> </w:t>
      </w:r>
      <w:r w:rsidRPr="00164A9C">
        <w:t>меню,</w:t>
      </w:r>
      <w:r w:rsidR="00C8501F">
        <w:t xml:space="preserve"> </w:t>
      </w:r>
      <w:r w:rsidRPr="00164A9C">
        <w:t>включающее</w:t>
      </w:r>
      <w:r w:rsidR="00C8501F">
        <w:t xml:space="preserve"> </w:t>
      </w:r>
      <w:r w:rsidRPr="00164A9C">
        <w:t>кнопки</w:t>
      </w:r>
      <w:r w:rsidR="00C8501F">
        <w:t xml:space="preserve"> </w:t>
      </w:r>
      <w:r w:rsidRPr="00164A9C">
        <w:t>«Новая</w:t>
      </w:r>
      <w:r w:rsidR="00C8501F">
        <w:t xml:space="preserve"> </w:t>
      </w:r>
      <w:r w:rsidRPr="00164A9C">
        <w:t>игра»,</w:t>
      </w:r>
      <w:r w:rsidR="00C8501F">
        <w:t xml:space="preserve"> </w:t>
      </w:r>
      <w:r w:rsidRPr="00164A9C">
        <w:t>«Продолжить»,</w:t>
      </w:r>
      <w:r w:rsidR="00C8501F">
        <w:t xml:space="preserve"> </w:t>
      </w:r>
      <w:r w:rsidRPr="00164A9C">
        <w:t>«Настройки»</w:t>
      </w:r>
      <w:r w:rsidR="00183865">
        <w:t>,</w:t>
      </w:r>
      <w:r w:rsidR="00C8501F">
        <w:t xml:space="preserve"> </w:t>
      </w:r>
      <w:r w:rsidR="00183865" w:rsidRPr="00164A9C">
        <w:t>«</w:t>
      </w:r>
      <w:r w:rsidR="00183865">
        <w:t>Об</w:t>
      </w:r>
      <w:r w:rsidR="00C8501F">
        <w:t xml:space="preserve"> </w:t>
      </w:r>
      <w:r w:rsidR="0053531A">
        <w:t>игре</w:t>
      </w:r>
      <w:r w:rsidR="0053531A" w:rsidRPr="00164A9C">
        <w:t>»</w:t>
      </w:r>
      <w:r w:rsidR="00C8501F">
        <w:t xml:space="preserve"> </w:t>
      </w:r>
      <w:r w:rsidR="0053531A" w:rsidRPr="00164A9C">
        <w:t>и</w:t>
      </w:r>
      <w:r w:rsidR="00C8501F">
        <w:t xml:space="preserve"> </w:t>
      </w:r>
      <w:r w:rsidRPr="00164A9C">
        <w:t>«Выход».</w:t>
      </w:r>
      <w:r w:rsidR="00C8501F">
        <w:t xml:space="preserve"> </w:t>
      </w:r>
      <w:r w:rsidRPr="00164A9C">
        <w:t>Управление</w:t>
      </w:r>
      <w:r w:rsidR="00C8501F">
        <w:t xml:space="preserve"> </w:t>
      </w:r>
      <w:r w:rsidRPr="00164A9C">
        <w:t>осуществляется</w:t>
      </w:r>
      <w:r w:rsidR="00C8501F">
        <w:t xml:space="preserve"> </w:t>
      </w:r>
      <w:r w:rsidRPr="00164A9C">
        <w:t>с</w:t>
      </w:r>
      <w:r w:rsidR="00C8501F">
        <w:t xml:space="preserve"> </w:t>
      </w:r>
      <w:r w:rsidRPr="00164A9C">
        <w:t>помощью</w:t>
      </w:r>
      <w:r w:rsidR="00C8501F">
        <w:t xml:space="preserve"> </w:t>
      </w:r>
      <w:r w:rsidRPr="00164A9C">
        <w:t>клавиатуры</w:t>
      </w:r>
      <w:r w:rsidR="00C8501F">
        <w:t xml:space="preserve"> </w:t>
      </w:r>
      <w:r w:rsidRPr="00164A9C">
        <w:t>и</w:t>
      </w:r>
      <w:r w:rsidR="00C8501F">
        <w:t xml:space="preserve"> </w:t>
      </w:r>
      <w:r w:rsidRPr="00164A9C">
        <w:t>мыши,</w:t>
      </w:r>
      <w:r w:rsidR="00C8501F">
        <w:t xml:space="preserve"> </w:t>
      </w:r>
      <w:r w:rsidRPr="00164A9C">
        <w:t>а</w:t>
      </w:r>
      <w:r w:rsidR="00C8501F">
        <w:t xml:space="preserve"> </w:t>
      </w:r>
      <w:r w:rsidRPr="00164A9C">
        <w:t>также</w:t>
      </w:r>
      <w:r w:rsidR="00C8501F">
        <w:t xml:space="preserve"> </w:t>
      </w:r>
      <w:r w:rsidRPr="00164A9C">
        <w:t>через</w:t>
      </w:r>
      <w:r w:rsidR="00C8501F">
        <w:t xml:space="preserve"> </w:t>
      </w:r>
      <w:r w:rsidRPr="00164A9C">
        <w:t>элементы</w:t>
      </w:r>
      <w:r w:rsidR="00C8501F">
        <w:t xml:space="preserve"> </w:t>
      </w:r>
      <w:r w:rsidRPr="00164A9C">
        <w:t>интерфейса</w:t>
      </w:r>
      <w:r w:rsidR="00C8501F">
        <w:t xml:space="preserve"> </w:t>
      </w:r>
      <w:r w:rsidRPr="00164A9C">
        <w:t>на</w:t>
      </w:r>
      <w:r w:rsidR="00C8501F">
        <w:t xml:space="preserve"> </w:t>
      </w:r>
      <w:r w:rsidRPr="00164A9C">
        <w:t>экране</w:t>
      </w:r>
      <w:r w:rsidR="00C8501F">
        <w:t xml:space="preserve"> </w:t>
      </w:r>
      <w:r w:rsidR="006D373E">
        <w:t>(рисунок</w:t>
      </w:r>
      <w:r w:rsidR="00C8501F">
        <w:t xml:space="preserve"> </w:t>
      </w:r>
      <w:r w:rsidR="00F30489">
        <w:t>8</w:t>
      </w:r>
      <w:r w:rsidR="006D373E">
        <w:t>).</w:t>
      </w:r>
    </w:p>
    <w:p w14:paraId="20601D37" w14:textId="77777777" w:rsidR="008E47E8" w:rsidRDefault="008E47E8" w:rsidP="00164A9C"/>
    <w:p w14:paraId="291C4B3D" w14:textId="77777777" w:rsidR="008E47E8" w:rsidRPr="00FF0C61" w:rsidRDefault="008E47E8" w:rsidP="008E47E8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5.2 Инсталляция</w:t>
      </w:r>
    </w:p>
    <w:p w14:paraId="3D7F192F" w14:textId="77777777" w:rsidR="008E47E8" w:rsidRPr="00FF0C61" w:rsidRDefault="008E47E8" w:rsidP="008E47E8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</w:p>
    <w:p w14:paraId="4FF5F87D" w14:textId="30C1E08C" w:rsidR="008E47E8" w:rsidRPr="00FF0C61" w:rsidRDefault="008E47E8" w:rsidP="008E47E8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Для установки программы «</w:t>
      </w:r>
      <w:r w:rsidRPr="002E5772">
        <w:t>Хранитель</w:t>
      </w:r>
      <w:r>
        <w:t xml:space="preserve"> </w:t>
      </w:r>
      <w:r w:rsidRPr="002E5772">
        <w:t>Земли</w:t>
      </w:r>
      <w:r w:rsidRPr="00FF0C61">
        <w:rPr>
          <w:rFonts w:eastAsia="Calibri"/>
          <w:kern w:val="2"/>
          <w14:ligatures w14:val="standardContextual"/>
        </w:rPr>
        <w:t xml:space="preserve">» пользователю необходимо запустить исполняемый файл </w:t>
      </w:r>
      <w:r w:rsidRPr="00FF0C61">
        <w:rPr>
          <w:rFonts w:eastAsia="Calibri"/>
          <w:kern w:val="2"/>
          <w:lang w:val="en-US"/>
          <w14:ligatures w14:val="standardContextual"/>
        </w:rPr>
        <w:t>Setup</w:t>
      </w:r>
      <w:r w:rsidRPr="00FF0C61">
        <w:rPr>
          <w:rFonts w:eastAsia="Calibri"/>
          <w:kern w:val="2"/>
          <w14:ligatures w14:val="standardContextual"/>
        </w:rPr>
        <w:t>.</w:t>
      </w:r>
      <w:r w:rsidRPr="00FF0C61">
        <w:rPr>
          <w:rFonts w:eastAsia="Calibri"/>
          <w:kern w:val="2"/>
          <w:lang w:val="en-US"/>
          <w14:ligatures w14:val="standardContextual"/>
        </w:rPr>
        <w:t>exe</w:t>
      </w:r>
      <w:r w:rsidRPr="00FF0C61">
        <w:rPr>
          <w:rFonts w:eastAsia="Calibri"/>
          <w:kern w:val="2"/>
          <w14:ligatures w14:val="standardContextual"/>
        </w:rPr>
        <w:t>, После запуска откроется диалоговое окно установки, в котором следует выбрать путь установки и следовать подсказкам установщика.</w:t>
      </w:r>
    </w:p>
    <w:p w14:paraId="2A4ABA23" w14:textId="77777777" w:rsidR="008E47E8" w:rsidRDefault="008E47E8" w:rsidP="008E47E8">
      <w:pPr>
        <w:tabs>
          <w:tab w:val="left" w:pos="1440"/>
        </w:tabs>
        <w:rPr>
          <w:rFonts w:eastAsia="Calibri"/>
          <w:kern w:val="2"/>
          <w14:ligatures w14:val="standardContextual"/>
        </w:rPr>
      </w:pPr>
      <w:r w:rsidRPr="00FF0C61">
        <w:rPr>
          <w:rFonts w:eastAsia="Calibri"/>
          <w:kern w:val="2"/>
          <w14:ligatures w14:val="standardContextual"/>
        </w:rPr>
        <w:t>После завершения программа готова к использованию, ее можно запустить через ярлык на рабочем столе, либо же через директорию, в которую была выполнена установка.</w:t>
      </w:r>
    </w:p>
    <w:p w14:paraId="7EEC9801" w14:textId="0A6AC4F0" w:rsidR="008E47E8" w:rsidRPr="00FF0C61" w:rsidRDefault="008E47E8" w:rsidP="008E47E8">
      <w:pPr>
        <w:tabs>
          <w:tab w:val="left" w:pos="1440"/>
        </w:tabs>
        <w:rPr>
          <w:rFonts w:eastAsia="Calibri"/>
          <w:kern w:val="2"/>
          <w14:ligatures w14:val="standardContextual"/>
        </w:rPr>
      </w:pPr>
    </w:p>
    <w:p w14:paraId="6FB3DEE8" w14:textId="1A8F6A73" w:rsidR="008E47E8" w:rsidRPr="00FF0C61" w:rsidRDefault="008E47E8" w:rsidP="008E47E8">
      <w:pPr>
        <w:tabs>
          <w:tab w:val="left" w:pos="1440"/>
        </w:tabs>
        <w:rPr>
          <w:rFonts w:eastAsia="Calibri"/>
          <w:b/>
          <w:bCs/>
          <w:kern w:val="2"/>
          <w14:ligatures w14:val="standardContextual"/>
        </w:rPr>
      </w:pPr>
      <w:r w:rsidRPr="00FF0C61">
        <w:rPr>
          <w:rFonts w:eastAsia="Calibri"/>
          <w:b/>
          <w:bCs/>
          <w:kern w:val="2"/>
          <w14:ligatures w14:val="standardContextual"/>
        </w:rPr>
        <w:t>5.3</w:t>
      </w:r>
      <w:r w:rsidR="00E025C2">
        <w:rPr>
          <w:rFonts w:eastAsia="Calibri"/>
          <w:b/>
          <w:bCs/>
          <w:kern w:val="2"/>
          <w14:ligatures w14:val="standardContextual"/>
        </w:rPr>
        <w:t xml:space="preserve"> </w:t>
      </w:r>
      <w:r w:rsidRPr="00FF0C61">
        <w:rPr>
          <w:rFonts w:eastAsia="Calibri"/>
          <w:b/>
          <w:bCs/>
          <w:kern w:val="2"/>
          <w14:ligatures w14:val="standardContextual"/>
        </w:rPr>
        <w:t>Выполнение программы</w:t>
      </w:r>
    </w:p>
    <w:p w14:paraId="5474894E" w14:textId="3CFBAA74" w:rsidR="00A9501E" w:rsidRDefault="007A7E02" w:rsidP="00164A9C">
      <w:pPr>
        <w:rPr>
          <w:b/>
          <w:bCs/>
        </w:rPr>
      </w:pPr>
      <w:r w:rsidRPr="007A7E02">
        <w:rPr>
          <w:b/>
          <w:bCs/>
        </w:rPr>
        <w:t>5.3.1 Запуск программы</w:t>
      </w:r>
    </w:p>
    <w:p w14:paraId="5E2A76B8" w14:textId="12C4BF13" w:rsidR="007A7E02" w:rsidRDefault="007A7E02" w:rsidP="00164A9C">
      <w:pPr>
        <w:rPr>
          <w:b/>
          <w:bCs/>
        </w:rPr>
      </w:pPr>
    </w:p>
    <w:p w14:paraId="04EDFA3E" w14:textId="38A5D804" w:rsidR="007A7E02" w:rsidRDefault="007A7E02" w:rsidP="007A7E02">
      <w:r w:rsidRPr="007A7E02">
        <w:t>Запуск игры осуществляется двойным щелчком мыши по ярлыку «Хранитель Земли» на рабочем столе или через меню «Пуск». При первом запуске необходимо убедиться, что компьютер соответствует системным требованиям (Windows 10/11, наличие поддержки воспроизведения аудиофайлов формата .</w:t>
      </w:r>
      <w:proofErr w:type="spellStart"/>
      <w:r w:rsidRPr="007A7E02">
        <w:t>wav</w:t>
      </w:r>
      <w:proofErr w:type="spellEnd"/>
      <w:r w:rsidRPr="007A7E02">
        <w:t xml:space="preserve"> и .mp3).</w:t>
      </w:r>
    </w:p>
    <w:p w14:paraId="0E852A84" w14:textId="64755941" w:rsidR="007A7E02" w:rsidRPr="007A7E02" w:rsidRDefault="007A7E02" w:rsidP="007A7E02">
      <w:pPr>
        <w:rPr>
          <w:lang w:val="ru-BY"/>
        </w:rPr>
      </w:pPr>
      <w:r w:rsidRPr="007A7E02">
        <w:rPr>
          <w:lang w:val="ru-BY"/>
        </w:rPr>
        <w:t>Возможные ошибки при запуске:</w:t>
      </w:r>
    </w:p>
    <w:p w14:paraId="25BCD110" w14:textId="474A84F0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rPr>
          <w:lang w:val="ru-BY"/>
        </w:rPr>
        <w:t xml:space="preserve">ошибка </w:t>
      </w:r>
      <w:r w:rsidRPr="007A7E02">
        <w:t>загрузки графики: проверьте наличие папки «</w:t>
      </w:r>
      <w:proofErr w:type="spellStart"/>
      <w:r w:rsidRPr="007A7E02">
        <w:t>Sprites</w:t>
      </w:r>
      <w:proofErr w:type="spellEnd"/>
      <w:r w:rsidRPr="007A7E02">
        <w:t>» и «Resources» в каталоге игры;</w:t>
      </w:r>
    </w:p>
    <w:p w14:paraId="57AD2040" w14:textId="558F4CB5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ошибка отображения интерфейса: убедитесь, что версия .NET Framework и DirectX соответствует требованиям;</w:t>
      </w:r>
    </w:p>
    <w:p w14:paraId="27BB19BF" w14:textId="2235F648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проблемы с запуском: попробуйте выполнить запуск от имени администратора.</w:t>
      </w:r>
    </w:p>
    <w:p w14:paraId="4FD77221" w14:textId="77777777" w:rsidR="007A7E02" w:rsidRPr="007A7E02" w:rsidRDefault="007A7E02" w:rsidP="007A7E02">
      <w:pPr>
        <w:tabs>
          <w:tab w:val="left" w:pos="993"/>
          <w:tab w:val="left" w:pos="1134"/>
        </w:tabs>
        <w:spacing w:after="200"/>
        <w:ind w:left="851" w:firstLine="0"/>
        <w:contextualSpacing/>
      </w:pPr>
      <w:r w:rsidRPr="007A7E02">
        <w:t>Примечания:</w:t>
      </w:r>
    </w:p>
    <w:p w14:paraId="1742293E" w14:textId="63D44CAC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игра не вносит изменений в системный реестр;</w:t>
      </w:r>
    </w:p>
    <w:p w14:paraId="6034ED6A" w14:textId="26988CB7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lang w:val="ru-BY"/>
        </w:rPr>
      </w:pPr>
      <w:r w:rsidRPr="007A7E02">
        <w:t>при необходимости</w:t>
      </w:r>
      <w:r w:rsidRPr="007A7E02">
        <w:rPr>
          <w:lang w:val="ru-BY"/>
        </w:rPr>
        <w:t xml:space="preserve"> ярлык можно создать вручную.</w:t>
      </w:r>
    </w:p>
    <w:p w14:paraId="571D8525" w14:textId="2C7E090C" w:rsidR="007A7E02" w:rsidRPr="007A7E02" w:rsidRDefault="007A7E02" w:rsidP="007A7E02">
      <w:pPr>
        <w:rPr>
          <w:lang w:val="ru-BY"/>
        </w:rPr>
      </w:pPr>
      <w:r w:rsidRPr="007A7E02">
        <w:rPr>
          <w:lang w:val="ru-BY"/>
        </w:rPr>
        <w:t>Главное меню</w:t>
      </w:r>
      <w:r w:rsidRPr="007A7E02">
        <w:t xml:space="preserve"> </w:t>
      </w:r>
      <w:r w:rsidRPr="007A7E02">
        <w:rPr>
          <w:lang w:val="ru-BY"/>
        </w:rPr>
        <w:t>предоставляет доступ ко всем разделам игры через кнопки:</w:t>
      </w:r>
    </w:p>
    <w:p w14:paraId="2289CB7D" w14:textId="5764A05A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rPr>
          <w:lang w:val="ru-BY"/>
        </w:rPr>
        <w:t>«Новая игра</w:t>
      </w:r>
      <w:r w:rsidRPr="007A7E02">
        <w:t>» — начало прохождения с первого уровня;</w:t>
      </w:r>
    </w:p>
    <w:p w14:paraId="1B50353B" w14:textId="323FC443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«Продолжить» — загрузка сохранённого прогресса;</w:t>
      </w:r>
    </w:p>
    <w:p w14:paraId="6F16E276" w14:textId="305F24CC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«Настройки» — изменение параметров графики, звука и управления;</w:t>
      </w:r>
    </w:p>
    <w:p w14:paraId="5BFAB463" w14:textId="37A0F57B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</w:pPr>
      <w:r w:rsidRPr="007A7E02">
        <w:t>«Об игре» — информация о проекте и разработчиках;</w:t>
      </w:r>
    </w:p>
    <w:p w14:paraId="3BE72CFB" w14:textId="0AC00982" w:rsidR="007A7E02" w:rsidRPr="007A7E02" w:rsidRDefault="007A7E02" w:rsidP="00005734">
      <w:pPr>
        <w:numPr>
          <w:ilvl w:val="0"/>
          <w:numId w:val="1"/>
        </w:numPr>
        <w:tabs>
          <w:tab w:val="clear" w:pos="720"/>
          <w:tab w:val="left" w:pos="993"/>
          <w:tab w:val="left" w:pos="1134"/>
        </w:tabs>
        <w:spacing w:after="200"/>
        <w:ind w:left="0" w:firstLine="851"/>
        <w:contextualSpacing/>
        <w:rPr>
          <w:lang w:val="ru-BY"/>
        </w:rPr>
      </w:pPr>
      <w:r w:rsidRPr="007A7E02">
        <w:t>«Выход» —</w:t>
      </w:r>
      <w:r w:rsidRPr="007A7E02">
        <w:rPr>
          <w:lang w:val="ru-BY"/>
        </w:rPr>
        <w:t xml:space="preserve"> завершение работы приложения.</w:t>
      </w:r>
    </w:p>
    <w:p w14:paraId="32526EE5" w14:textId="4AC2761F" w:rsidR="007A7E02" w:rsidRDefault="006D4F63" w:rsidP="00164A9C">
      <w:pPr>
        <w:rPr>
          <w:b/>
          <w:bCs/>
          <w:lang w:val="ru-BY"/>
        </w:rPr>
      </w:pPr>
      <w:r>
        <w:rPr>
          <w:b/>
          <w:bCs/>
          <w:lang w:val="ru-BY"/>
        </w:rPr>
        <w:t xml:space="preserve"> </w:t>
      </w:r>
    </w:p>
    <w:p w14:paraId="58461247" w14:textId="43EA3A8E" w:rsidR="006D4F63" w:rsidRDefault="006D4F63" w:rsidP="00164A9C">
      <w:pPr>
        <w:rPr>
          <w:b/>
          <w:bCs/>
        </w:rPr>
      </w:pPr>
      <w:r w:rsidRPr="006D4F63">
        <w:rPr>
          <w:b/>
          <w:bCs/>
        </w:rPr>
        <w:t>5.3.2 Инструкция по работе с программой</w:t>
      </w:r>
    </w:p>
    <w:p w14:paraId="2CB24836" w14:textId="77777777" w:rsidR="006D4F63" w:rsidRDefault="006D4F63" w:rsidP="00164A9C">
      <w:pPr>
        <w:rPr>
          <w:b/>
          <w:bCs/>
        </w:rPr>
      </w:pPr>
    </w:p>
    <w:p w14:paraId="79DC6F1E" w14:textId="770F1D95" w:rsidR="006D4F63" w:rsidRPr="006D4F63" w:rsidRDefault="006D4F63" w:rsidP="00164A9C">
      <w:pPr>
        <w:rPr>
          <w:lang w:val="ru-BY"/>
        </w:rPr>
      </w:pPr>
      <w:r w:rsidRPr="006D4F63">
        <w:t>После запуска игры отображается главное меню</w:t>
      </w:r>
      <w:r>
        <w:t xml:space="preserve"> (рисунок 8)</w:t>
      </w:r>
      <w:r w:rsidRPr="006D4F63">
        <w:t>, где пользователю доступны основные кнопки управления:</w:t>
      </w:r>
    </w:p>
    <w:p w14:paraId="4AA1A47F" w14:textId="043981A5" w:rsidR="00164A9C" w:rsidRDefault="007A7E02" w:rsidP="00EC1A59">
      <w:pPr>
        <w:ind w:firstLine="3119"/>
      </w:pPr>
      <w:r w:rsidRPr="00AB0411">
        <w:rPr>
          <w:noProof/>
        </w:rPr>
        <w:drawing>
          <wp:anchor distT="0" distB="0" distL="114300" distR="114300" simplePos="0" relativeHeight="251704320" behindDoc="0" locked="0" layoutInCell="1" allowOverlap="1" wp14:anchorId="43CF577B" wp14:editId="73C4DA33">
            <wp:simplePos x="0" y="0"/>
            <wp:positionH relativeFrom="margin">
              <wp:posOffset>1261745</wp:posOffset>
            </wp:positionH>
            <wp:positionV relativeFrom="paragraph">
              <wp:posOffset>0</wp:posOffset>
            </wp:positionV>
            <wp:extent cx="3753485" cy="2143125"/>
            <wp:effectExtent l="0" t="0" r="0" b="9525"/>
            <wp:wrapTopAndBottom/>
            <wp:docPr id="97887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32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A9C" w:rsidRPr="00164A9C">
        <w:t>Рисунок</w:t>
      </w:r>
      <w:r w:rsidR="00C8501F">
        <w:t xml:space="preserve"> </w:t>
      </w:r>
      <w:r w:rsidR="00F30489">
        <w:t>8</w:t>
      </w:r>
      <w:r w:rsidR="00C8501F">
        <w:t xml:space="preserve"> </w:t>
      </w:r>
      <w:r w:rsidR="00164A9C" w:rsidRPr="00164A9C">
        <w:t>–</w:t>
      </w:r>
      <w:r w:rsidR="00C8501F">
        <w:t xml:space="preserve"> </w:t>
      </w:r>
      <w:r w:rsidR="00164A9C" w:rsidRPr="00164A9C">
        <w:t>Главное</w:t>
      </w:r>
      <w:r w:rsidR="00C8501F">
        <w:t xml:space="preserve"> </w:t>
      </w:r>
      <w:r w:rsidR="00164A9C" w:rsidRPr="00164A9C">
        <w:t>меню</w:t>
      </w:r>
      <w:r w:rsidR="00C8501F">
        <w:t xml:space="preserve"> </w:t>
      </w:r>
      <w:r w:rsidR="00164A9C" w:rsidRPr="00164A9C">
        <w:t>игры</w:t>
      </w:r>
    </w:p>
    <w:p w14:paraId="321CDC63" w14:textId="77777777" w:rsidR="007A7E02" w:rsidRPr="00164A9C" w:rsidRDefault="007A7E02" w:rsidP="00EC1A59">
      <w:pPr>
        <w:ind w:firstLine="3119"/>
      </w:pPr>
    </w:p>
    <w:p w14:paraId="37806008" w14:textId="32B72E23" w:rsidR="001273B5" w:rsidRDefault="00163C78" w:rsidP="006C0771">
      <w:r w:rsidRPr="002F2565">
        <w:rPr>
          <w:noProof/>
        </w:rPr>
        <w:drawing>
          <wp:anchor distT="0" distB="0" distL="114300" distR="114300" simplePos="0" relativeHeight="251693056" behindDoc="0" locked="0" layoutInCell="1" allowOverlap="1" wp14:anchorId="6F30D427" wp14:editId="7EC5F628">
            <wp:simplePos x="0" y="0"/>
            <wp:positionH relativeFrom="margin">
              <wp:posOffset>1240790</wp:posOffset>
            </wp:positionH>
            <wp:positionV relativeFrom="paragraph">
              <wp:posOffset>702945</wp:posOffset>
            </wp:positionV>
            <wp:extent cx="3774440" cy="2122170"/>
            <wp:effectExtent l="0" t="0" r="0" b="0"/>
            <wp:wrapTopAndBottom/>
            <wp:docPr id="113473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94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A9C" w:rsidRPr="00164A9C">
        <w:t>При</w:t>
      </w:r>
      <w:r w:rsidR="00C8501F">
        <w:t xml:space="preserve"> </w:t>
      </w:r>
      <w:r w:rsidR="00164A9C" w:rsidRPr="00164A9C">
        <w:t>нажатии</w:t>
      </w:r>
      <w:r w:rsidR="00C8501F">
        <w:t xml:space="preserve"> </w:t>
      </w:r>
      <w:r w:rsidR="00164A9C" w:rsidRPr="00164A9C">
        <w:t>на</w:t>
      </w:r>
      <w:r w:rsidR="00C8501F">
        <w:t xml:space="preserve"> </w:t>
      </w:r>
      <w:r w:rsidR="00164A9C" w:rsidRPr="00164A9C">
        <w:t>кнопку</w:t>
      </w:r>
      <w:r w:rsidR="00C8501F">
        <w:t xml:space="preserve"> </w:t>
      </w:r>
      <w:r w:rsidR="00164A9C" w:rsidRPr="00164A9C">
        <w:t>«</w:t>
      </w:r>
      <w:r w:rsidR="006D4F63">
        <w:t>Начать</w:t>
      </w:r>
      <w:r w:rsidR="00164A9C" w:rsidRPr="00164A9C">
        <w:t>»</w:t>
      </w:r>
      <w:r w:rsidR="00C8501F">
        <w:t xml:space="preserve"> </w:t>
      </w:r>
      <w:r w:rsidR="00164A9C" w:rsidRPr="00164A9C">
        <w:t>пользователю</w:t>
      </w:r>
      <w:r w:rsidR="00C8501F">
        <w:t xml:space="preserve"> </w:t>
      </w:r>
      <w:r w:rsidR="00164A9C" w:rsidRPr="00164A9C">
        <w:t>предлагается</w:t>
      </w:r>
      <w:r w:rsidR="00C8501F">
        <w:t xml:space="preserve"> </w:t>
      </w:r>
      <w:r w:rsidR="00164A9C" w:rsidRPr="00164A9C">
        <w:t>начать</w:t>
      </w:r>
      <w:r w:rsidR="00C8501F">
        <w:t xml:space="preserve"> </w:t>
      </w:r>
      <w:r w:rsidR="00164A9C" w:rsidRPr="00164A9C">
        <w:t>прохождение</w:t>
      </w:r>
      <w:r w:rsidR="00C8501F">
        <w:t xml:space="preserve"> </w:t>
      </w:r>
      <w:r w:rsidR="00164A9C" w:rsidRPr="00164A9C">
        <w:t>с</w:t>
      </w:r>
      <w:r w:rsidR="00C8501F">
        <w:t xml:space="preserve"> </w:t>
      </w:r>
      <w:r w:rsidR="00164A9C" w:rsidRPr="00164A9C">
        <w:t>первого</w:t>
      </w:r>
      <w:r w:rsidR="00C8501F">
        <w:t xml:space="preserve"> </w:t>
      </w:r>
      <w:r w:rsidR="00164A9C" w:rsidRPr="00164A9C">
        <w:t>уровня.</w:t>
      </w:r>
      <w:r w:rsidR="00C8501F">
        <w:t xml:space="preserve"> </w:t>
      </w:r>
      <w:r w:rsidR="00164A9C" w:rsidRPr="00164A9C">
        <w:t>В</w:t>
      </w:r>
      <w:r w:rsidR="00C8501F">
        <w:t xml:space="preserve"> </w:t>
      </w:r>
      <w:r w:rsidR="00164A9C" w:rsidRPr="00164A9C">
        <w:t>разделе</w:t>
      </w:r>
      <w:r w:rsidR="00C8501F">
        <w:t xml:space="preserve"> </w:t>
      </w:r>
      <w:r w:rsidR="00164A9C" w:rsidRPr="00164A9C">
        <w:t>«Настройки»</w:t>
      </w:r>
      <w:r w:rsidR="00C8501F">
        <w:t xml:space="preserve"> </w:t>
      </w:r>
      <w:r w:rsidR="00164A9C" w:rsidRPr="00164A9C">
        <w:t>можно</w:t>
      </w:r>
      <w:r w:rsidR="00C8501F">
        <w:t xml:space="preserve"> </w:t>
      </w:r>
      <w:r w:rsidR="00164A9C" w:rsidRPr="00164A9C">
        <w:t>изменить</w:t>
      </w:r>
      <w:r w:rsidR="00C8501F">
        <w:t xml:space="preserve"> </w:t>
      </w:r>
      <w:r w:rsidR="00164A9C" w:rsidRPr="00164A9C">
        <w:t>звук</w:t>
      </w:r>
      <w:r w:rsidR="00C8501F">
        <w:t xml:space="preserve"> </w:t>
      </w:r>
      <w:r w:rsidR="00EE4F7D">
        <w:t>(рисунок</w:t>
      </w:r>
      <w:r w:rsidR="00C8501F">
        <w:t xml:space="preserve"> </w:t>
      </w:r>
      <w:r w:rsidR="00F30489">
        <w:t>9</w:t>
      </w:r>
      <w:r w:rsidR="00EE4F7D">
        <w:t>)</w:t>
      </w:r>
      <w:r w:rsidR="00164A9C" w:rsidRPr="00164A9C">
        <w:t>.</w:t>
      </w:r>
      <w:r w:rsidR="00C8501F">
        <w:t xml:space="preserve"> </w:t>
      </w:r>
    </w:p>
    <w:p w14:paraId="3BC8299A" w14:textId="4585A27B" w:rsidR="001273B5" w:rsidRDefault="001273B5" w:rsidP="00EC1A59">
      <w:pPr>
        <w:ind w:firstLine="3402"/>
      </w:pPr>
      <w:r w:rsidRPr="00164A9C">
        <w:t>Рисунок</w:t>
      </w:r>
      <w:r w:rsidR="00C8501F">
        <w:t xml:space="preserve"> </w:t>
      </w:r>
      <w:r w:rsidR="00F30489">
        <w:t>9</w:t>
      </w:r>
      <w:r w:rsidR="00C8501F">
        <w:t xml:space="preserve"> </w:t>
      </w:r>
      <w:r w:rsidRPr="00164A9C">
        <w:t>–</w:t>
      </w:r>
      <w:r w:rsidR="00C8501F">
        <w:t xml:space="preserve"> </w:t>
      </w:r>
      <w:r w:rsidRPr="00164A9C">
        <w:t>Окно</w:t>
      </w:r>
      <w:r w:rsidR="00C8501F">
        <w:t xml:space="preserve"> </w:t>
      </w:r>
      <w:r w:rsidRPr="00164A9C">
        <w:t>настроек</w:t>
      </w:r>
    </w:p>
    <w:p w14:paraId="473292E3" w14:textId="77777777" w:rsidR="001273B5" w:rsidRDefault="001273B5" w:rsidP="001273B5">
      <w:pPr>
        <w:ind w:firstLine="0"/>
      </w:pPr>
    </w:p>
    <w:p w14:paraId="7732A4D7" w14:textId="22E6E308" w:rsidR="002F2565" w:rsidRPr="002F2565" w:rsidRDefault="00163C78" w:rsidP="006C0771">
      <w:r w:rsidRPr="003C086F">
        <w:rPr>
          <w:noProof/>
        </w:rPr>
        <w:drawing>
          <wp:anchor distT="0" distB="0" distL="114300" distR="114300" simplePos="0" relativeHeight="251694080" behindDoc="0" locked="0" layoutInCell="1" allowOverlap="1" wp14:anchorId="2A575C10" wp14:editId="04C2EFC1">
            <wp:simplePos x="0" y="0"/>
            <wp:positionH relativeFrom="margin">
              <wp:posOffset>1311910</wp:posOffset>
            </wp:positionH>
            <wp:positionV relativeFrom="paragraph">
              <wp:posOffset>478155</wp:posOffset>
            </wp:positionV>
            <wp:extent cx="3703320" cy="2093595"/>
            <wp:effectExtent l="0" t="0" r="0" b="1905"/>
            <wp:wrapTopAndBottom/>
            <wp:docPr id="13862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58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608">
        <w:t>В</w:t>
      </w:r>
      <w:r w:rsidR="00C8501F">
        <w:t xml:space="preserve"> </w:t>
      </w:r>
      <w:r w:rsidR="00B45608">
        <w:t>разделе</w:t>
      </w:r>
      <w:r w:rsidR="00C8501F">
        <w:t xml:space="preserve"> </w:t>
      </w:r>
      <w:r w:rsidR="00B45608">
        <w:t>«Об</w:t>
      </w:r>
      <w:r w:rsidR="00C8501F">
        <w:t xml:space="preserve"> </w:t>
      </w:r>
      <w:r w:rsidR="00B45608">
        <w:t>игре»</w:t>
      </w:r>
      <w:r w:rsidR="00C8501F">
        <w:t xml:space="preserve"> </w:t>
      </w:r>
      <w:r w:rsidR="001273B5">
        <w:t>можно</w:t>
      </w:r>
      <w:r w:rsidR="00C8501F">
        <w:t xml:space="preserve"> </w:t>
      </w:r>
      <w:r w:rsidR="001273B5">
        <w:t>прочитать</w:t>
      </w:r>
      <w:r w:rsidR="00C8501F">
        <w:t xml:space="preserve"> </w:t>
      </w:r>
      <w:r w:rsidR="001273B5">
        <w:t>информацию</w:t>
      </w:r>
      <w:r w:rsidR="00C8501F">
        <w:t xml:space="preserve"> </w:t>
      </w:r>
      <w:r w:rsidR="001273B5">
        <w:t>о</w:t>
      </w:r>
      <w:r w:rsidR="00C8501F">
        <w:t xml:space="preserve"> </w:t>
      </w:r>
      <w:r w:rsidR="001273B5">
        <w:t>самой</w:t>
      </w:r>
      <w:r w:rsidR="00C8501F">
        <w:t xml:space="preserve"> </w:t>
      </w:r>
      <w:r w:rsidR="001273B5">
        <w:t>игре</w:t>
      </w:r>
      <w:r w:rsidR="00C8501F">
        <w:t xml:space="preserve"> </w:t>
      </w:r>
      <w:r w:rsidR="001273B5">
        <w:t>и</w:t>
      </w:r>
      <w:r w:rsidR="00C8501F">
        <w:t xml:space="preserve"> </w:t>
      </w:r>
      <w:r w:rsidR="001273B5">
        <w:t>об</w:t>
      </w:r>
      <w:r w:rsidR="00C8501F">
        <w:t xml:space="preserve"> </w:t>
      </w:r>
      <w:r w:rsidR="001273B5">
        <w:t>авторах,</w:t>
      </w:r>
      <w:r w:rsidR="00C8501F">
        <w:t xml:space="preserve"> </w:t>
      </w:r>
      <w:r w:rsidR="001273B5">
        <w:t>кто</w:t>
      </w:r>
      <w:r w:rsidR="00C8501F">
        <w:t xml:space="preserve"> </w:t>
      </w:r>
      <w:r w:rsidR="001273B5">
        <w:t>создал</w:t>
      </w:r>
      <w:r w:rsidR="00C8501F">
        <w:t xml:space="preserve"> </w:t>
      </w:r>
      <w:r w:rsidR="001273B5">
        <w:t>игровое</w:t>
      </w:r>
      <w:r w:rsidR="00C8501F">
        <w:t xml:space="preserve"> </w:t>
      </w:r>
      <w:r w:rsidR="001273B5">
        <w:t>приложение</w:t>
      </w:r>
      <w:r w:rsidR="00C8501F">
        <w:t xml:space="preserve"> </w:t>
      </w:r>
      <w:r w:rsidR="00183865">
        <w:t>(рисунок</w:t>
      </w:r>
      <w:r w:rsidR="00C8501F">
        <w:t xml:space="preserve"> </w:t>
      </w:r>
      <w:r w:rsidR="001273B5">
        <w:t>1</w:t>
      </w:r>
      <w:r w:rsidR="00F30489">
        <w:t>0</w:t>
      </w:r>
      <w:r w:rsidR="001273B5">
        <w:t>)</w:t>
      </w:r>
      <w:r w:rsidR="00545F2F">
        <w:t>.</w:t>
      </w:r>
    </w:p>
    <w:p w14:paraId="00675B46" w14:textId="4574797B" w:rsidR="00D6398B" w:rsidRPr="00D6398B" w:rsidRDefault="00DD5F3E" w:rsidP="00163C78">
      <w:pPr>
        <w:ind w:firstLine="3261"/>
      </w:pPr>
      <w:r w:rsidRPr="00164A9C">
        <w:t>Рисунок</w:t>
      </w:r>
      <w:r w:rsidR="00C8501F">
        <w:t xml:space="preserve"> </w:t>
      </w:r>
      <w:r w:rsidRPr="00164A9C">
        <w:t>1</w:t>
      </w:r>
      <w:r w:rsidR="00F30489">
        <w:t>0</w:t>
      </w:r>
      <w:r w:rsidR="00C8501F">
        <w:t xml:space="preserve"> </w:t>
      </w:r>
      <w:r w:rsidRPr="00164A9C">
        <w:t>–</w:t>
      </w:r>
      <w:r w:rsidR="00C8501F">
        <w:t xml:space="preserve"> </w:t>
      </w:r>
      <w:r w:rsidRPr="00164A9C">
        <w:t>Окно</w:t>
      </w:r>
      <w:r w:rsidR="00C8501F">
        <w:t xml:space="preserve"> </w:t>
      </w:r>
      <w:r w:rsidRPr="00164A9C">
        <w:t>настроек</w:t>
      </w:r>
    </w:p>
    <w:p w14:paraId="7094D1DE" w14:textId="6BCADAF9" w:rsidR="00164A9C" w:rsidRDefault="00E025C2" w:rsidP="00B105B1">
      <w:r>
        <w:rPr>
          <w:noProof/>
        </w:rPr>
        <w:drawing>
          <wp:anchor distT="0" distB="0" distL="114300" distR="114300" simplePos="0" relativeHeight="251695104" behindDoc="0" locked="0" layoutInCell="1" allowOverlap="1" wp14:anchorId="17F834D5" wp14:editId="70860249">
            <wp:simplePos x="0" y="0"/>
            <wp:positionH relativeFrom="margin">
              <wp:posOffset>1461770</wp:posOffset>
            </wp:positionH>
            <wp:positionV relativeFrom="paragraph">
              <wp:posOffset>930185</wp:posOffset>
            </wp:positionV>
            <wp:extent cx="3679190" cy="2055495"/>
            <wp:effectExtent l="0" t="0" r="0" b="1905"/>
            <wp:wrapTopAndBottom/>
            <wp:doc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1939" name="Рисунок 63" descr="Изображение выглядит как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C78" w:rsidRPr="00163C78">
        <w:t>При выборе пункта «Начать» открывается первый уровень — лес</w:t>
      </w:r>
      <w:r w:rsidR="00163C78">
        <w:t xml:space="preserve"> (рисунок 11)</w:t>
      </w:r>
      <w:r w:rsidR="00163C78" w:rsidRPr="00163C78">
        <w:t>. Игрок управляет персонажем с помощью клавиш WASD</w:t>
      </w:r>
      <w:r w:rsidR="00163C78">
        <w:t xml:space="preserve"> </w:t>
      </w:r>
      <w:r w:rsidR="00163C78" w:rsidRPr="00164A9C">
        <w:t>(движение)</w:t>
      </w:r>
      <w:r w:rsidR="00163C78" w:rsidRPr="00163C78">
        <w:t xml:space="preserve">, </w:t>
      </w:r>
      <w:r w:rsidR="00163C78" w:rsidRPr="00164A9C">
        <w:t>и</w:t>
      </w:r>
      <w:r w:rsidR="00163C78">
        <w:t xml:space="preserve"> </w:t>
      </w:r>
      <w:r w:rsidR="00163C78" w:rsidRPr="00164A9C">
        <w:t>клавишей</w:t>
      </w:r>
      <w:r w:rsidR="00163C78">
        <w:t xml:space="preserve"> </w:t>
      </w:r>
      <w:r w:rsidR="00163C78" w:rsidRPr="00164A9C">
        <w:t>E</w:t>
      </w:r>
      <w:r w:rsidR="00163C78">
        <w:t xml:space="preserve"> </w:t>
      </w:r>
      <w:r w:rsidR="00163C78" w:rsidRPr="00164A9C">
        <w:t>(взаимодействие)</w:t>
      </w:r>
      <w:r w:rsidR="00163C78">
        <w:t xml:space="preserve">. Игрок может </w:t>
      </w:r>
      <w:r w:rsidR="00163C78" w:rsidRPr="00163C78">
        <w:t>перемещ</w:t>
      </w:r>
      <w:r w:rsidR="00163C78">
        <w:t>аться</w:t>
      </w:r>
      <w:r w:rsidR="00163C78" w:rsidRPr="00163C78">
        <w:t xml:space="preserve"> по карте и исследуя окружение</w:t>
      </w:r>
      <w:r w:rsidR="00163C78">
        <w:t>, а также в</w:t>
      </w:r>
      <w:r w:rsidR="00164A9C" w:rsidRPr="00164A9C">
        <w:t>заимодейств</w:t>
      </w:r>
      <w:r w:rsidR="00163C78">
        <w:t>овать</w:t>
      </w:r>
      <w:r w:rsidR="00C8501F">
        <w:t xml:space="preserve"> </w:t>
      </w:r>
      <w:r w:rsidR="00164A9C" w:rsidRPr="00164A9C">
        <w:t>с</w:t>
      </w:r>
      <w:r w:rsidR="00C8501F">
        <w:t xml:space="preserve"> </w:t>
      </w:r>
      <w:r w:rsidR="00164A9C" w:rsidRPr="00164A9C">
        <w:t>объектами:</w:t>
      </w:r>
      <w:r w:rsidR="00C8501F">
        <w:t xml:space="preserve"> </w:t>
      </w:r>
      <w:r w:rsidR="00164A9C" w:rsidRPr="00164A9C">
        <w:t>сбор</w:t>
      </w:r>
      <w:r w:rsidR="00C8501F">
        <w:t xml:space="preserve"> </w:t>
      </w:r>
      <w:r w:rsidR="00164A9C" w:rsidRPr="00164A9C">
        <w:t>мусора,</w:t>
      </w:r>
      <w:r w:rsidR="00C8501F">
        <w:t xml:space="preserve"> </w:t>
      </w:r>
      <w:r w:rsidR="00164A9C" w:rsidRPr="00164A9C">
        <w:t>посадка</w:t>
      </w:r>
      <w:r w:rsidR="00C8501F">
        <w:t xml:space="preserve"> </w:t>
      </w:r>
      <w:r w:rsidR="00164A9C" w:rsidRPr="00164A9C">
        <w:t>деревьев.</w:t>
      </w:r>
    </w:p>
    <w:p w14:paraId="069297E5" w14:textId="6F13F5D5" w:rsidR="002B636A" w:rsidRDefault="002618B1" w:rsidP="00584DCC">
      <w:pPr>
        <w:ind w:firstLine="3261"/>
      </w:pPr>
      <w:r>
        <w:t>Рисунок</w:t>
      </w:r>
      <w:r w:rsidR="00C8501F">
        <w:t xml:space="preserve"> </w:t>
      </w:r>
      <w:r>
        <w:t>1</w:t>
      </w:r>
      <w:r w:rsidR="006259CC">
        <w:t>1</w:t>
      </w:r>
      <w:r w:rsidR="00C8501F">
        <w:t xml:space="preserve"> </w:t>
      </w:r>
      <w:r>
        <w:t>–</w:t>
      </w:r>
      <w:r w:rsidR="00C8501F">
        <w:t xml:space="preserve"> </w:t>
      </w:r>
      <w:r>
        <w:t>Уровень</w:t>
      </w:r>
      <w:r w:rsidR="00C8501F">
        <w:t xml:space="preserve"> </w:t>
      </w:r>
      <w:r>
        <w:t>1</w:t>
      </w:r>
      <w:r w:rsidR="00C8501F">
        <w:t xml:space="preserve"> </w:t>
      </w:r>
      <w:r>
        <w:t>(лес)</w:t>
      </w:r>
    </w:p>
    <w:p w14:paraId="4F993AF4" w14:textId="6DAEBC07" w:rsidR="00A543B0" w:rsidRDefault="00A543B0" w:rsidP="002618B1">
      <w:pPr>
        <w:ind w:firstLine="3402"/>
      </w:pPr>
    </w:p>
    <w:p w14:paraId="35FAF759" w14:textId="27DEC75C" w:rsidR="00A543B0" w:rsidRDefault="00E025C2" w:rsidP="00A543B0">
      <w:r>
        <w:rPr>
          <w:noProof/>
        </w:rPr>
        <w:drawing>
          <wp:anchor distT="0" distB="0" distL="114300" distR="114300" simplePos="0" relativeHeight="251696128" behindDoc="0" locked="0" layoutInCell="1" allowOverlap="1" wp14:anchorId="131F2D11" wp14:editId="625BA2EB">
            <wp:simplePos x="0" y="0"/>
            <wp:positionH relativeFrom="margin">
              <wp:posOffset>1510030</wp:posOffset>
            </wp:positionH>
            <wp:positionV relativeFrom="paragraph">
              <wp:posOffset>936172</wp:posOffset>
            </wp:positionV>
            <wp:extent cx="3630295" cy="2004060"/>
            <wp:effectExtent l="0" t="0" r="8255" b="0"/>
            <wp:wrapTopAndBottom/>
            <wp:doc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1140" name="Рисунок 64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C78">
        <w:t xml:space="preserve">После прохождения квеста, игрок перемещается на следующий уровень – город (рисунок 12). </w:t>
      </w:r>
      <w:r w:rsidR="00A543B0">
        <w:t>На</w:t>
      </w:r>
      <w:r w:rsidR="00C8501F">
        <w:t xml:space="preserve"> </w:t>
      </w:r>
      <w:r w:rsidR="00A543B0">
        <w:t>локации</w:t>
      </w:r>
      <w:r w:rsidR="00C8501F">
        <w:t xml:space="preserve"> </w:t>
      </w:r>
      <w:r w:rsidR="00A543B0">
        <w:t>так</w:t>
      </w:r>
      <w:r w:rsidR="00C8501F">
        <w:t xml:space="preserve"> </w:t>
      </w:r>
      <w:r w:rsidR="00A543B0">
        <w:t>же</w:t>
      </w:r>
      <w:r w:rsidR="00C8501F">
        <w:t xml:space="preserve"> </w:t>
      </w:r>
      <w:r w:rsidR="00A543B0">
        <w:t>есть</w:t>
      </w:r>
      <w:r w:rsidR="00C8501F">
        <w:t xml:space="preserve"> </w:t>
      </w:r>
      <w:r w:rsidR="006259CC">
        <w:t>в</w:t>
      </w:r>
      <w:r w:rsidR="006259CC" w:rsidRPr="00164A9C">
        <w:t>заимодействие</w:t>
      </w:r>
      <w:r w:rsidR="00C8501F">
        <w:t xml:space="preserve"> </w:t>
      </w:r>
      <w:r w:rsidR="006259CC" w:rsidRPr="00164A9C">
        <w:t>с</w:t>
      </w:r>
      <w:r w:rsidR="00C8501F">
        <w:t xml:space="preserve"> </w:t>
      </w:r>
      <w:r w:rsidR="006259CC" w:rsidRPr="00164A9C">
        <w:t>объектами:</w:t>
      </w:r>
      <w:r w:rsidR="00C8501F">
        <w:t xml:space="preserve"> </w:t>
      </w:r>
      <w:r w:rsidR="00E32E95" w:rsidRPr="00164A9C">
        <w:t>включение</w:t>
      </w:r>
      <w:r w:rsidR="00C8501F">
        <w:t xml:space="preserve"> </w:t>
      </w:r>
      <w:r w:rsidR="00E32E95" w:rsidRPr="00164A9C">
        <w:t>фонарей</w:t>
      </w:r>
      <w:r w:rsidR="006259CC">
        <w:t>,</w:t>
      </w:r>
      <w:r w:rsidR="00C8501F">
        <w:t xml:space="preserve"> </w:t>
      </w:r>
      <w:r w:rsidR="006259CC">
        <w:t>выключение</w:t>
      </w:r>
      <w:r w:rsidR="00C8501F">
        <w:t xml:space="preserve"> </w:t>
      </w:r>
      <w:r w:rsidR="006259CC">
        <w:t>автоматов</w:t>
      </w:r>
      <w:r w:rsidR="00563977">
        <w:t>.</w:t>
      </w:r>
      <w:r w:rsidR="00C8501F">
        <w:t xml:space="preserve"> </w:t>
      </w:r>
      <w:r w:rsidR="003C22F5" w:rsidRPr="00164A9C">
        <w:t>Управление</w:t>
      </w:r>
      <w:r w:rsidR="00C8501F">
        <w:t xml:space="preserve"> </w:t>
      </w:r>
      <w:r w:rsidR="003C22F5" w:rsidRPr="00164A9C">
        <w:t>осуществляетс</w:t>
      </w:r>
      <w:r w:rsidR="003C22F5">
        <w:t>я</w:t>
      </w:r>
      <w:r w:rsidR="00C8501F">
        <w:t xml:space="preserve"> </w:t>
      </w:r>
      <w:r w:rsidR="00563977" w:rsidRPr="00164A9C">
        <w:t>клави</w:t>
      </w:r>
      <w:r w:rsidR="00BB12AD">
        <w:t>ш</w:t>
      </w:r>
      <w:r w:rsidR="003C22F5">
        <w:t>ами</w:t>
      </w:r>
      <w:r w:rsidR="00C8501F">
        <w:t xml:space="preserve"> </w:t>
      </w:r>
      <w:r w:rsidR="00563977" w:rsidRPr="00164A9C">
        <w:t>WASD</w:t>
      </w:r>
      <w:r w:rsidR="00C8501F">
        <w:t xml:space="preserve"> </w:t>
      </w:r>
      <w:r w:rsidR="00563977" w:rsidRPr="00164A9C">
        <w:t>(движение)</w:t>
      </w:r>
      <w:r w:rsidR="00C8501F">
        <w:t xml:space="preserve"> </w:t>
      </w:r>
      <w:r w:rsidR="00563977" w:rsidRPr="00164A9C">
        <w:t>и</w:t>
      </w:r>
      <w:r w:rsidR="00C8501F">
        <w:t xml:space="preserve"> </w:t>
      </w:r>
      <w:r w:rsidR="00563977" w:rsidRPr="00164A9C">
        <w:t>клавиш</w:t>
      </w:r>
      <w:r w:rsidR="003C22F5">
        <w:t>ей</w:t>
      </w:r>
      <w:r w:rsidR="00C8501F">
        <w:t xml:space="preserve"> </w:t>
      </w:r>
      <w:r w:rsidR="00563977" w:rsidRPr="00164A9C">
        <w:t>E</w:t>
      </w:r>
      <w:r w:rsidR="00C8501F">
        <w:t xml:space="preserve"> </w:t>
      </w:r>
      <w:r w:rsidR="00563977" w:rsidRPr="00164A9C">
        <w:t>(взаимодействие)</w:t>
      </w:r>
      <w:r w:rsidR="00163C78">
        <w:t>.</w:t>
      </w:r>
    </w:p>
    <w:p w14:paraId="398A4E94" w14:textId="08CC7CDC" w:rsidR="002618B1" w:rsidRDefault="00B45608" w:rsidP="00E025C2">
      <w:pPr>
        <w:ind w:firstLine="0"/>
        <w:jc w:val="center"/>
      </w:pPr>
      <w:r>
        <w:t>Рисунок</w:t>
      </w:r>
      <w:r w:rsidR="00C8501F">
        <w:t xml:space="preserve"> </w:t>
      </w:r>
      <w:r>
        <w:t>1</w:t>
      </w:r>
      <w:r w:rsidR="00A81E43">
        <w:t>2</w:t>
      </w:r>
      <w:r w:rsidR="00C8501F">
        <w:t xml:space="preserve"> </w:t>
      </w:r>
      <w:r>
        <w:t>–</w:t>
      </w:r>
      <w:r w:rsidR="00C8501F">
        <w:t xml:space="preserve"> </w:t>
      </w:r>
      <w:r>
        <w:t>Уровень</w:t>
      </w:r>
      <w:r w:rsidR="00C8501F">
        <w:t xml:space="preserve"> </w:t>
      </w:r>
      <w:r>
        <w:t>2</w:t>
      </w:r>
      <w:r w:rsidR="00C8501F">
        <w:t xml:space="preserve"> </w:t>
      </w:r>
      <w:r>
        <w:t>(город)</w:t>
      </w:r>
    </w:p>
    <w:p w14:paraId="080BFD88" w14:textId="77777777" w:rsidR="00B45608" w:rsidRPr="00164A9C" w:rsidRDefault="00B45608" w:rsidP="00E025C2">
      <w:pPr>
        <w:ind w:firstLine="0"/>
        <w:jc w:val="center"/>
      </w:pPr>
    </w:p>
    <w:p w14:paraId="1844141B" w14:textId="00766D9C" w:rsidR="00164A9C" w:rsidRDefault="00163C78" w:rsidP="00B105B1">
      <w:r w:rsidRPr="00163C78">
        <w:rPr>
          <w:noProof/>
        </w:rPr>
        <w:t>При нажатии клавиши E рядом с NPC открывается окно диалога. Игроку предлагается выбрать вариант ответа, после чего диалог продолжается или завершается</w:t>
      </w:r>
      <w:r>
        <w:rPr>
          <w:noProof/>
        </w:rPr>
        <w:t xml:space="preserve"> </w:t>
      </w:r>
      <w:r w:rsidR="00567FF8">
        <w:t>(</w:t>
      </w:r>
      <w:r w:rsidR="00445B52">
        <w:t>рисунок</w:t>
      </w:r>
      <w:r w:rsidR="00C8501F">
        <w:t xml:space="preserve"> </w:t>
      </w:r>
      <w:r w:rsidR="00445B52">
        <w:t>1</w:t>
      </w:r>
      <w:r w:rsidR="009B7C2B">
        <w:t>3</w:t>
      </w:r>
      <w:r w:rsidR="00445B52">
        <w:t>)</w:t>
      </w:r>
      <w:r w:rsidR="00567FF8">
        <w:t>.</w:t>
      </w:r>
    </w:p>
    <w:p w14:paraId="6F03C58A" w14:textId="5EC87D1B" w:rsidR="00A06F46" w:rsidRDefault="00163C78" w:rsidP="00A06F46">
      <w:pPr>
        <w:ind w:firstLine="3261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A79589E" wp14:editId="798E478B">
            <wp:simplePos x="0" y="0"/>
            <wp:positionH relativeFrom="margin">
              <wp:posOffset>1435735</wp:posOffset>
            </wp:positionH>
            <wp:positionV relativeFrom="paragraph">
              <wp:posOffset>0</wp:posOffset>
            </wp:positionV>
            <wp:extent cx="3655695" cy="2019300"/>
            <wp:effectExtent l="0" t="0" r="1905" b="0"/>
            <wp:wrapTopAndBottom/>
            <wp:doc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3990" name="Рисунок 67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F46">
        <w:t>Рисунок</w:t>
      </w:r>
      <w:r w:rsidR="00C8501F">
        <w:t xml:space="preserve"> </w:t>
      </w:r>
      <w:r w:rsidR="00A06F46">
        <w:t>1</w:t>
      </w:r>
      <w:r w:rsidR="009B7C2B">
        <w:t>3</w:t>
      </w:r>
      <w:r w:rsidR="00C8501F">
        <w:t xml:space="preserve"> </w:t>
      </w:r>
      <w:r w:rsidR="00A06F46">
        <w:t>–</w:t>
      </w:r>
      <w:r w:rsidR="00C8501F">
        <w:t xml:space="preserve"> </w:t>
      </w:r>
      <w:r w:rsidR="00A06F46">
        <w:t>Диалог</w:t>
      </w:r>
      <w:r w:rsidR="00C8501F">
        <w:t xml:space="preserve"> </w:t>
      </w:r>
      <w:r w:rsidR="00A06F46">
        <w:t>с</w:t>
      </w:r>
      <w:r w:rsidR="00C8501F">
        <w:t xml:space="preserve"> </w:t>
      </w:r>
      <w:r w:rsidR="00A06F46">
        <w:rPr>
          <w:lang w:val="en-US"/>
        </w:rPr>
        <w:t>NPC</w:t>
      </w:r>
    </w:p>
    <w:p w14:paraId="7B7D80B3" w14:textId="77777777" w:rsidR="008A7AF5" w:rsidRPr="008A7AF5" w:rsidRDefault="008A7AF5" w:rsidP="00A06F46">
      <w:pPr>
        <w:ind w:firstLine="3261"/>
      </w:pPr>
    </w:p>
    <w:p w14:paraId="458300C7" w14:textId="4575C8D2" w:rsidR="00A06F46" w:rsidRPr="00164A9C" w:rsidRDefault="008A7AF5" w:rsidP="00B105B1">
      <w:r>
        <w:rPr>
          <w:noProof/>
        </w:rPr>
        <w:drawing>
          <wp:anchor distT="0" distB="0" distL="114300" distR="114300" simplePos="0" relativeHeight="251698176" behindDoc="0" locked="0" layoutInCell="1" allowOverlap="1" wp14:anchorId="089A18A3" wp14:editId="298F4D1E">
            <wp:simplePos x="0" y="0"/>
            <wp:positionH relativeFrom="column">
              <wp:posOffset>1433195</wp:posOffset>
            </wp:positionH>
            <wp:positionV relativeFrom="paragraph">
              <wp:posOffset>702945</wp:posOffset>
            </wp:positionV>
            <wp:extent cx="3655695" cy="2038350"/>
            <wp:effectExtent l="0" t="0" r="1905" b="0"/>
            <wp:wrapTopAndBottom/>
            <wp:docPr id="21245291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2918" name="Рисунок 2124529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C78">
        <w:t>Если игрок соглашается, то игроку дается квест и появляется индикатор прогресса</w:t>
      </w:r>
      <w:r>
        <w:t xml:space="preserve"> (рисунок 14)</w:t>
      </w:r>
      <w:r w:rsidR="00163C78">
        <w:t xml:space="preserve">. </w:t>
      </w:r>
      <w:r w:rsidR="00163C78" w:rsidRPr="00163C78">
        <w:t xml:space="preserve">По мере выполнения задания индикатор заполняется, а при завершении </w:t>
      </w:r>
      <w:r w:rsidR="00163C78">
        <w:t xml:space="preserve">выводит сообщение </w:t>
      </w:r>
      <w:r w:rsidR="00163C78" w:rsidRPr="00163C78">
        <w:t>“</w:t>
      </w:r>
      <w:r w:rsidR="00163C78">
        <w:t>Вы молодец!</w:t>
      </w:r>
      <w:r w:rsidR="00163C78" w:rsidRPr="00163C78">
        <w:t>”.</w:t>
      </w:r>
      <w:r>
        <w:t xml:space="preserve"> </w:t>
      </w:r>
    </w:p>
    <w:p w14:paraId="069365FE" w14:textId="7FA31482" w:rsidR="00445B52" w:rsidRPr="00164A9C" w:rsidRDefault="00445B52" w:rsidP="00584DCC">
      <w:pPr>
        <w:ind w:firstLine="2410"/>
      </w:pPr>
      <w:r w:rsidRPr="00164A9C">
        <w:t>Рисунок</w:t>
      </w:r>
      <w:r w:rsidR="00C8501F">
        <w:t xml:space="preserve"> </w:t>
      </w:r>
      <w:r w:rsidRPr="00164A9C">
        <w:t>1</w:t>
      </w:r>
      <w:r w:rsidR="00A03E37">
        <w:t>4</w:t>
      </w:r>
      <w:r w:rsidR="00C8501F">
        <w:t xml:space="preserve"> </w:t>
      </w:r>
      <w:r w:rsidRPr="00164A9C">
        <w:t>–</w:t>
      </w:r>
      <w:r w:rsidR="00C8501F">
        <w:t xml:space="preserve"> </w:t>
      </w:r>
      <w:r w:rsidRPr="00164A9C">
        <w:t>Индикатор</w:t>
      </w:r>
      <w:r w:rsidR="00C8501F">
        <w:t xml:space="preserve"> </w:t>
      </w:r>
      <w:r w:rsidRPr="00164A9C">
        <w:t>прогресса</w:t>
      </w:r>
      <w:r w:rsidR="00C8501F">
        <w:t xml:space="preserve"> </w:t>
      </w:r>
      <w:r w:rsidRPr="00164A9C">
        <w:t>игрока</w:t>
      </w:r>
    </w:p>
    <w:p w14:paraId="56695306" w14:textId="60FC6925" w:rsidR="003C086F" w:rsidRPr="003C086F" w:rsidRDefault="003C086F" w:rsidP="000909E8">
      <w:pPr>
        <w:ind w:firstLine="0"/>
      </w:pPr>
    </w:p>
    <w:p w14:paraId="7B0DD0E5" w14:textId="5BB84E7F" w:rsidR="00164A9C" w:rsidRDefault="008A7AF5" w:rsidP="004D4D1B">
      <w:r w:rsidRPr="004D4D1B">
        <w:rPr>
          <w:noProof/>
        </w:rPr>
        <w:drawing>
          <wp:anchor distT="0" distB="0" distL="114300" distR="114300" simplePos="0" relativeHeight="251705344" behindDoc="0" locked="0" layoutInCell="1" allowOverlap="1" wp14:anchorId="44CF7418" wp14:editId="664E8221">
            <wp:simplePos x="0" y="0"/>
            <wp:positionH relativeFrom="column">
              <wp:posOffset>1423761</wp:posOffset>
            </wp:positionH>
            <wp:positionV relativeFrom="paragraph">
              <wp:posOffset>740410</wp:posOffset>
            </wp:positionV>
            <wp:extent cx="3655695" cy="2105660"/>
            <wp:effectExtent l="0" t="0" r="1905" b="8890"/>
            <wp:wrapTopAndBottom/>
            <wp:doc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5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t="679" r="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210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Также игрок может зайти</w:t>
      </w:r>
      <w:r w:rsidR="00C8501F">
        <w:t xml:space="preserve"> </w:t>
      </w:r>
      <w:r w:rsidR="00150F4D">
        <w:t>в</w:t>
      </w:r>
      <w:r w:rsidR="00C8501F">
        <w:t xml:space="preserve"> </w:t>
      </w:r>
      <w:r w:rsidR="00150F4D">
        <w:t>меню</w:t>
      </w:r>
      <w:r>
        <w:t xml:space="preserve">, для этого </w:t>
      </w:r>
      <w:r w:rsidR="00164A9C" w:rsidRPr="00164A9C">
        <w:t>необходимо</w:t>
      </w:r>
      <w:r w:rsidR="00C8501F">
        <w:t xml:space="preserve"> </w:t>
      </w:r>
      <w:r w:rsidR="00164A9C" w:rsidRPr="00164A9C">
        <w:t>нажать</w:t>
      </w:r>
      <w:r w:rsidR="00C8501F">
        <w:t xml:space="preserve"> </w:t>
      </w:r>
      <w:r w:rsidR="00164A9C" w:rsidRPr="00164A9C">
        <w:t>кнопку</w:t>
      </w:r>
      <w:r w:rsidR="00C8501F">
        <w:t xml:space="preserve"> </w:t>
      </w:r>
      <w:r w:rsidR="00164A9C" w:rsidRPr="00164A9C">
        <w:t>«</w:t>
      </w:r>
      <w:r w:rsidR="00150F4D">
        <w:rPr>
          <w:lang w:val="en-US"/>
        </w:rPr>
        <w:t>Tab</w:t>
      </w:r>
      <w:r w:rsidR="00164A9C" w:rsidRPr="00164A9C">
        <w:t>».</w:t>
      </w:r>
      <w:r w:rsidR="00C8501F">
        <w:t xml:space="preserve"> </w:t>
      </w:r>
      <w:r w:rsidR="009607A2">
        <w:t>В</w:t>
      </w:r>
      <w:r w:rsidR="00C8501F">
        <w:t xml:space="preserve"> </w:t>
      </w:r>
      <w:r w:rsidR="00D7302A">
        <w:t>меню</w:t>
      </w:r>
      <w:r w:rsidR="00C8501F">
        <w:t xml:space="preserve"> </w:t>
      </w:r>
      <w:r w:rsidR="00D7302A">
        <w:t>можно</w:t>
      </w:r>
      <w:r w:rsidR="00C8501F">
        <w:t xml:space="preserve"> </w:t>
      </w:r>
      <w:r w:rsidR="00D7302A">
        <w:t>будет</w:t>
      </w:r>
      <w:r w:rsidR="00C8501F">
        <w:t xml:space="preserve"> </w:t>
      </w:r>
      <w:r w:rsidR="00F774C2">
        <w:t>воспользоваться</w:t>
      </w:r>
      <w:r w:rsidR="00C8501F">
        <w:t xml:space="preserve"> </w:t>
      </w:r>
      <w:r w:rsidR="00570E2D">
        <w:t>настро</w:t>
      </w:r>
      <w:r w:rsidR="00F774C2">
        <w:t>йкой</w:t>
      </w:r>
      <w:r w:rsidR="00C8501F">
        <w:t xml:space="preserve"> </w:t>
      </w:r>
      <w:r w:rsidR="00570E2D">
        <w:t>звук</w:t>
      </w:r>
      <w:r w:rsidR="00F774C2">
        <w:t>а</w:t>
      </w:r>
      <w:r w:rsidR="00570E2D">
        <w:t>,</w:t>
      </w:r>
      <w:r w:rsidR="00C8501F">
        <w:t xml:space="preserve"> </w:t>
      </w:r>
      <w:r w:rsidR="00D7302A">
        <w:t>выйти</w:t>
      </w:r>
      <w:r w:rsidR="00C8501F">
        <w:t xml:space="preserve"> </w:t>
      </w:r>
      <w:r w:rsidR="00D7302A">
        <w:t>в</w:t>
      </w:r>
      <w:r w:rsidR="00C8501F">
        <w:t xml:space="preserve"> </w:t>
      </w:r>
      <w:r w:rsidR="00D7302A">
        <w:t>главное</w:t>
      </w:r>
      <w:r w:rsidR="00C8501F">
        <w:t xml:space="preserve"> </w:t>
      </w:r>
      <w:r w:rsidR="00D7302A">
        <w:t>меню,</w:t>
      </w:r>
      <w:r w:rsidR="00C8501F">
        <w:t xml:space="preserve"> </w:t>
      </w:r>
      <w:r w:rsidR="00D7302A">
        <w:t>а</w:t>
      </w:r>
      <w:r w:rsidR="00C8501F">
        <w:t xml:space="preserve"> </w:t>
      </w:r>
      <w:r w:rsidR="00D7302A">
        <w:t>так</w:t>
      </w:r>
      <w:r w:rsidR="00C8501F">
        <w:t xml:space="preserve"> </w:t>
      </w:r>
      <w:r w:rsidR="00D7302A">
        <w:t>же</w:t>
      </w:r>
      <w:r w:rsidR="00C8501F">
        <w:t xml:space="preserve"> </w:t>
      </w:r>
      <w:r w:rsidR="00D7302A">
        <w:t>полностью</w:t>
      </w:r>
      <w:r w:rsidR="00C8501F">
        <w:t xml:space="preserve"> </w:t>
      </w:r>
      <w:r w:rsidR="00D7302A">
        <w:t>выйти</w:t>
      </w:r>
      <w:r w:rsidR="00C8501F">
        <w:t xml:space="preserve"> </w:t>
      </w:r>
      <w:r w:rsidR="00D7302A">
        <w:t>из</w:t>
      </w:r>
      <w:r w:rsidR="00C8501F">
        <w:t xml:space="preserve"> </w:t>
      </w:r>
      <w:r w:rsidR="00570E2D">
        <w:t>игры</w:t>
      </w:r>
      <w:r w:rsidR="00506D88">
        <w:t>(рисунок</w:t>
      </w:r>
      <w:r w:rsidR="00C8501F">
        <w:t xml:space="preserve"> </w:t>
      </w:r>
      <w:r w:rsidR="00506D88">
        <w:t>15)</w:t>
      </w:r>
      <w:r w:rsidR="00164A9C" w:rsidRPr="00164A9C">
        <w:t>.</w:t>
      </w:r>
    </w:p>
    <w:p w14:paraId="0E2FF62E" w14:textId="7F6FEA2C" w:rsidR="00B105B1" w:rsidRDefault="004D4D1B" w:rsidP="008A7AF5">
      <w:pPr>
        <w:ind w:firstLine="2268"/>
      </w:pPr>
      <w:r w:rsidRPr="00164A9C">
        <w:t>Рисунок</w:t>
      </w:r>
      <w:r w:rsidR="00C8501F">
        <w:t xml:space="preserve"> </w:t>
      </w:r>
      <w:r w:rsidRPr="00164A9C">
        <w:t>1</w:t>
      </w:r>
      <w:r>
        <w:t>5</w:t>
      </w:r>
      <w:r w:rsidR="00C8501F">
        <w:t xml:space="preserve"> </w:t>
      </w:r>
      <w:r w:rsidRPr="00164A9C">
        <w:t>–</w:t>
      </w:r>
      <w:r w:rsidR="00C8501F">
        <w:t xml:space="preserve"> </w:t>
      </w:r>
      <w:r w:rsidRPr="00164A9C">
        <w:t>Индикатор</w:t>
      </w:r>
      <w:r w:rsidR="00C8501F">
        <w:t xml:space="preserve"> </w:t>
      </w:r>
      <w:r w:rsidRPr="00164A9C">
        <w:t>прогресса</w:t>
      </w:r>
      <w:r w:rsidR="00C8501F">
        <w:t xml:space="preserve"> </w:t>
      </w:r>
      <w:r w:rsidRPr="00164A9C">
        <w:t>игрока</w:t>
      </w:r>
    </w:p>
    <w:p w14:paraId="2DA9FD4E" w14:textId="534C845B" w:rsidR="009B01A4" w:rsidRDefault="009B01A4" w:rsidP="009B01A4">
      <w:pPr>
        <w:spacing w:line="276" w:lineRule="auto"/>
        <w:ind w:firstLine="3828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</w:t>
      </w:r>
      <w:r w:rsidRPr="00BD6114">
        <w:rPr>
          <w:rFonts w:eastAsia="Times New Roman"/>
          <w:b/>
          <w:bCs/>
        </w:rPr>
        <w:t>аключение</w:t>
      </w:r>
    </w:p>
    <w:p w14:paraId="6D676CA7" w14:textId="77777777" w:rsidR="009B01A4" w:rsidRPr="00EC73E5" w:rsidRDefault="009B01A4" w:rsidP="009B01A4">
      <w:pPr>
        <w:spacing w:line="276" w:lineRule="auto"/>
        <w:jc w:val="left"/>
        <w:rPr>
          <w:rFonts w:eastAsia="Times New Roman"/>
        </w:rPr>
      </w:pPr>
    </w:p>
    <w:p w14:paraId="2F9CD7DE" w14:textId="77777777" w:rsidR="009B01A4" w:rsidRPr="009B01A4" w:rsidRDefault="009B01A4" w:rsidP="009B01A4">
      <w:pPr>
        <w:rPr>
          <w:rFonts w:eastAsia="Times New Roman"/>
          <w:lang w:val="ru-BY"/>
        </w:rPr>
      </w:pPr>
      <w:r w:rsidRPr="009B01A4">
        <w:rPr>
          <w:rFonts w:eastAsia="Times New Roman"/>
          <w:lang w:val="ru-BY"/>
        </w:rPr>
        <w:t>В ходе выполнения практики была выполнена разработка 2D пиксельной игры «Хранитель Земли» – программного продукта, предназначенного для формирования экологической культуры у детей младшего школьного возраста, популяризации энергосбережения и демонстрации практических способов восстановления природы в игровой форме. В процессе разработки были изучены требования к функционалу игры, выполнено проектирование архитектуры, создана структура игровых уровней, разработан пользовательский интерфейс, а также реализованы основные игровые механики.</w:t>
      </w:r>
    </w:p>
    <w:p w14:paraId="2F123E6F" w14:textId="3D6A566E" w:rsidR="009B01A4" w:rsidRDefault="009B01A4" w:rsidP="009B01A4">
      <w:pPr>
        <w:rPr>
          <w:rFonts w:eastAsia="Times New Roman"/>
          <w:lang w:val="ru-BY"/>
        </w:rPr>
      </w:pPr>
      <w:r w:rsidRPr="009B01A4">
        <w:rPr>
          <w:rFonts w:eastAsia="Times New Roman"/>
          <w:lang w:val="ru-BY"/>
        </w:rPr>
        <w:t>В рамках работы были решены следующие задачи: реализованы задания по очистке загрязнённых территорий и посадке деревьев, разработаны механики энергосбережения. Дополнительно были реализованы диалоги с NPC, визуальные индикаторы прогресса и базовые элементы взаимодействия с окружением.</w:t>
      </w:r>
    </w:p>
    <w:p w14:paraId="45A1AB53" w14:textId="77777777" w:rsidR="00D571A9" w:rsidRPr="009B01A4" w:rsidRDefault="00D571A9" w:rsidP="00D571A9">
      <w:pPr>
        <w:rPr>
          <w:rFonts w:eastAsia="Times New Roman"/>
          <w:lang w:val="ru-BY"/>
        </w:rPr>
      </w:pPr>
      <w:r w:rsidRPr="009B01A4">
        <w:rPr>
          <w:rFonts w:eastAsia="Times New Roman"/>
          <w:lang w:val="ru-BY"/>
        </w:rPr>
        <w:t>Проведённые тестирования подтвердили корректность функционирования ключевых модулей игры. В процессе проверки были протестированы: стабильность и отзывчивость пользовательского интерфейса, корректность работы механик взаимодействия с объектами и NPC, функционирование системы заданий и сохранения прогресса. По итогам тестирования выявленные недочёты были устранены, что позволило повысить стабильность работы и удобство использования игры.</w:t>
      </w:r>
    </w:p>
    <w:p w14:paraId="02FF45CE" w14:textId="77777777" w:rsidR="009B01A4" w:rsidRPr="009B01A4" w:rsidRDefault="009B01A4" w:rsidP="009B01A4">
      <w:pPr>
        <w:rPr>
          <w:rFonts w:eastAsia="Times New Roman"/>
          <w:lang w:val="ru-BY"/>
        </w:rPr>
      </w:pPr>
      <w:r w:rsidRPr="009B01A4">
        <w:rPr>
          <w:rFonts w:eastAsia="Times New Roman"/>
          <w:lang w:val="ru-BY"/>
        </w:rPr>
        <w:t>На основании проведённого тестирования можно сделать вывод, что программный продукт обладает достаточной степенью готовности к эксплуатации. Игра функционирует корректно, соответствует поставленным требованиям и может быть применена в образовательных учреждениях и в рамках экологических мероприятий. Перспективами дальнейшего развития проекта являются: расширение сюжетных линий, добавление новых локаций и заданий, внедрение дополнительных мини</w:t>
      </w:r>
      <w:r w:rsidRPr="009B01A4">
        <w:rPr>
          <w:rFonts w:eastAsia="Times New Roman"/>
          <w:lang w:val="ru-BY"/>
        </w:rPr>
        <w:noBreakHyphen/>
        <w:t xml:space="preserve">игр, улучшение визуальных и </w:t>
      </w:r>
      <w:proofErr w:type="spellStart"/>
      <w:r w:rsidRPr="009B01A4">
        <w:rPr>
          <w:rFonts w:eastAsia="Times New Roman"/>
          <w:lang w:val="ru-BY"/>
        </w:rPr>
        <w:t>аудиофункций</w:t>
      </w:r>
      <w:proofErr w:type="spellEnd"/>
      <w:r w:rsidRPr="009B01A4">
        <w:rPr>
          <w:rFonts w:eastAsia="Times New Roman"/>
          <w:lang w:val="ru-BY"/>
        </w:rPr>
        <w:t>, а также оптимизация интерфейса для разных категорий пользователей.</w:t>
      </w:r>
    </w:p>
    <w:p w14:paraId="3E32606D" w14:textId="267C4DE1" w:rsidR="009B01A4" w:rsidRPr="00D571A9" w:rsidRDefault="009B01A4" w:rsidP="00D571A9">
      <w:pPr>
        <w:rPr>
          <w:rFonts w:eastAsia="Times New Roman"/>
          <w:lang w:val="ru-BY"/>
        </w:rPr>
      </w:pPr>
      <w:r w:rsidRPr="009B01A4">
        <w:rPr>
          <w:rFonts w:eastAsia="Times New Roman"/>
          <w:lang w:val="ru-BY"/>
        </w:rPr>
        <w:t xml:space="preserve">В целом, выполненная работа является завершённой и полностью соответствует задачам учебной практики. В процессе разработки были закреплены навыки проектирования архитектуры игровых приложений, работы с графическими и </w:t>
      </w:r>
      <w:proofErr w:type="spellStart"/>
      <w:r w:rsidRPr="009B01A4">
        <w:rPr>
          <w:rFonts w:eastAsia="Times New Roman"/>
          <w:lang w:val="ru-BY"/>
        </w:rPr>
        <w:t>аудиоресурсами</w:t>
      </w:r>
      <w:proofErr w:type="spellEnd"/>
      <w:r w:rsidRPr="009B01A4">
        <w:rPr>
          <w:rFonts w:eastAsia="Times New Roman"/>
          <w:lang w:val="ru-BY"/>
        </w:rPr>
        <w:t xml:space="preserve">, реализации игровых механик и проведения функционального тестирования. Созданный программный продукт обладает практической ценностью и может быть использован как основа для дальнейшей разработки и совершенствования, чтобы в будущем стать полноценным </w:t>
      </w:r>
      <w:r w:rsidR="00D571A9" w:rsidRPr="009B01A4">
        <w:rPr>
          <w:rFonts w:eastAsia="Times New Roman"/>
          <w:lang w:val="ru-BY"/>
        </w:rPr>
        <w:t>образовательным инструментом для школ и экологических инициатив.</w:t>
      </w:r>
      <w:r>
        <w:br w:type="page"/>
      </w:r>
    </w:p>
    <w:p w14:paraId="7F36B570" w14:textId="2C1B99C7" w:rsidR="00B105B1" w:rsidRDefault="00B105B1" w:rsidP="000F78D7">
      <w:pPr>
        <w:ind w:firstLine="2835"/>
        <w:rPr>
          <w:rFonts w:eastAsia="Times New Roman"/>
          <w:b/>
          <w:bCs/>
        </w:rPr>
      </w:pPr>
      <w:bookmarkStart w:id="4" w:name="_Hlk218943061"/>
      <w:r w:rsidRPr="00BD6114">
        <w:rPr>
          <w:rFonts w:eastAsia="Times New Roman"/>
          <w:b/>
          <w:bCs/>
        </w:rPr>
        <w:t>Список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использованных</w:t>
      </w:r>
      <w:r w:rsidR="00C8501F">
        <w:rPr>
          <w:rFonts w:eastAsia="Times New Roman"/>
          <w:b/>
          <w:bCs/>
        </w:rPr>
        <w:t xml:space="preserve"> </w:t>
      </w:r>
      <w:r w:rsidRPr="00BD6114">
        <w:rPr>
          <w:rFonts w:eastAsia="Times New Roman"/>
          <w:b/>
          <w:bCs/>
        </w:rPr>
        <w:t>источников</w:t>
      </w:r>
    </w:p>
    <w:p w14:paraId="522D7434" w14:textId="77777777" w:rsidR="000F78D7" w:rsidRPr="00BD6114" w:rsidRDefault="000F78D7" w:rsidP="00B105B1">
      <w:pPr>
        <w:rPr>
          <w:rFonts w:eastAsia="Times New Roman"/>
          <w:b/>
          <w:bCs/>
        </w:rPr>
      </w:pPr>
    </w:p>
    <w:p w14:paraId="5004FD4E" w14:textId="21D53FB9" w:rsidR="00B105B1" w:rsidRPr="00B105B1" w:rsidRDefault="00B105B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  <w:rPr>
          <w:rFonts w:eastAsia="Times New Roman"/>
        </w:rPr>
      </w:pPr>
      <w:proofErr w:type="spellStart"/>
      <w:r>
        <w:t>Unity</w:t>
      </w:r>
      <w:proofErr w:type="spellEnd"/>
      <w:r w:rsidR="00C8501F">
        <w:t xml:space="preserve"> </w:t>
      </w:r>
      <w:r>
        <w:t>Technologies.</w:t>
      </w:r>
      <w:r w:rsidR="00C8501F">
        <w:t xml:space="preserve"> </w:t>
      </w:r>
      <w:proofErr w:type="spellStart"/>
      <w:r w:rsidRPr="00B105B1">
        <w:rPr>
          <w:rFonts w:eastAsia="Times New Roman"/>
        </w:rPr>
        <w:t>Unity</w:t>
      </w:r>
      <w:proofErr w:type="spellEnd"/>
      <w:r w:rsidR="00C8501F">
        <w:rPr>
          <w:rFonts w:eastAsia="Times New Roman"/>
        </w:rPr>
        <w:t xml:space="preserve"> </w:t>
      </w:r>
      <w:proofErr w:type="spellStart"/>
      <w:r w:rsidRPr="00B105B1">
        <w:rPr>
          <w:rFonts w:eastAsia="Times New Roman"/>
        </w:rPr>
        <w:t>Manual</w:t>
      </w:r>
      <w:proofErr w:type="spellEnd"/>
      <w:r w:rsidRPr="00B105B1">
        <w:rPr>
          <w:rFonts w:eastAsia="Times New Roman"/>
        </w:rPr>
        <w:t>.</w:t>
      </w:r>
      <w:r w:rsidR="00C8501F">
        <w:rPr>
          <w:rFonts w:eastAsia="Times New Roman"/>
        </w:rPr>
        <w:t xml:space="preserve"> </w:t>
      </w:r>
      <w:r w:rsidRPr="00B105B1">
        <w:rPr>
          <w:rFonts w:eastAsia="Times New Roman"/>
        </w:rPr>
        <w:t>[Электронный</w:t>
      </w:r>
      <w:r w:rsidR="00C8501F">
        <w:rPr>
          <w:rFonts w:eastAsia="Times New Roman"/>
        </w:rPr>
        <w:t xml:space="preserve"> </w:t>
      </w:r>
      <w:r w:rsidRPr="00B105B1">
        <w:rPr>
          <w:rFonts w:eastAsia="Times New Roman"/>
        </w:rPr>
        <w:t>ресурс].</w:t>
      </w:r>
      <w:r w:rsidR="00C8501F">
        <w:rPr>
          <w:rFonts w:eastAsia="Times New Roman"/>
        </w:rPr>
        <w:t xml:space="preserve"> </w:t>
      </w:r>
      <w:r w:rsidRPr="00B105B1">
        <w:rPr>
          <w:rFonts w:eastAsia="Times New Roman"/>
        </w:rPr>
        <w:t>–</w:t>
      </w:r>
      <w:r w:rsidR="00C8501F">
        <w:rPr>
          <w:rFonts w:eastAsia="Times New Roman"/>
        </w:rPr>
        <w:t xml:space="preserve"> </w:t>
      </w:r>
      <w:r w:rsidRPr="00B105B1">
        <w:rPr>
          <w:rFonts w:eastAsia="Times New Roman"/>
        </w:rPr>
        <w:t>Режим</w:t>
      </w:r>
      <w:r w:rsidR="00C8501F">
        <w:rPr>
          <w:rFonts w:eastAsia="Times New Roman"/>
        </w:rPr>
        <w:t xml:space="preserve"> </w:t>
      </w:r>
      <w:r w:rsidRPr="00B105B1">
        <w:rPr>
          <w:rFonts w:eastAsia="Times New Roman"/>
        </w:rPr>
        <w:t>доступа:</w:t>
      </w:r>
      <w:r w:rsidR="00C8501F">
        <w:rPr>
          <w:rFonts w:eastAsia="Times New Roman"/>
        </w:rPr>
        <w:t xml:space="preserve"> </w:t>
      </w:r>
      <w:hyperlink r:id="rId24" w:history="1">
        <w:r w:rsidR="004D6801" w:rsidRPr="00764FC2">
          <w:rPr>
            <w:rStyle w:val="af4"/>
            <w:rFonts w:eastAsia="Times New Roman"/>
          </w:rPr>
          <w:t>https://docs.unity3d.com/Manual/index.html</w:t>
        </w:r>
      </w:hyperlink>
      <w:r w:rsidR="004D6801">
        <w:rPr>
          <w:rFonts w:eastAsia="Times New Roman"/>
        </w:rPr>
        <w:t xml:space="preserve"> </w:t>
      </w:r>
      <w:r w:rsidR="004D6801" w:rsidRPr="004D6801">
        <w:rPr>
          <w:rFonts w:eastAsia="Times New Roman"/>
        </w:rPr>
        <w:t xml:space="preserve">– Дата доступа: </w:t>
      </w:r>
      <w:r w:rsidR="004D6801">
        <w:rPr>
          <w:rFonts w:eastAsia="Times New Roman"/>
        </w:rPr>
        <w:t>10</w:t>
      </w:r>
      <w:r w:rsidR="004D6801" w:rsidRPr="004D6801">
        <w:rPr>
          <w:rFonts w:eastAsia="Times New Roman"/>
        </w:rPr>
        <w:t>.</w:t>
      </w:r>
      <w:r w:rsidR="004D6801">
        <w:rPr>
          <w:rFonts w:eastAsia="Times New Roman"/>
        </w:rPr>
        <w:t>12</w:t>
      </w:r>
      <w:r w:rsidR="004D6801" w:rsidRPr="004D6801">
        <w:rPr>
          <w:rFonts w:eastAsia="Times New Roman"/>
        </w:rPr>
        <w:t>.20</w:t>
      </w:r>
      <w:r w:rsidR="004D6801">
        <w:rPr>
          <w:rFonts w:eastAsia="Times New Roman"/>
        </w:rPr>
        <w:t>25</w:t>
      </w:r>
      <w:r w:rsidR="004D6801" w:rsidRPr="004D6801">
        <w:rPr>
          <w:rFonts w:eastAsia="Times New Roman"/>
        </w:rPr>
        <w:t>.</w:t>
      </w:r>
    </w:p>
    <w:p w14:paraId="5CE29A61" w14:textId="2A4135C1" w:rsidR="00B105B1" w:rsidRPr="00B105B1" w:rsidRDefault="00B105B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proofErr w:type="spellStart"/>
      <w:r w:rsidRPr="00B105B1">
        <w:rPr>
          <w:rFonts w:eastAsia="Times New Roman"/>
        </w:rPr>
        <w:t>Habr</w:t>
      </w:r>
      <w:proofErr w:type="spellEnd"/>
      <w:r w:rsidRPr="00B105B1">
        <w:rPr>
          <w:rFonts w:eastAsia="Times New Roman"/>
        </w:rPr>
        <w:t>.</w:t>
      </w:r>
      <w:r w:rsidR="00C8501F">
        <w:rPr>
          <w:rFonts w:eastAsia="Times New Roman"/>
        </w:rPr>
        <w:t xml:space="preserve"> </w:t>
      </w:r>
      <w:r w:rsidRPr="00B105B1">
        <w:t>Публикации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статьи</w:t>
      </w:r>
      <w:r w:rsidR="00C8501F">
        <w:t xml:space="preserve"> </w:t>
      </w:r>
      <w:r w:rsidRPr="00B105B1">
        <w:t>по</w:t>
      </w:r>
      <w:r w:rsidR="00C8501F">
        <w:t xml:space="preserve"> </w:t>
      </w:r>
      <w:r w:rsidRPr="00B105B1">
        <w:t>программированию</w:t>
      </w:r>
      <w:r w:rsidR="00C8501F">
        <w:t xml:space="preserve"> </w:t>
      </w:r>
      <w:r w:rsidRPr="00B105B1">
        <w:t>и</w:t>
      </w:r>
      <w:r w:rsidR="00C8501F">
        <w:t xml:space="preserve"> </w:t>
      </w:r>
      <w:r w:rsidRPr="00B105B1">
        <w:t>IT.</w:t>
      </w:r>
      <w:r w:rsidR="00C8501F">
        <w:t xml:space="preserve"> </w:t>
      </w:r>
      <w:r w:rsidRPr="00B105B1">
        <w:t>[Электронный</w:t>
      </w:r>
      <w:r w:rsidR="00C8501F">
        <w:t xml:space="preserve"> </w:t>
      </w:r>
      <w:r w:rsidRPr="00B105B1">
        <w:t>ресурс].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Режим</w:t>
      </w:r>
      <w:r w:rsidR="00C8501F">
        <w:t xml:space="preserve"> </w:t>
      </w:r>
      <w:r w:rsidRPr="00B105B1">
        <w:t>доступа:</w:t>
      </w:r>
      <w:r w:rsidR="00C8501F">
        <w:t xml:space="preserve"> </w:t>
      </w:r>
      <w:hyperlink r:id="rId25" w:history="1">
        <w:r w:rsidR="004D6801" w:rsidRPr="00E41639">
          <w:rPr>
            <w:rStyle w:val="af4"/>
          </w:rPr>
          <w:t>https://habr.com/ru/feed/</w:t>
        </w:r>
      </w:hyperlink>
      <w:r w:rsidR="004D6801">
        <w:t xml:space="preserve"> </w:t>
      </w:r>
      <w:r w:rsidR="004D6801" w:rsidRPr="004D6801">
        <w:t>– Дата доступа: 12.12.2025.</w:t>
      </w:r>
    </w:p>
    <w:p w14:paraId="0FC5627E" w14:textId="78FA9539" w:rsidR="004D6801" w:rsidRDefault="00B105B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proofErr w:type="spellStart"/>
      <w:r w:rsidRPr="00B105B1">
        <w:t>Giannis</w:t>
      </w:r>
      <w:proofErr w:type="spellEnd"/>
      <w:r w:rsidR="00C8501F">
        <w:t xml:space="preserve"> </w:t>
      </w:r>
      <w:proofErr w:type="spellStart"/>
      <w:r w:rsidRPr="00B105B1">
        <w:t>Akritidis</w:t>
      </w:r>
      <w:proofErr w:type="spellEnd"/>
      <w:r w:rsidRPr="00B105B1">
        <w:t>.</w:t>
      </w:r>
      <w:r w:rsidR="00C8501F">
        <w:t xml:space="preserve"> </w:t>
      </w:r>
      <w:r w:rsidRPr="00B105B1">
        <w:t>Личный</w:t>
      </w:r>
      <w:r w:rsidR="00C8501F">
        <w:t xml:space="preserve"> </w:t>
      </w:r>
      <w:r w:rsidRPr="00B105B1">
        <w:t>сайт</w:t>
      </w:r>
      <w:r w:rsidR="00C8501F">
        <w:t xml:space="preserve"> </w:t>
      </w:r>
      <w:r w:rsidRPr="00B105B1">
        <w:t>разработчика.</w:t>
      </w:r>
      <w:r w:rsidR="00C8501F">
        <w:t xml:space="preserve"> </w:t>
      </w:r>
      <w:r w:rsidRPr="00B105B1">
        <w:t>[Электронный</w:t>
      </w:r>
      <w:r w:rsidR="00C8501F">
        <w:t xml:space="preserve"> </w:t>
      </w:r>
      <w:r w:rsidRPr="00B105B1">
        <w:t>ресурс].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Режим</w:t>
      </w:r>
      <w:r w:rsidR="00C8501F">
        <w:t xml:space="preserve"> </w:t>
      </w:r>
      <w:r w:rsidRPr="00B105B1">
        <w:t>доступа:</w:t>
      </w:r>
      <w:r w:rsidR="00C8501F">
        <w:t xml:space="preserve"> </w:t>
      </w:r>
      <w:hyperlink r:id="rId26" w:history="1">
        <w:r w:rsidR="004D6801" w:rsidRPr="00E41639">
          <w:rPr>
            <w:rStyle w:val="af4"/>
          </w:rPr>
          <w:t>https://giannisakritidis.com/</w:t>
        </w:r>
      </w:hyperlink>
      <w:r w:rsidR="004D6801">
        <w:t xml:space="preserve"> </w:t>
      </w:r>
      <w:r w:rsidR="004D6801" w:rsidRPr="004D6801">
        <w:t>– Дата доступа: 14.12.2025.</w:t>
      </w:r>
    </w:p>
    <w:p w14:paraId="44D295D7" w14:textId="1ADFB0B6" w:rsidR="00B105B1" w:rsidRPr="00B105B1" w:rsidRDefault="00B105B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r w:rsidRPr="004D6801">
        <w:rPr>
          <w:lang w:val="en-US"/>
        </w:rPr>
        <w:t>YouTube-</w:t>
      </w:r>
      <w:r w:rsidRPr="00B105B1">
        <w:t>канал</w:t>
      </w:r>
      <w:r w:rsidR="00C8501F" w:rsidRPr="004D6801">
        <w:rPr>
          <w:lang w:val="en-US"/>
        </w:rPr>
        <w:t xml:space="preserve"> </w:t>
      </w:r>
      <w:r w:rsidRPr="004D6801">
        <w:rPr>
          <w:lang w:val="en-US"/>
        </w:rPr>
        <w:t>Game</w:t>
      </w:r>
      <w:r w:rsidR="00C8501F" w:rsidRPr="004D6801">
        <w:rPr>
          <w:lang w:val="en-US"/>
        </w:rPr>
        <w:t xml:space="preserve"> </w:t>
      </w:r>
      <w:r w:rsidRPr="004D6801">
        <w:rPr>
          <w:lang w:val="en-US"/>
        </w:rPr>
        <w:t>Code</w:t>
      </w:r>
      <w:r w:rsidR="00C8501F" w:rsidRPr="004D6801">
        <w:rPr>
          <w:lang w:val="en-US"/>
        </w:rPr>
        <w:t xml:space="preserve"> </w:t>
      </w:r>
      <w:r w:rsidRPr="004D6801">
        <w:rPr>
          <w:lang w:val="en-US"/>
        </w:rPr>
        <w:t>Library.</w:t>
      </w:r>
      <w:r w:rsidR="00C8501F" w:rsidRPr="004D6801">
        <w:rPr>
          <w:lang w:val="en-US"/>
        </w:rPr>
        <w:t xml:space="preserve"> </w:t>
      </w:r>
      <w:r w:rsidRPr="00B105B1">
        <w:t>[Электронный</w:t>
      </w:r>
      <w:r w:rsidR="00C8501F">
        <w:t xml:space="preserve"> </w:t>
      </w:r>
      <w:r w:rsidRPr="00B105B1">
        <w:t>ресурс].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Режим</w:t>
      </w:r>
      <w:r w:rsidR="00C8501F">
        <w:t xml:space="preserve"> </w:t>
      </w:r>
      <w:r w:rsidRPr="00B105B1">
        <w:t>доступа:</w:t>
      </w:r>
      <w:r w:rsidR="00C8501F">
        <w:t xml:space="preserve"> </w:t>
      </w:r>
      <w:r w:rsidRPr="00B105B1">
        <w:t>платформа</w:t>
      </w:r>
      <w:r w:rsidR="00C8501F">
        <w:t xml:space="preserve"> </w:t>
      </w:r>
      <w:r w:rsidRPr="00B105B1">
        <w:t>YouTube</w:t>
      </w:r>
      <w:r w:rsidR="004D6801">
        <w:t xml:space="preserve"> </w:t>
      </w:r>
      <w:hyperlink r:id="rId27" w:history="1">
        <w:r w:rsidR="004D6801" w:rsidRPr="00E41639">
          <w:rPr>
            <w:rStyle w:val="af4"/>
          </w:rPr>
          <w:t>https://www.youtube.com/@GameCodeLibrary</w:t>
        </w:r>
      </w:hyperlink>
      <w:r w:rsidR="004D6801">
        <w:t xml:space="preserve"> </w:t>
      </w:r>
      <w:r w:rsidR="004D6801" w:rsidRPr="004D6801">
        <w:t>– Дата доступа: 15.12.2025.</w:t>
      </w:r>
    </w:p>
    <w:p w14:paraId="5CDC9D30" w14:textId="68724395" w:rsidR="000872D1" w:rsidRDefault="00B105B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r w:rsidRPr="00B105B1">
        <w:t>YouTube-канал</w:t>
      </w:r>
      <w:r w:rsidR="00C8501F">
        <w:t xml:space="preserve"> </w:t>
      </w:r>
      <w:proofErr w:type="spellStart"/>
      <w:r w:rsidRPr="00B105B1">
        <w:t>TinyGames</w:t>
      </w:r>
      <w:proofErr w:type="spellEnd"/>
      <w:r w:rsidRPr="00B105B1">
        <w:t>.</w:t>
      </w:r>
      <w:r w:rsidR="00C8501F">
        <w:t xml:space="preserve"> </w:t>
      </w:r>
      <w:r w:rsidRPr="00B105B1">
        <w:t>[Электронный</w:t>
      </w:r>
      <w:r w:rsidR="00C8501F">
        <w:t xml:space="preserve"> </w:t>
      </w:r>
      <w:r w:rsidRPr="00B105B1">
        <w:t>ресурс].</w:t>
      </w:r>
      <w:r w:rsidR="00C8501F">
        <w:t xml:space="preserve"> </w:t>
      </w:r>
      <w:r w:rsidRPr="00B105B1">
        <w:t>–</w:t>
      </w:r>
      <w:r w:rsidR="00C8501F">
        <w:t xml:space="preserve"> </w:t>
      </w:r>
      <w:r w:rsidRPr="00B105B1">
        <w:t>Режим</w:t>
      </w:r>
      <w:r w:rsidR="00C8501F">
        <w:t xml:space="preserve"> </w:t>
      </w:r>
      <w:r w:rsidRPr="00B105B1">
        <w:t>доступа:</w:t>
      </w:r>
      <w:r w:rsidR="00C8501F">
        <w:t xml:space="preserve"> </w:t>
      </w:r>
      <w:hyperlink r:id="rId28" w:history="1">
        <w:r w:rsidR="004D6801" w:rsidRPr="00E41639">
          <w:rPr>
            <w:rStyle w:val="af4"/>
          </w:rPr>
          <w:t>https://www.youtube.com/@TinyGamesUnity</w:t>
        </w:r>
      </w:hyperlink>
      <w:r w:rsidR="004D6801">
        <w:t xml:space="preserve"> </w:t>
      </w:r>
      <w:r w:rsidR="004D6801" w:rsidRPr="004D6801">
        <w:t>– Дата доступа: 15.12.2025.</w:t>
      </w:r>
    </w:p>
    <w:p w14:paraId="78972806" w14:textId="20732668" w:rsidR="004D6801" w:rsidRPr="004D6801" w:rsidRDefault="004D680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proofErr w:type="spellStart"/>
      <w:r w:rsidRPr="004D6801">
        <w:t>Figma</w:t>
      </w:r>
      <w:proofErr w:type="spellEnd"/>
      <w:r w:rsidRPr="004D6801">
        <w:t xml:space="preserve"> – инструмент для прототипирования интерфейсов [Электронный ресурс]. – Режим доступа: </w:t>
      </w:r>
      <w:hyperlink r:id="rId29" w:history="1">
        <w:r w:rsidRPr="004D6801">
          <w:rPr>
            <w:rStyle w:val="af4"/>
          </w:rPr>
          <w:t>https://www.figma.com</w:t>
        </w:r>
      </w:hyperlink>
      <w:r w:rsidRPr="004D6801">
        <w:t>– Дата доступа: 05.12.2025.</w:t>
      </w:r>
    </w:p>
    <w:p w14:paraId="59E75C66" w14:textId="43AC211F" w:rsidR="004D6801" w:rsidRPr="004D6801" w:rsidRDefault="004D680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r w:rsidRPr="004D6801">
        <w:t xml:space="preserve">Draw.io – инструмент для создания диаграмм [Электронный ресурс]. – Режим доступа: </w:t>
      </w:r>
      <w:hyperlink r:id="rId30" w:history="1">
        <w:r w:rsidR="00531250" w:rsidRPr="00531250">
          <w:rPr>
            <w:rStyle w:val="af4"/>
          </w:rPr>
          <w:t>https://www.drawio.com</w:t>
        </w:r>
      </w:hyperlink>
      <w:r w:rsidR="00531250" w:rsidRPr="00531250">
        <w:t xml:space="preserve">/ </w:t>
      </w:r>
      <w:r w:rsidRPr="004D6801">
        <w:t>– Дата доступа: 06.12.2025.</w:t>
      </w:r>
    </w:p>
    <w:p w14:paraId="4D43DFDD" w14:textId="0356A43A" w:rsidR="004D6801" w:rsidRDefault="004D6801" w:rsidP="00005734">
      <w:pPr>
        <w:pStyle w:val="af1"/>
        <w:numPr>
          <w:ilvl w:val="0"/>
          <w:numId w:val="3"/>
        </w:numPr>
        <w:tabs>
          <w:tab w:val="left" w:pos="851"/>
        </w:tabs>
        <w:ind w:left="0" w:firstLine="851"/>
      </w:pPr>
      <w:proofErr w:type="spellStart"/>
      <w:r w:rsidRPr="004D6801">
        <w:t>Krita</w:t>
      </w:r>
      <w:proofErr w:type="spellEnd"/>
      <w:r w:rsidRPr="004D6801">
        <w:t xml:space="preserve"> </w:t>
      </w:r>
      <w:proofErr w:type="spellStart"/>
      <w:r w:rsidRPr="004D6801">
        <w:t>Documentation</w:t>
      </w:r>
      <w:proofErr w:type="spellEnd"/>
      <w:r w:rsidRPr="004D6801">
        <w:t xml:space="preserve"> [Электронный ресурс]. – Режим доступа: </w:t>
      </w:r>
      <w:hyperlink r:id="rId31" w:history="1">
        <w:r w:rsidR="00531250" w:rsidRPr="00531250">
          <w:rPr>
            <w:rStyle w:val="af4"/>
          </w:rPr>
          <w:t>https://docs.krita.org/en/</w:t>
        </w:r>
      </w:hyperlink>
      <w:r w:rsidR="00531250" w:rsidRPr="00531250">
        <w:t xml:space="preserve"> </w:t>
      </w:r>
      <w:r w:rsidRPr="004D6801">
        <w:t>– Дата доступа: 07.12.2025.</w:t>
      </w:r>
      <w:bookmarkEnd w:id="4"/>
    </w:p>
    <w:sectPr w:rsidR="004D6801" w:rsidSect="00A27AB9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type w:val="continuous"/>
      <w:pgSz w:w="11906" w:h="16838" w:code="9"/>
      <w:pgMar w:top="993" w:right="566" w:bottom="1843" w:left="1418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9629" w14:textId="77777777" w:rsidR="00797D77" w:rsidRDefault="00797D77" w:rsidP="00D973E7">
      <w:pPr>
        <w:spacing w:line="240" w:lineRule="auto"/>
      </w:pPr>
      <w:r>
        <w:separator/>
      </w:r>
    </w:p>
  </w:endnote>
  <w:endnote w:type="continuationSeparator" w:id="0">
    <w:p w14:paraId="74CB6E8C" w14:textId="77777777" w:rsidR="00797D77" w:rsidRDefault="00797D77" w:rsidP="00D9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6ACB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147F464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3A23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7BAD14AC" w14:textId="6D0DB2BB" w:rsidR="0007690D" w:rsidRDefault="00AE2AB1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02B889" wp14:editId="10192FAD">
              <wp:simplePos x="0" y="0"/>
              <wp:positionH relativeFrom="column">
                <wp:posOffset>2077720</wp:posOffset>
              </wp:positionH>
              <wp:positionV relativeFrom="paragraph">
                <wp:posOffset>-265603</wp:posOffset>
              </wp:positionV>
              <wp:extent cx="3877426" cy="436765"/>
              <wp:effectExtent l="0" t="0" r="8890" b="190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77426" cy="436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33054" w14:textId="66CE5A37" w:rsidR="0007690D" w:rsidRPr="00AE2AB1" w:rsidRDefault="00235D28" w:rsidP="00AE2AB1">
                          <w:pPr>
                            <w:pStyle w:val="4"/>
                            <w:spacing w:before="0" w:after="0"/>
                            <w:ind w:firstLine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 xml:space="preserve">УП </w:t>
                          </w:r>
                          <w:r w:rsidR="00CE72C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 xml:space="preserve">ТРПО 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5-</w:t>
                          </w:r>
                          <w:r w:rsidR="00060FFD" w:rsidRPr="00AE2AB1">
                            <w:rPr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57865CB0" wp14:editId="7CB724E5">
                                <wp:extent cx="73025" cy="403225"/>
                                <wp:effectExtent l="0" t="0" r="3175" b="0"/>
                                <wp:docPr id="411333799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025" cy="403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04-0612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33.43</w:t>
                          </w:r>
                          <w:r w:rsidR="0007690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9B01A4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 w:rsidR="005F11DD" w:rsidRP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.2</w:t>
                          </w:r>
                          <w:r w:rsidR="00AE2AB1">
                            <w:rPr>
                              <w:rFonts w:ascii="ISOCPEUR" w:hAnsi="ISOCPEUR"/>
                              <w:b w:val="0"/>
                              <w:i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2B889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7" type="#_x0000_t202" style="position:absolute;left:0;text-align:left;margin-left:163.6pt;margin-top:-20.9pt;width:305.3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" filled="f" stroked="f">
              <v:textbox inset="0,0,0,0">
                <w:txbxContent>
                  <w:p w14:paraId="26E33054" w14:textId="66CE5A37" w:rsidR="0007690D" w:rsidRPr="00AE2AB1" w:rsidRDefault="00235D28" w:rsidP="00AE2AB1">
                    <w:pPr>
                      <w:pStyle w:val="4"/>
                      <w:spacing w:before="0" w:after="0"/>
                      <w:ind w:firstLine="0"/>
                      <w:jc w:val="center"/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 xml:space="preserve">УП </w:t>
                    </w:r>
                    <w:r w:rsidR="00CE72C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 xml:space="preserve">ТРПО 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5-</w:t>
                    </w:r>
                    <w:r w:rsidR="00060FFD" w:rsidRPr="00AE2AB1">
                      <w:rPr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57865CB0" wp14:editId="7CB724E5">
                          <wp:extent cx="73025" cy="403225"/>
                          <wp:effectExtent l="0" t="0" r="3175" b="0"/>
                          <wp:docPr id="411333799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3736552" name="Рисунок 65" descr="Изображение выглядит как снимок экрана, темнота, черный&#10;&#10;Содержимое, созданное искусственным интеллектом, может быть неверным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3025" cy="403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04-0612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  <w:lang w:val="en-US"/>
                      </w:rPr>
                      <w:t>.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33.43</w:t>
                    </w:r>
                    <w:r w:rsidR="0007690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.0</w:t>
                    </w:r>
                    <w:r w:rsidR="009B01A4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6</w:t>
                    </w:r>
                    <w:r w:rsidR="005F11DD" w:rsidRP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.2</w:t>
                    </w:r>
                    <w:r w:rsidR="00AE2AB1">
                      <w:rPr>
                        <w:rFonts w:ascii="ISOCPEUR" w:hAnsi="ISOCPEUR"/>
                        <w:b w:val="0"/>
                        <w:i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A0B9EAA" wp14:editId="0F827EEC">
              <wp:simplePos x="0" y="0"/>
              <wp:positionH relativeFrom="column">
                <wp:posOffset>173297</wp:posOffset>
              </wp:positionH>
              <wp:positionV relativeFrom="paragraph">
                <wp:posOffset>170410</wp:posOffset>
              </wp:positionV>
              <wp:extent cx="367146" cy="207125"/>
              <wp:effectExtent l="0" t="0" r="13970" b="254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146" cy="207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08621" w14:textId="77777777" w:rsidR="0007690D" w:rsidRPr="00060FFD" w:rsidRDefault="0007690D" w:rsidP="00060FFD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B9EAA" id="Поле 62" o:spid="_x0000_s1028" type="#_x0000_t202" style="position:absolute;left:0;text-align:left;margin-left:13.65pt;margin-top:13.4pt;width:28.9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" filled="f" stroked="f">
              <v:textbox inset="0,0,0,0">
                <w:txbxContent>
                  <w:p w14:paraId="17D08621" w14:textId="77777777" w:rsidR="0007690D" w:rsidRPr="00060FFD" w:rsidRDefault="0007690D" w:rsidP="00060FFD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60FF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84CB017" wp14:editId="508922FE">
              <wp:simplePos x="0" y="0"/>
              <wp:positionH relativeFrom="column">
                <wp:posOffset>-109162</wp:posOffset>
              </wp:positionH>
              <wp:positionV relativeFrom="paragraph">
                <wp:posOffset>169545</wp:posOffset>
              </wp:positionV>
              <wp:extent cx="311728" cy="277091"/>
              <wp:effectExtent l="0" t="0" r="12700" b="889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728" cy="2770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B3FCE" w14:textId="298DEFE8" w:rsidR="0007690D" w:rsidRPr="00060FFD" w:rsidRDefault="00060FFD" w:rsidP="00060FFD">
                          <w:pPr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4CB017" id="Поле 63" o:spid="_x0000_s1029" type="#_x0000_t202" style="position:absolute;left:0;text-align:left;margin-left:-8.6pt;margin-top:13.35pt;width:24.55pt;height:2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" filled="f" stroked="f">
              <v:textbox inset="0,0,0,0">
                <w:txbxContent>
                  <w:p w14:paraId="188B3FCE" w14:textId="298DEFE8" w:rsidR="0007690D" w:rsidRPr="00060FFD" w:rsidRDefault="00060FFD" w:rsidP="00060FFD">
                    <w:pPr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3563CBC" wp14:editId="0E64D2BD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7DBB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Лист</w:t>
                          </w:r>
                        </w:p>
                        <w:p w14:paraId="02D5A71F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563CBC" id="Поле 60" o:spid="_x0000_s1030" type="#_x0000_t202" style="position:absolute;left:0;text-align:left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" filled="f" stroked="f">
              <v:textbox inset="0,0,0,0">
                <w:txbxContent>
                  <w:p w14:paraId="5E97DBB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Лист</w:t>
                    </w:r>
                  </w:p>
                  <w:p w14:paraId="02D5A71F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CF5595A" wp14:editId="7B71B07A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0032EB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8C2FE8" wp14:editId="4416AD39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3A468C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35004AA9" wp14:editId="376ED102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1C21E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04AA9" id="Поле 65" o:spid="_x0000_s1031" type="#_x0000_t202" style="position:absolute;left:0;text-align:left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A6&#10;4xwV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4C1C21E" w14:textId="77777777" w:rsidR="0007690D" w:rsidRPr="00060FFD" w:rsidRDefault="0007690D" w:rsidP="00060FFD">
                    <w:pPr>
                      <w:spacing w:line="240" w:lineRule="auto"/>
                      <w:ind w:firstLine="0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DBD1B92" wp14:editId="7AD77C3D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25BFC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D1B92" id="Поле 59" o:spid="_x0000_s1032" type="#_x0000_t202" style="position:absolute;left:0;text-align:left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3025BFC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C625F3" wp14:editId="21653A1A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7C332" w14:textId="77777777" w:rsidR="0007690D" w:rsidRPr="00060FFD" w:rsidRDefault="0007690D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060FFD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C625F3" id="Поле 58" o:spid="_x0000_s1033" type="#_x0000_t202" style="position:absolute;left:0;text-align:left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17C332" w14:textId="77777777" w:rsidR="0007690D" w:rsidRPr="00060FFD" w:rsidRDefault="0007690D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4"/>
                        <w:szCs w:val="24"/>
                        <w:lang w:val="en-US"/>
                      </w:rPr>
                    </w:pPr>
                    <w:r w:rsidRPr="00060FFD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F624569" wp14:editId="380D92F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26C94" w14:textId="3DACE1B6" w:rsidR="00A27AB9" w:rsidRDefault="00A27AB9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7E1AF342" w14:textId="77777777" w:rsidR="00A27AB9" w:rsidRPr="00E861C8" w:rsidRDefault="00A27AB9" w:rsidP="00060FF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</w:p>
                        <w:p w14:paraId="42D4D6F7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624569" id="Поле 53" o:spid="_x0000_s1034" type="#_x0000_t202" style="position:absolute;left:0;text-align:left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2BF26C94" w14:textId="3DACE1B6" w:rsidR="00A27AB9" w:rsidRDefault="00A27AB9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7E1AF342" w14:textId="77777777" w:rsidR="00A27AB9" w:rsidRPr="00E861C8" w:rsidRDefault="00A27AB9" w:rsidP="00060FF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</w:p>
                  <w:p w14:paraId="42D4D6F7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CC65BF" wp14:editId="631A9F23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185AA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DD087F0" wp14:editId="63FBB80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50A04F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D1084A" wp14:editId="5037EDDA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9951E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9E6A" wp14:editId="5545F04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236E2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205864" wp14:editId="2EEBEAC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039C4E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B27F8" wp14:editId="7A590DB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EA95AE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70F1CA" wp14:editId="18F89C0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513988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86F451" wp14:editId="1857823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848952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5AA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464F231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B82CE10" wp14:editId="3427E865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837A0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A0B4773" wp14:editId="1DC10209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6CE6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0E96817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B4773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47C6CE6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0E96817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077E578" wp14:editId="62AAEA08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9DF6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77E578" id="Поле 40" o:spid="_x0000_s1036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2889DF6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1E13303" wp14:editId="476EC877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C1C3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13303" id="Поле 39" o:spid="_x0000_s1037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3E2C1C3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00D56ED" wp14:editId="1ACC5F79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4BD4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D56ED" id="Поле 38" o:spid="_x0000_s1038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4104BD4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D77603A" wp14:editId="57B36C2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1A06C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77603A" id="Поле 37" o:spid="_x0000_s1039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3FB1A06C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94A1C1F" wp14:editId="4B258AF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2C343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4A1C1F" id="Поле 36" o:spid="_x0000_s1040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912C343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A50AD98" wp14:editId="0420A333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873AB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50AD98" id="Поле 35" o:spid="_x0000_s1041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107873AB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3217C1E" wp14:editId="66A38BA0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D9F2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17C1E" id="Поле 34" o:spid="_x0000_s1042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526D9F2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B30555D" wp14:editId="78479B43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3E4B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30555D" id="Поле 33" o:spid="_x0000_s1043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78B3E4B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E1C484E" wp14:editId="4E0ED8F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F22808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C484E" id="Поле 32" o:spid="_x0000_s1044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6F22808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AA7371B" wp14:editId="6BF9CE70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CF13E5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A7371B" id="Поле 31" o:spid="_x0000_s1045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38CF13E5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69719167" wp14:editId="44E3F9DB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F2D28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19167" id="Поле 30" o:spid="_x0000_s1046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4F2D28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8F50D70" wp14:editId="6C117B72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4D27DC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F50D70" id="Поле 29" o:spid="_x0000_s1047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54D27DC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5B9A4B2" wp14:editId="6DF02A3C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6AB69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9A4B2" id="Поле 28" o:spid="_x0000_s1048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D6AB69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1913D74" wp14:editId="2BEF5625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BD11F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913D74" id="Поле 27" o:spid="_x0000_s1049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7E6BD11F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7C89C77" wp14:editId="06273E9A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458CF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E4FE0DB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C89C77" id="Поле 26" o:spid="_x0000_s1050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568458CF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E4FE0DB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A99445B" wp14:editId="54E0298E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4F56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445B" id="Поле 25" o:spid="_x0000_s1051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4C4F56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6A705E7" wp14:editId="409A362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61933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705E7" id="Поле 24" o:spid="_x0000_s1052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9961933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71D2C38" wp14:editId="35365250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79376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D2C38" id="Поле 23" o:spid="_x0000_s1053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3C279376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000852F" wp14:editId="2F01FF71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23BF8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AB161B3" wp14:editId="01FDFAE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FAC37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78E3E1E" wp14:editId="76F1B71A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3B1F7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20A45BD" wp14:editId="4F22448B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7454E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0AC5D03" wp14:editId="1F79381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18411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69E23D" wp14:editId="6118F8C1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668AF2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60BDF9B" wp14:editId="608DE877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605AA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0BDF9B" id="Поле 16" o:spid="_x0000_s1054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1A2605AA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F1C0F0C" wp14:editId="327A15D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CE7EB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10A43106" wp14:editId="05F95FD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1E2BC1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ADE7879" wp14:editId="53C08ABB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8796C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C96FA6F" wp14:editId="671227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9CE05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96FA6F" id="Поле 12" o:spid="_x0000_s1055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A99CE05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E79960D" wp14:editId="597E409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2463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B80F92F" wp14:editId="7DE4647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3C2C48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EF8572" wp14:editId="28DF3A4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B5619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6CAD9A2" wp14:editId="7F0BE5A7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6BAB6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67634A7" wp14:editId="7FCE9D3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90A5D8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7344AB" wp14:editId="451E126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7C41D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DB437A2" wp14:editId="75C7094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19DEAE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FBB06C9" wp14:editId="750036B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BB32A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440FC41" wp14:editId="6C1A0C5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78349F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E5992A5" wp14:editId="0D5BA0C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37D70A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33CE29" wp14:editId="5178A28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2FF54B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160B" w14:textId="77777777" w:rsidR="00797D77" w:rsidRDefault="00797D77" w:rsidP="00D973E7">
      <w:pPr>
        <w:spacing w:line="240" w:lineRule="auto"/>
      </w:pPr>
      <w:r>
        <w:separator/>
      </w:r>
    </w:p>
  </w:footnote>
  <w:footnote w:type="continuationSeparator" w:id="0">
    <w:p w14:paraId="1D847C02" w14:textId="77777777" w:rsidR="00797D77" w:rsidRDefault="00797D77" w:rsidP="00D9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A0DB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8260145" wp14:editId="550B7361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F65B6B" w14:textId="77777777" w:rsidR="0022791E" w:rsidRDefault="0022791E" w:rsidP="00E416AE">
                          <w:pPr>
                            <w:ind w:firstLine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260145" id="Прямоугольник 44" o:spid="_x0000_s1026" style="position:absolute;left:0;text-align:left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58F65B6B" w14:textId="77777777" w:rsidR="0022791E" w:rsidRDefault="0022791E" w:rsidP="00E416AE">
                    <w:pPr>
                      <w:ind w:firstLine="0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047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02C74EA" wp14:editId="748E208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344B9D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80B4A"/>
    <w:multiLevelType w:val="multilevel"/>
    <w:tmpl w:val="9A02C0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86B62"/>
    <w:multiLevelType w:val="multilevel"/>
    <w:tmpl w:val="46DE0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C3F0F"/>
    <w:multiLevelType w:val="hybridMultilevel"/>
    <w:tmpl w:val="CCDCA26A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90330992">
    <w:abstractNumId w:val="1"/>
  </w:num>
  <w:num w:numId="2" w16cid:durableId="1661618667">
    <w:abstractNumId w:val="0"/>
  </w:num>
  <w:num w:numId="3" w16cid:durableId="120575500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D2"/>
    <w:rsid w:val="0000278E"/>
    <w:rsid w:val="00005734"/>
    <w:rsid w:val="00006154"/>
    <w:rsid w:val="00016EE8"/>
    <w:rsid w:val="000233BE"/>
    <w:rsid w:val="000245D1"/>
    <w:rsid w:val="00027A21"/>
    <w:rsid w:val="00027E62"/>
    <w:rsid w:val="000325E5"/>
    <w:rsid w:val="0003563C"/>
    <w:rsid w:val="00036E98"/>
    <w:rsid w:val="00040FB2"/>
    <w:rsid w:val="00043CE7"/>
    <w:rsid w:val="00046580"/>
    <w:rsid w:val="00050D11"/>
    <w:rsid w:val="00051218"/>
    <w:rsid w:val="00052EB1"/>
    <w:rsid w:val="00054E3D"/>
    <w:rsid w:val="00055B16"/>
    <w:rsid w:val="00060FFD"/>
    <w:rsid w:val="000634F3"/>
    <w:rsid w:val="00075D14"/>
    <w:rsid w:val="0007690D"/>
    <w:rsid w:val="00080A10"/>
    <w:rsid w:val="000828F9"/>
    <w:rsid w:val="00083512"/>
    <w:rsid w:val="000872D1"/>
    <w:rsid w:val="00087F9F"/>
    <w:rsid w:val="00090696"/>
    <w:rsid w:val="000909E8"/>
    <w:rsid w:val="00090A54"/>
    <w:rsid w:val="000932FF"/>
    <w:rsid w:val="000A0409"/>
    <w:rsid w:val="000A39B5"/>
    <w:rsid w:val="000B5419"/>
    <w:rsid w:val="000C3F56"/>
    <w:rsid w:val="000C73BC"/>
    <w:rsid w:val="000C7DE3"/>
    <w:rsid w:val="000D066A"/>
    <w:rsid w:val="000D7BB1"/>
    <w:rsid w:val="000D7DC8"/>
    <w:rsid w:val="000F11D1"/>
    <w:rsid w:val="000F45D6"/>
    <w:rsid w:val="000F5AAC"/>
    <w:rsid w:val="000F705F"/>
    <w:rsid w:val="000F78D7"/>
    <w:rsid w:val="00105C27"/>
    <w:rsid w:val="001079CD"/>
    <w:rsid w:val="0011783C"/>
    <w:rsid w:val="00124BA4"/>
    <w:rsid w:val="001259BA"/>
    <w:rsid w:val="001273B5"/>
    <w:rsid w:val="00134FF0"/>
    <w:rsid w:val="0013738F"/>
    <w:rsid w:val="00142FC3"/>
    <w:rsid w:val="001452CF"/>
    <w:rsid w:val="00147D70"/>
    <w:rsid w:val="00150F4D"/>
    <w:rsid w:val="00151A71"/>
    <w:rsid w:val="00152FC4"/>
    <w:rsid w:val="001560F6"/>
    <w:rsid w:val="00163C78"/>
    <w:rsid w:val="00164A9C"/>
    <w:rsid w:val="00174F79"/>
    <w:rsid w:val="001826E4"/>
    <w:rsid w:val="00183865"/>
    <w:rsid w:val="00183975"/>
    <w:rsid w:val="00186A4C"/>
    <w:rsid w:val="00193F70"/>
    <w:rsid w:val="00195D99"/>
    <w:rsid w:val="001A1BBA"/>
    <w:rsid w:val="001A260F"/>
    <w:rsid w:val="001A32D0"/>
    <w:rsid w:val="001A36D0"/>
    <w:rsid w:val="001A391A"/>
    <w:rsid w:val="001A75BF"/>
    <w:rsid w:val="001B0175"/>
    <w:rsid w:val="001B0D46"/>
    <w:rsid w:val="001B26B6"/>
    <w:rsid w:val="001B6940"/>
    <w:rsid w:val="001B7E53"/>
    <w:rsid w:val="001C109A"/>
    <w:rsid w:val="001C276B"/>
    <w:rsid w:val="001C74E7"/>
    <w:rsid w:val="001D4454"/>
    <w:rsid w:val="001D5FCE"/>
    <w:rsid w:val="001E063F"/>
    <w:rsid w:val="001E1ED7"/>
    <w:rsid w:val="001E25D2"/>
    <w:rsid w:val="001E475F"/>
    <w:rsid w:val="001E6895"/>
    <w:rsid w:val="001E6F8C"/>
    <w:rsid w:val="001F37AC"/>
    <w:rsid w:val="001F688A"/>
    <w:rsid w:val="002003B4"/>
    <w:rsid w:val="00201DB3"/>
    <w:rsid w:val="002032FB"/>
    <w:rsid w:val="00204C97"/>
    <w:rsid w:val="00215D2D"/>
    <w:rsid w:val="00220A00"/>
    <w:rsid w:val="0022674D"/>
    <w:rsid w:val="0022791E"/>
    <w:rsid w:val="00234C50"/>
    <w:rsid w:val="00235366"/>
    <w:rsid w:val="002358DB"/>
    <w:rsid w:val="00235D28"/>
    <w:rsid w:val="00237A55"/>
    <w:rsid w:val="002402A4"/>
    <w:rsid w:val="00240C9D"/>
    <w:rsid w:val="00242C4D"/>
    <w:rsid w:val="002501AB"/>
    <w:rsid w:val="002511F2"/>
    <w:rsid w:val="0025535D"/>
    <w:rsid w:val="002572E2"/>
    <w:rsid w:val="002618B1"/>
    <w:rsid w:val="0026214F"/>
    <w:rsid w:val="002624BE"/>
    <w:rsid w:val="00267DBD"/>
    <w:rsid w:val="002742C9"/>
    <w:rsid w:val="00275048"/>
    <w:rsid w:val="002767FD"/>
    <w:rsid w:val="00276EEF"/>
    <w:rsid w:val="002828A7"/>
    <w:rsid w:val="0028297E"/>
    <w:rsid w:val="00290990"/>
    <w:rsid w:val="00292990"/>
    <w:rsid w:val="0029538E"/>
    <w:rsid w:val="002957DB"/>
    <w:rsid w:val="00296374"/>
    <w:rsid w:val="00296453"/>
    <w:rsid w:val="00297E7E"/>
    <w:rsid w:val="002A7F31"/>
    <w:rsid w:val="002B0452"/>
    <w:rsid w:val="002B5AE2"/>
    <w:rsid w:val="002B636A"/>
    <w:rsid w:val="002B7201"/>
    <w:rsid w:val="002C05F8"/>
    <w:rsid w:val="002C2101"/>
    <w:rsid w:val="002C24AF"/>
    <w:rsid w:val="002C59B3"/>
    <w:rsid w:val="002D0917"/>
    <w:rsid w:val="002D1C0A"/>
    <w:rsid w:val="002D353C"/>
    <w:rsid w:val="002D6BFC"/>
    <w:rsid w:val="002E5772"/>
    <w:rsid w:val="002F2079"/>
    <w:rsid w:val="002F2565"/>
    <w:rsid w:val="002F4C24"/>
    <w:rsid w:val="002F5DF2"/>
    <w:rsid w:val="002F65FB"/>
    <w:rsid w:val="003110C5"/>
    <w:rsid w:val="0031359B"/>
    <w:rsid w:val="00314BF6"/>
    <w:rsid w:val="00317440"/>
    <w:rsid w:val="003220E4"/>
    <w:rsid w:val="003266E1"/>
    <w:rsid w:val="00331490"/>
    <w:rsid w:val="0033371F"/>
    <w:rsid w:val="00335F76"/>
    <w:rsid w:val="003416AA"/>
    <w:rsid w:val="0034252B"/>
    <w:rsid w:val="00342B23"/>
    <w:rsid w:val="0035290D"/>
    <w:rsid w:val="00356BC6"/>
    <w:rsid w:val="00357031"/>
    <w:rsid w:val="00357270"/>
    <w:rsid w:val="00361180"/>
    <w:rsid w:val="00365E2B"/>
    <w:rsid w:val="00372C77"/>
    <w:rsid w:val="00380376"/>
    <w:rsid w:val="00380EEF"/>
    <w:rsid w:val="00382117"/>
    <w:rsid w:val="00390251"/>
    <w:rsid w:val="003925EC"/>
    <w:rsid w:val="0039535E"/>
    <w:rsid w:val="00396DB5"/>
    <w:rsid w:val="003A3BE2"/>
    <w:rsid w:val="003A4538"/>
    <w:rsid w:val="003A6354"/>
    <w:rsid w:val="003B46D3"/>
    <w:rsid w:val="003B5A55"/>
    <w:rsid w:val="003B5D22"/>
    <w:rsid w:val="003C086F"/>
    <w:rsid w:val="003C22F5"/>
    <w:rsid w:val="003D0D86"/>
    <w:rsid w:val="003D15D1"/>
    <w:rsid w:val="003D321F"/>
    <w:rsid w:val="003D3F77"/>
    <w:rsid w:val="003D437C"/>
    <w:rsid w:val="003D4D00"/>
    <w:rsid w:val="003E3444"/>
    <w:rsid w:val="003E77A6"/>
    <w:rsid w:val="003F2B87"/>
    <w:rsid w:val="003F3AB9"/>
    <w:rsid w:val="004036D6"/>
    <w:rsid w:val="00406A84"/>
    <w:rsid w:val="00411623"/>
    <w:rsid w:val="00412900"/>
    <w:rsid w:val="00421603"/>
    <w:rsid w:val="00421650"/>
    <w:rsid w:val="00423C73"/>
    <w:rsid w:val="00425F17"/>
    <w:rsid w:val="004266AE"/>
    <w:rsid w:val="00434280"/>
    <w:rsid w:val="00435113"/>
    <w:rsid w:val="00436274"/>
    <w:rsid w:val="00436327"/>
    <w:rsid w:val="00436F2C"/>
    <w:rsid w:val="00441505"/>
    <w:rsid w:val="004442BA"/>
    <w:rsid w:val="0044577D"/>
    <w:rsid w:val="00445B52"/>
    <w:rsid w:val="004520B9"/>
    <w:rsid w:val="00452B84"/>
    <w:rsid w:val="0046273D"/>
    <w:rsid w:val="00463052"/>
    <w:rsid w:val="00466076"/>
    <w:rsid w:val="00467D31"/>
    <w:rsid w:val="00486EA6"/>
    <w:rsid w:val="004929F9"/>
    <w:rsid w:val="00495856"/>
    <w:rsid w:val="004A60FD"/>
    <w:rsid w:val="004B25A5"/>
    <w:rsid w:val="004B27E4"/>
    <w:rsid w:val="004B408C"/>
    <w:rsid w:val="004B719E"/>
    <w:rsid w:val="004B75DE"/>
    <w:rsid w:val="004C03B0"/>
    <w:rsid w:val="004C22D8"/>
    <w:rsid w:val="004C2792"/>
    <w:rsid w:val="004C5B31"/>
    <w:rsid w:val="004D08B2"/>
    <w:rsid w:val="004D2FC4"/>
    <w:rsid w:val="004D317D"/>
    <w:rsid w:val="004D36CC"/>
    <w:rsid w:val="004D4D1B"/>
    <w:rsid w:val="004D6801"/>
    <w:rsid w:val="004E08B8"/>
    <w:rsid w:val="004E1A4E"/>
    <w:rsid w:val="004E4A36"/>
    <w:rsid w:val="004F25A9"/>
    <w:rsid w:val="004F3124"/>
    <w:rsid w:val="00501092"/>
    <w:rsid w:val="005017D4"/>
    <w:rsid w:val="005064E3"/>
    <w:rsid w:val="00506CBB"/>
    <w:rsid w:val="00506D88"/>
    <w:rsid w:val="00510612"/>
    <w:rsid w:val="00512CC6"/>
    <w:rsid w:val="0051530D"/>
    <w:rsid w:val="00520635"/>
    <w:rsid w:val="00521FEA"/>
    <w:rsid w:val="00530BF0"/>
    <w:rsid w:val="00531250"/>
    <w:rsid w:val="00531992"/>
    <w:rsid w:val="005328A2"/>
    <w:rsid w:val="0053531A"/>
    <w:rsid w:val="00545F2F"/>
    <w:rsid w:val="0055189D"/>
    <w:rsid w:val="00557E47"/>
    <w:rsid w:val="00560BA9"/>
    <w:rsid w:val="00563977"/>
    <w:rsid w:val="00567FF8"/>
    <w:rsid w:val="00570401"/>
    <w:rsid w:val="00570E2D"/>
    <w:rsid w:val="0057144F"/>
    <w:rsid w:val="005742FA"/>
    <w:rsid w:val="00580984"/>
    <w:rsid w:val="00584DCC"/>
    <w:rsid w:val="005853CD"/>
    <w:rsid w:val="005860D1"/>
    <w:rsid w:val="00587BF1"/>
    <w:rsid w:val="00592E5A"/>
    <w:rsid w:val="0059532E"/>
    <w:rsid w:val="00595CF5"/>
    <w:rsid w:val="005A239A"/>
    <w:rsid w:val="005B0EE4"/>
    <w:rsid w:val="005B122F"/>
    <w:rsid w:val="005B401D"/>
    <w:rsid w:val="005B4319"/>
    <w:rsid w:val="005B5509"/>
    <w:rsid w:val="005C0D26"/>
    <w:rsid w:val="005C3A9A"/>
    <w:rsid w:val="005C4025"/>
    <w:rsid w:val="005C43FF"/>
    <w:rsid w:val="005C717A"/>
    <w:rsid w:val="005C778E"/>
    <w:rsid w:val="005D072A"/>
    <w:rsid w:val="005D13A0"/>
    <w:rsid w:val="005D3AFC"/>
    <w:rsid w:val="005D69B9"/>
    <w:rsid w:val="005D727B"/>
    <w:rsid w:val="005E0F8A"/>
    <w:rsid w:val="005E3CF6"/>
    <w:rsid w:val="005E4B11"/>
    <w:rsid w:val="005E6E7D"/>
    <w:rsid w:val="005F11DD"/>
    <w:rsid w:val="005F15DB"/>
    <w:rsid w:val="005F4310"/>
    <w:rsid w:val="005F6B0F"/>
    <w:rsid w:val="005F7283"/>
    <w:rsid w:val="006000D8"/>
    <w:rsid w:val="00601536"/>
    <w:rsid w:val="0060334F"/>
    <w:rsid w:val="006053DD"/>
    <w:rsid w:val="0061066B"/>
    <w:rsid w:val="00613268"/>
    <w:rsid w:val="00613D64"/>
    <w:rsid w:val="00614B54"/>
    <w:rsid w:val="00614F7F"/>
    <w:rsid w:val="006160E2"/>
    <w:rsid w:val="00617721"/>
    <w:rsid w:val="00620EFF"/>
    <w:rsid w:val="0062185F"/>
    <w:rsid w:val="00623060"/>
    <w:rsid w:val="00623084"/>
    <w:rsid w:val="006232F8"/>
    <w:rsid w:val="006259CC"/>
    <w:rsid w:val="0062743D"/>
    <w:rsid w:val="00633C65"/>
    <w:rsid w:val="00634314"/>
    <w:rsid w:val="00651A63"/>
    <w:rsid w:val="00653CE1"/>
    <w:rsid w:val="006641E2"/>
    <w:rsid w:val="00680ACA"/>
    <w:rsid w:val="00691D29"/>
    <w:rsid w:val="00697371"/>
    <w:rsid w:val="006A431D"/>
    <w:rsid w:val="006A670A"/>
    <w:rsid w:val="006B4C52"/>
    <w:rsid w:val="006C0771"/>
    <w:rsid w:val="006C2F31"/>
    <w:rsid w:val="006C42D6"/>
    <w:rsid w:val="006C5A47"/>
    <w:rsid w:val="006D14E6"/>
    <w:rsid w:val="006D373E"/>
    <w:rsid w:val="006D4F63"/>
    <w:rsid w:val="006D7E51"/>
    <w:rsid w:val="006E0033"/>
    <w:rsid w:val="006F70DE"/>
    <w:rsid w:val="00711B99"/>
    <w:rsid w:val="007137E4"/>
    <w:rsid w:val="007167DD"/>
    <w:rsid w:val="0072601F"/>
    <w:rsid w:val="0073031F"/>
    <w:rsid w:val="00733822"/>
    <w:rsid w:val="00733D8A"/>
    <w:rsid w:val="00737757"/>
    <w:rsid w:val="00737A3B"/>
    <w:rsid w:val="0075041D"/>
    <w:rsid w:val="00750AC4"/>
    <w:rsid w:val="00762A19"/>
    <w:rsid w:val="00764AE8"/>
    <w:rsid w:val="00770A1D"/>
    <w:rsid w:val="00775313"/>
    <w:rsid w:val="00783D4B"/>
    <w:rsid w:val="00791A71"/>
    <w:rsid w:val="007958DA"/>
    <w:rsid w:val="00797D77"/>
    <w:rsid w:val="007A2487"/>
    <w:rsid w:val="007A2761"/>
    <w:rsid w:val="007A34B6"/>
    <w:rsid w:val="007A7E02"/>
    <w:rsid w:val="007B08FE"/>
    <w:rsid w:val="007B1A05"/>
    <w:rsid w:val="007B3A5E"/>
    <w:rsid w:val="007B41FD"/>
    <w:rsid w:val="007B6A56"/>
    <w:rsid w:val="007C0706"/>
    <w:rsid w:val="007C27ED"/>
    <w:rsid w:val="007C4570"/>
    <w:rsid w:val="007D0321"/>
    <w:rsid w:val="007D247D"/>
    <w:rsid w:val="007D6377"/>
    <w:rsid w:val="007D77ED"/>
    <w:rsid w:val="007D7CC1"/>
    <w:rsid w:val="007D7D31"/>
    <w:rsid w:val="007E195E"/>
    <w:rsid w:val="007E1F5B"/>
    <w:rsid w:val="007F0A67"/>
    <w:rsid w:val="007F1FF3"/>
    <w:rsid w:val="00801F2F"/>
    <w:rsid w:val="00807784"/>
    <w:rsid w:val="00810CEE"/>
    <w:rsid w:val="00811FC5"/>
    <w:rsid w:val="00814A72"/>
    <w:rsid w:val="0081782F"/>
    <w:rsid w:val="0082122D"/>
    <w:rsid w:val="008217D6"/>
    <w:rsid w:val="00823762"/>
    <w:rsid w:val="0082564D"/>
    <w:rsid w:val="00825DA4"/>
    <w:rsid w:val="00826C94"/>
    <w:rsid w:val="0083208E"/>
    <w:rsid w:val="00832906"/>
    <w:rsid w:val="008354E6"/>
    <w:rsid w:val="0083683F"/>
    <w:rsid w:val="00846308"/>
    <w:rsid w:val="00847190"/>
    <w:rsid w:val="008547CA"/>
    <w:rsid w:val="00855533"/>
    <w:rsid w:val="008615E0"/>
    <w:rsid w:val="00864FA7"/>
    <w:rsid w:val="00865B9D"/>
    <w:rsid w:val="00870677"/>
    <w:rsid w:val="00875410"/>
    <w:rsid w:val="008758F1"/>
    <w:rsid w:val="0088265C"/>
    <w:rsid w:val="00883B25"/>
    <w:rsid w:val="0088512E"/>
    <w:rsid w:val="008944DD"/>
    <w:rsid w:val="00894523"/>
    <w:rsid w:val="008949E0"/>
    <w:rsid w:val="00897624"/>
    <w:rsid w:val="008A089C"/>
    <w:rsid w:val="008A16C7"/>
    <w:rsid w:val="008A33E0"/>
    <w:rsid w:val="008A3724"/>
    <w:rsid w:val="008A4144"/>
    <w:rsid w:val="008A7AF5"/>
    <w:rsid w:val="008B0141"/>
    <w:rsid w:val="008B1535"/>
    <w:rsid w:val="008B1E8A"/>
    <w:rsid w:val="008B22BC"/>
    <w:rsid w:val="008B52A4"/>
    <w:rsid w:val="008B7972"/>
    <w:rsid w:val="008B7C6A"/>
    <w:rsid w:val="008C7906"/>
    <w:rsid w:val="008D4552"/>
    <w:rsid w:val="008D5173"/>
    <w:rsid w:val="008D62A1"/>
    <w:rsid w:val="008E41D4"/>
    <w:rsid w:val="008E47E8"/>
    <w:rsid w:val="008E5856"/>
    <w:rsid w:val="008E7032"/>
    <w:rsid w:val="008E7F06"/>
    <w:rsid w:val="008F6420"/>
    <w:rsid w:val="008F660D"/>
    <w:rsid w:val="008F6B93"/>
    <w:rsid w:val="008F6E1B"/>
    <w:rsid w:val="00901B64"/>
    <w:rsid w:val="00910049"/>
    <w:rsid w:val="00911962"/>
    <w:rsid w:val="00911C32"/>
    <w:rsid w:val="0091309D"/>
    <w:rsid w:val="00917626"/>
    <w:rsid w:val="009204D7"/>
    <w:rsid w:val="00930A9D"/>
    <w:rsid w:val="00936ACF"/>
    <w:rsid w:val="00940873"/>
    <w:rsid w:val="00945083"/>
    <w:rsid w:val="00946A41"/>
    <w:rsid w:val="00956E13"/>
    <w:rsid w:val="009607A2"/>
    <w:rsid w:val="009623E8"/>
    <w:rsid w:val="00964F58"/>
    <w:rsid w:val="0096630B"/>
    <w:rsid w:val="00975921"/>
    <w:rsid w:val="0098293E"/>
    <w:rsid w:val="00984101"/>
    <w:rsid w:val="0098585F"/>
    <w:rsid w:val="00991752"/>
    <w:rsid w:val="00997B30"/>
    <w:rsid w:val="009A089B"/>
    <w:rsid w:val="009A71F4"/>
    <w:rsid w:val="009B01A4"/>
    <w:rsid w:val="009B2721"/>
    <w:rsid w:val="009B2BAE"/>
    <w:rsid w:val="009B45B6"/>
    <w:rsid w:val="009B637E"/>
    <w:rsid w:val="009B7C2B"/>
    <w:rsid w:val="009C2968"/>
    <w:rsid w:val="009C3440"/>
    <w:rsid w:val="009C3FDE"/>
    <w:rsid w:val="009C5AE4"/>
    <w:rsid w:val="009C6879"/>
    <w:rsid w:val="009D1BB7"/>
    <w:rsid w:val="009D1C4B"/>
    <w:rsid w:val="009D3E71"/>
    <w:rsid w:val="009D4C04"/>
    <w:rsid w:val="009D7FF7"/>
    <w:rsid w:val="009E031F"/>
    <w:rsid w:val="009E380A"/>
    <w:rsid w:val="009E5645"/>
    <w:rsid w:val="009E5AFA"/>
    <w:rsid w:val="009E7AD8"/>
    <w:rsid w:val="009F68A1"/>
    <w:rsid w:val="00A0256F"/>
    <w:rsid w:val="00A03062"/>
    <w:rsid w:val="00A0346F"/>
    <w:rsid w:val="00A03E37"/>
    <w:rsid w:val="00A06F46"/>
    <w:rsid w:val="00A1173A"/>
    <w:rsid w:val="00A26E31"/>
    <w:rsid w:val="00A27226"/>
    <w:rsid w:val="00A279D7"/>
    <w:rsid w:val="00A27AB9"/>
    <w:rsid w:val="00A32340"/>
    <w:rsid w:val="00A3387B"/>
    <w:rsid w:val="00A366BF"/>
    <w:rsid w:val="00A37548"/>
    <w:rsid w:val="00A43531"/>
    <w:rsid w:val="00A44CA0"/>
    <w:rsid w:val="00A45A09"/>
    <w:rsid w:val="00A465D0"/>
    <w:rsid w:val="00A47FB8"/>
    <w:rsid w:val="00A543B0"/>
    <w:rsid w:val="00A57DFC"/>
    <w:rsid w:val="00A728D3"/>
    <w:rsid w:val="00A72BB7"/>
    <w:rsid w:val="00A76A53"/>
    <w:rsid w:val="00A81E43"/>
    <w:rsid w:val="00A825B1"/>
    <w:rsid w:val="00A84052"/>
    <w:rsid w:val="00A86EA0"/>
    <w:rsid w:val="00A9501E"/>
    <w:rsid w:val="00AA4199"/>
    <w:rsid w:val="00AA7D93"/>
    <w:rsid w:val="00AB0411"/>
    <w:rsid w:val="00AB4B06"/>
    <w:rsid w:val="00AB6742"/>
    <w:rsid w:val="00AB77D7"/>
    <w:rsid w:val="00AC2F8B"/>
    <w:rsid w:val="00AD609C"/>
    <w:rsid w:val="00AD659C"/>
    <w:rsid w:val="00AD7880"/>
    <w:rsid w:val="00AE2AB1"/>
    <w:rsid w:val="00AE7C7F"/>
    <w:rsid w:val="00AF1C6A"/>
    <w:rsid w:val="00AF1E20"/>
    <w:rsid w:val="00AF2635"/>
    <w:rsid w:val="00AF6C97"/>
    <w:rsid w:val="00B05376"/>
    <w:rsid w:val="00B10436"/>
    <w:rsid w:val="00B105B1"/>
    <w:rsid w:val="00B16290"/>
    <w:rsid w:val="00B16B15"/>
    <w:rsid w:val="00B16F00"/>
    <w:rsid w:val="00B228AD"/>
    <w:rsid w:val="00B24CBB"/>
    <w:rsid w:val="00B252C5"/>
    <w:rsid w:val="00B26166"/>
    <w:rsid w:val="00B279C0"/>
    <w:rsid w:val="00B3067E"/>
    <w:rsid w:val="00B31AA0"/>
    <w:rsid w:val="00B32172"/>
    <w:rsid w:val="00B346C4"/>
    <w:rsid w:val="00B362A5"/>
    <w:rsid w:val="00B37592"/>
    <w:rsid w:val="00B45608"/>
    <w:rsid w:val="00B459C6"/>
    <w:rsid w:val="00B74039"/>
    <w:rsid w:val="00B778FD"/>
    <w:rsid w:val="00B80A3A"/>
    <w:rsid w:val="00B81BDF"/>
    <w:rsid w:val="00B84BF6"/>
    <w:rsid w:val="00B9068D"/>
    <w:rsid w:val="00B91935"/>
    <w:rsid w:val="00B953A4"/>
    <w:rsid w:val="00BA0F81"/>
    <w:rsid w:val="00BA574C"/>
    <w:rsid w:val="00BA57E4"/>
    <w:rsid w:val="00BA68D0"/>
    <w:rsid w:val="00BB0EF7"/>
    <w:rsid w:val="00BB12AD"/>
    <w:rsid w:val="00BB19C6"/>
    <w:rsid w:val="00BB1FF9"/>
    <w:rsid w:val="00BB57BC"/>
    <w:rsid w:val="00BC013C"/>
    <w:rsid w:val="00BC5981"/>
    <w:rsid w:val="00BD2B52"/>
    <w:rsid w:val="00BD4BAA"/>
    <w:rsid w:val="00BD54B3"/>
    <w:rsid w:val="00BD7BEB"/>
    <w:rsid w:val="00BE0906"/>
    <w:rsid w:val="00BE0C26"/>
    <w:rsid w:val="00BE21C9"/>
    <w:rsid w:val="00BE3C73"/>
    <w:rsid w:val="00BE50B2"/>
    <w:rsid w:val="00BE7C66"/>
    <w:rsid w:val="00BF1A03"/>
    <w:rsid w:val="00BF20D5"/>
    <w:rsid w:val="00C011D3"/>
    <w:rsid w:val="00C056E0"/>
    <w:rsid w:val="00C15B69"/>
    <w:rsid w:val="00C2345A"/>
    <w:rsid w:val="00C36A48"/>
    <w:rsid w:val="00C53102"/>
    <w:rsid w:val="00C55FC6"/>
    <w:rsid w:val="00C57291"/>
    <w:rsid w:val="00C57622"/>
    <w:rsid w:val="00C7332D"/>
    <w:rsid w:val="00C74FBE"/>
    <w:rsid w:val="00C80D78"/>
    <w:rsid w:val="00C8501F"/>
    <w:rsid w:val="00C9226E"/>
    <w:rsid w:val="00CA3359"/>
    <w:rsid w:val="00CA7C54"/>
    <w:rsid w:val="00CB5E20"/>
    <w:rsid w:val="00CC3192"/>
    <w:rsid w:val="00CC3821"/>
    <w:rsid w:val="00CC3FF0"/>
    <w:rsid w:val="00CC615C"/>
    <w:rsid w:val="00CD2EB9"/>
    <w:rsid w:val="00CD52EB"/>
    <w:rsid w:val="00CD7012"/>
    <w:rsid w:val="00CE0124"/>
    <w:rsid w:val="00CE674E"/>
    <w:rsid w:val="00CE72C1"/>
    <w:rsid w:val="00CF28A8"/>
    <w:rsid w:val="00CF2BC2"/>
    <w:rsid w:val="00CF2E04"/>
    <w:rsid w:val="00CF395A"/>
    <w:rsid w:val="00CF47B4"/>
    <w:rsid w:val="00D049C8"/>
    <w:rsid w:val="00D06323"/>
    <w:rsid w:val="00D072C9"/>
    <w:rsid w:val="00D078F1"/>
    <w:rsid w:val="00D24410"/>
    <w:rsid w:val="00D26EE1"/>
    <w:rsid w:val="00D30663"/>
    <w:rsid w:val="00D34AF4"/>
    <w:rsid w:val="00D34D5A"/>
    <w:rsid w:val="00D35015"/>
    <w:rsid w:val="00D35D03"/>
    <w:rsid w:val="00D37EE6"/>
    <w:rsid w:val="00D41179"/>
    <w:rsid w:val="00D571A9"/>
    <w:rsid w:val="00D57E2A"/>
    <w:rsid w:val="00D6398B"/>
    <w:rsid w:val="00D65796"/>
    <w:rsid w:val="00D65E9A"/>
    <w:rsid w:val="00D662B0"/>
    <w:rsid w:val="00D67BB6"/>
    <w:rsid w:val="00D70B60"/>
    <w:rsid w:val="00D7302A"/>
    <w:rsid w:val="00D737BD"/>
    <w:rsid w:val="00D73EA6"/>
    <w:rsid w:val="00D74920"/>
    <w:rsid w:val="00D75576"/>
    <w:rsid w:val="00D76D7B"/>
    <w:rsid w:val="00D76D81"/>
    <w:rsid w:val="00D77CC8"/>
    <w:rsid w:val="00D80350"/>
    <w:rsid w:val="00D80952"/>
    <w:rsid w:val="00D809AE"/>
    <w:rsid w:val="00D8637F"/>
    <w:rsid w:val="00D973E7"/>
    <w:rsid w:val="00DA338B"/>
    <w:rsid w:val="00DA3E88"/>
    <w:rsid w:val="00DA5352"/>
    <w:rsid w:val="00DA69E3"/>
    <w:rsid w:val="00DB328E"/>
    <w:rsid w:val="00DB39F8"/>
    <w:rsid w:val="00DB6DDE"/>
    <w:rsid w:val="00DB77E1"/>
    <w:rsid w:val="00DC00A2"/>
    <w:rsid w:val="00DC5A5E"/>
    <w:rsid w:val="00DD2BD1"/>
    <w:rsid w:val="00DD4AAE"/>
    <w:rsid w:val="00DD5B3D"/>
    <w:rsid w:val="00DD5F3E"/>
    <w:rsid w:val="00DE774E"/>
    <w:rsid w:val="00DF0F88"/>
    <w:rsid w:val="00DF3706"/>
    <w:rsid w:val="00DF61DD"/>
    <w:rsid w:val="00DF669C"/>
    <w:rsid w:val="00DF7EE6"/>
    <w:rsid w:val="00E025C2"/>
    <w:rsid w:val="00E16D0E"/>
    <w:rsid w:val="00E16EDB"/>
    <w:rsid w:val="00E20006"/>
    <w:rsid w:val="00E2155A"/>
    <w:rsid w:val="00E261D8"/>
    <w:rsid w:val="00E32E95"/>
    <w:rsid w:val="00E37517"/>
    <w:rsid w:val="00E4046F"/>
    <w:rsid w:val="00E416AE"/>
    <w:rsid w:val="00E41B06"/>
    <w:rsid w:val="00E46251"/>
    <w:rsid w:val="00E46959"/>
    <w:rsid w:val="00E55928"/>
    <w:rsid w:val="00E55986"/>
    <w:rsid w:val="00E633EE"/>
    <w:rsid w:val="00E675BC"/>
    <w:rsid w:val="00E67717"/>
    <w:rsid w:val="00E67B29"/>
    <w:rsid w:val="00E732C5"/>
    <w:rsid w:val="00E737B1"/>
    <w:rsid w:val="00E861C8"/>
    <w:rsid w:val="00E86A35"/>
    <w:rsid w:val="00E871DC"/>
    <w:rsid w:val="00E876BA"/>
    <w:rsid w:val="00E91B48"/>
    <w:rsid w:val="00E9560B"/>
    <w:rsid w:val="00E97256"/>
    <w:rsid w:val="00EB7419"/>
    <w:rsid w:val="00EC1A59"/>
    <w:rsid w:val="00EC52FA"/>
    <w:rsid w:val="00EC5E53"/>
    <w:rsid w:val="00EC79ED"/>
    <w:rsid w:val="00ED0CBD"/>
    <w:rsid w:val="00ED2D59"/>
    <w:rsid w:val="00ED366D"/>
    <w:rsid w:val="00EE2094"/>
    <w:rsid w:val="00EE2A44"/>
    <w:rsid w:val="00EE3B88"/>
    <w:rsid w:val="00EE3BDE"/>
    <w:rsid w:val="00EE46AB"/>
    <w:rsid w:val="00EE4F7D"/>
    <w:rsid w:val="00EE626C"/>
    <w:rsid w:val="00EE7830"/>
    <w:rsid w:val="00EF770D"/>
    <w:rsid w:val="00F042D5"/>
    <w:rsid w:val="00F117DA"/>
    <w:rsid w:val="00F1439D"/>
    <w:rsid w:val="00F14E65"/>
    <w:rsid w:val="00F20948"/>
    <w:rsid w:val="00F24C7A"/>
    <w:rsid w:val="00F30489"/>
    <w:rsid w:val="00F31051"/>
    <w:rsid w:val="00F470EC"/>
    <w:rsid w:val="00F5696B"/>
    <w:rsid w:val="00F61F0B"/>
    <w:rsid w:val="00F774C2"/>
    <w:rsid w:val="00F83BF4"/>
    <w:rsid w:val="00F86EF5"/>
    <w:rsid w:val="00F964E1"/>
    <w:rsid w:val="00FA179A"/>
    <w:rsid w:val="00FA2E02"/>
    <w:rsid w:val="00FA662D"/>
    <w:rsid w:val="00FA70BB"/>
    <w:rsid w:val="00FA7DE7"/>
    <w:rsid w:val="00FB1B75"/>
    <w:rsid w:val="00FB6277"/>
    <w:rsid w:val="00FC3655"/>
    <w:rsid w:val="00FC6462"/>
    <w:rsid w:val="00FD15CB"/>
    <w:rsid w:val="00FD194C"/>
    <w:rsid w:val="00FD48EE"/>
    <w:rsid w:val="00FE4456"/>
    <w:rsid w:val="00FF16CB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FCCBF"/>
  <w15:docId w15:val="{012EE5CB-58F2-49A7-B941-EB86B5FA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7DB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9C8"/>
    <w:pPr>
      <w:keepNext/>
      <w:keepLines/>
      <w:spacing w:before="40"/>
      <w:outlineLvl w:val="5"/>
    </w:pPr>
    <w:rPr>
      <w:rFonts w:ascii="Aptos" w:eastAsia="Times New Roman" w:hAnsi="Aptos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9C8"/>
    <w:pPr>
      <w:keepNext/>
      <w:keepLines/>
      <w:spacing w:before="40"/>
      <w:outlineLvl w:val="6"/>
    </w:pPr>
    <w:rPr>
      <w:rFonts w:ascii="Aptos" w:eastAsia="Times New Roman" w:hAnsi="Aptos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9C8"/>
    <w:pPr>
      <w:keepNext/>
      <w:keepLines/>
      <w:spacing w:before="40"/>
      <w:outlineLvl w:val="7"/>
    </w:pPr>
    <w:rPr>
      <w:rFonts w:ascii="Aptos" w:eastAsia="Times New Roman" w:hAnsi="Aptos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9C8"/>
    <w:pPr>
      <w:keepNext/>
      <w:keepLines/>
      <w:spacing w:before="40"/>
      <w:outlineLvl w:val="8"/>
    </w:pPr>
    <w:rPr>
      <w:rFonts w:ascii="Aptos" w:eastAsia="Times New Roman" w:hAnsi="Aptos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5"/>
    </w:pPr>
    <w:rPr>
      <w:rFonts w:ascii="Aptos" w:eastAsia="Times New Roman" w:hAnsi="Aptos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D049C8"/>
    <w:pPr>
      <w:keepNext/>
      <w:keepLines/>
      <w:spacing w:before="40" w:line="276" w:lineRule="auto"/>
      <w:ind w:left="851" w:firstLine="0"/>
      <w:jc w:val="left"/>
      <w:outlineLvl w:val="6"/>
    </w:pPr>
    <w:rPr>
      <w:rFonts w:ascii="Aptos" w:eastAsia="Times New Roman" w:hAnsi="Aptos"/>
      <w:color w:val="595959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7"/>
    </w:pPr>
    <w:rPr>
      <w:rFonts w:ascii="Aptos" w:eastAsia="Times New Roman" w:hAnsi="Aptos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D049C8"/>
    <w:pPr>
      <w:keepNext/>
      <w:keepLines/>
      <w:spacing w:line="276" w:lineRule="auto"/>
      <w:ind w:left="851" w:firstLine="0"/>
      <w:jc w:val="left"/>
      <w:outlineLvl w:val="8"/>
    </w:pPr>
    <w:rPr>
      <w:rFonts w:ascii="Aptos" w:eastAsia="Times New Roman" w:hAnsi="Aptos"/>
      <w:color w:val="272727"/>
    </w:rPr>
  </w:style>
  <w:style w:type="numbering" w:customStyle="1" w:styleId="26">
    <w:name w:val="Нет списка2"/>
    <w:next w:val="a2"/>
    <w:uiPriority w:val="99"/>
    <w:semiHidden/>
    <w:unhideWhenUsed/>
    <w:rsid w:val="00D049C8"/>
  </w:style>
  <w:style w:type="character" w:customStyle="1" w:styleId="60">
    <w:name w:val="Заголовок 6 Знак"/>
    <w:basedOn w:val="a0"/>
    <w:link w:val="6"/>
    <w:uiPriority w:val="9"/>
    <w:semiHidden/>
    <w:rsid w:val="00D049C8"/>
    <w:rPr>
      <w:rFonts w:ascii="Aptos" w:eastAsia="Times New Roman" w:hAnsi="Aptos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D049C8"/>
    <w:rPr>
      <w:rFonts w:ascii="Aptos" w:eastAsia="Times New Roman" w:hAnsi="Aptos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D049C8"/>
    <w:rPr>
      <w:rFonts w:ascii="Aptos" w:eastAsia="Times New Roman" w:hAnsi="Aptos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D049C8"/>
    <w:rPr>
      <w:rFonts w:ascii="Aptos" w:eastAsia="Times New Roman" w:hAnsi="Aptos" w:cs="Times New Roman"/>
      <w:color w:val="272727"/>
    </w:rPr>
  </w:style>
  <w:style w:type="paragraph" w:customStyle="1" w:styleId="16">
    <w:name w:val="Подзаголовок1"/>
    <w:basedOn w:val="a"/>
    <w:next w:val="a"/>
    <w:uiPriority w:val="11"/>
    <w:qFormat/>
    <w:rsid w:val="00D049C8"/>
    <w:pPr>
      <w:numPr>
        <w:ilvl w:val="1"/>
      </w:numPr>
      <w:spacing w:after="160" w:line="276" w:lineRule="auto"/>
      <w:ind w:left="851" w:firstLine="851"/>
      <w:jc w:val="left"/>
    </w:pPr>
    <w:rPr>
      <w:rFonts w:ascii="Aptos" w:eastAsia="Times New Roman" w:hAnsi="Aptos"/>
      <w:color w:val="595959"/>
      <w:spacing w:val="15"/>
    </w:rPr>
  </w:style>
  <w:style w:type="character" w:customStyle="1" w:styleId="af8">
    <w:name w:val="Подзаголовок Знак"/>
    <w:basedOn w:val="a0"/>
    <w:link w:val="af9"/>
    <w:uiPriority w:val="11"/>
    <w:rsid w:val="00D049C8"/>
    <w:rPr>
      <w:rFonts w:ascii="Aptos" w:eastAsia="Times New Roman" w:hAnsi="Aptos" w:cs="Times New Roman"/>
      <w:color w:val="595959"/>
      <w:spacing w:val="15"/>
    </w:rPr>
  </w:style>
  <w:style w:type="paragraph" w:customStyle="1" w:styleId="210">
    <w:name w:val="Цитата 21"/>
    <w:basedOn w:val="a"/>
    <w:next w:val="a"/>
    <w:uiPriority w:val="29"/>
    <w:qFormat/>
    <w:rsid w:val="00D049C8"/>
    <w:pPr>
      <w:spacing w:before="160" w:after="160" w:line="276" w:lineRule="auto"/>
      <w:ind w:left="851" w:firstLine="0"/>
      <w:jc w:val="center"/>
    </w:pPr>
    <w:rPr>
      <w:i/>
      <w:iCs/>
      <w:color w:val="404040"/>
    </w:rPr>
  </w:style>
  <w:style w:type="character" w:customStyle="1" w:styleId="27">
    <w:name w:val="Цитата 2 Знак"/>
    <w:basedOn w:val="a0"/>
    <w:link w:val="28"/>
    <w:uiPriority w:val="29"/>
    <w:rsid w:val="00D049C8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D049C8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D049C8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 w:firstLine="0"/>
      <w:jc w:val="center"/>
    </w:pPr>
    <w:rPr>
      <w:i/>
      <w:iCs/>
      <w:color w:val="0F4761"/>
    </w:rPr>
  </w:style>
  <w:style w:type="character" w:customStyle="1" w:styleId="afa">
    <w:name w:val="Выделенная цитата Знак"/>
    <w:basedOn w:val="a0"/>
    <w:link w:val="afb"/>
    <w:uiPriority w:val="30"/>
    <w:rsid w:val="00D049C8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D049C8"/>
    <w:rPr>
      <w:b/>
      <w:bCs/>
      <w:smallCaps/>
      <w:color w:val="0F4761"/>
      <w:spacing w:val="5"/>
    </w:rPr>
  </w:style>
  <w:style w:type="table" w:customStyle="1" w:styleId="29">
    <w:name w:val="Сетка таблицы2"/>
    <w:basedOn w:val="a1"/>
    <w:next w:val="a8"/>
    <w:uiPriority w:val="39"/>
    <w:rsid w:val="00D049C8"/>
    <w:pPr>
      <w:spacing w:line="240" w:lineRule="auto"/>
      <w:ind w:left="851" w:hanging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D049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D049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9">
    <w:name w:val="Subtitle"/>
    <w:basedOn w:val="a"/>
    <w:next w:val="a"/>
    <w:link w:val="af8"/>
    <w:uiPriority w:val="11"/>
    <w:qFormat/>
    <w:rsid w:val="00D049C8"/>
    <w:pPr>
      <w:numPr>
        <w:ilvl w:val="1"/>
      </w:numPr>
      <w:spacing w:after="160"/>
      <w:ind w:firstLine="851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D049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8">
    <w:name w:val="Quote"/>
    <w:basedOn w:val="a"/>
    <w:next w:val="a"/>
    <w:link w:val="27"/>
    <w:uiPriority w:val="29"/>
    <w:qFormat/>
    <w:rsid w:val="00D049C8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211">
    <w:name w:val="Цитата 2 Знак1"/>
    <w:basedOn w:val="a0"/>
    <w:uiPriority w:val="29"/>
    <w:rsid w:val="00D049C8"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sid w:val="00D049C8"/>
    <w:rPr>
      <w:i/>
      <w:iCs/>
      <w:color w:val="4F81BD" w:themeColor="accent1"/>
    </w:rPr>
  </w:style>
  <w:style w:type="paragraph" w:styleId="afb">
    <w:name w:val="Intense Quote"/>
    <w:basedOn w:val="a"/>
    <w:next w:val="a"/>
    <w:link w:val="afa"/>
    <w:uiPriority w:val="30"/>
    <w:qFormat/>
    <w:rsid w:val="00D049C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D049C8"/>
    <w:rPr>
      <w:i/>
      <w:iCs/>
      <w:color w:val="4F81BD" w:themeColor="accent1"/>
    </w:rPr>
  </w:style>
  <w:style w:type="character" w:styleId="afd">
    <w:name w:val="Intense Reference"/>
    <w:basedOn w:val="a0"/>
    <w:uiPriority w:val="32"/>
    <w:qFormat/>
    <w:rsid w:val="00D049C8"/>
    <w:rPr>
      <w:b/>
      <w:bCs/>
      <w:smallCaps/>
      <w:color w:val="4F81BD" w:themeColor="accent1"/>
      <w:spacing w:val="5"/>
    </w:rPr>
  </w:style>
  <w:style w:type="character" w:styleId="afe">
    <w:name w:val="Unresolved Mention"/>
    <w:basedOn w:val="a0"/>
    <w:uiPriority w:val="99"/>
    <w:semiHidden/>
    <w:unhideWhenUsed/>
    <w:rsid w:val="004D6801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5312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annisakritidis.com/" TargetMode="External"/><Relationship Id="rId21" Type="http://schemas.openxmlformats.org/officeDocument/2006/relationships/image" Target="media/image13.jp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habr.com/ru/feed/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hyperlink" Target="https://www.figma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cs.unity3d.com/Manual/index.html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youtube.com/@TinyGamesUnity" TargetMode="External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hyperlink" Target="https://docs.krita.org/e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hyperlink" Target="https://www.youtube.com/@GameCodeLibrary" TargetMode="External"/><Relationship Id="rId30" Type="http://schemas.openxmlformats.org/officeDocument/2006/relationships/hyperlink" Target="https://www.drawio.com/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ww.figma.com/design/pPoFxyuhuJ9qPabvl6qY5I/Untitled?node-id=16-175&amp;p=f&amp;t=f3yZTEQGFbxWzauF-0" TargetMode="Externa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161</TotalTime>
  <Pages>31</Pages>
  <Words>6247</Words>
  <Characters>35613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Полина Жук</dc:creator>
  <cp:lastModifiedBy>Полина Жук</cp:lastModifiedBy>
  <cp:revision>20</cp:revision>
  <cp:lastPrinted>2023-06-05T07:36:00Z</cp:lastPrinted>
  <dcterms:created xsi:type="dcterms:W3CDTF">2026-01-09T22:54:00Z</dcterms:created>
  <dcterms:modified xsi:type="dcterms:W3CDTF">2026-01-12T05:33:00Z</dcterms:modified>
</cp:coreProperties>
</file>